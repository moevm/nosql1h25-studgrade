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20106" w14:textId="77777777" w:rsidR="003D050A" w:rsidRDefault="003D050A" w:rsidP="003D050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163E239E" w14:textId="77777777" w:rsidR="003D050A" w:rsidRDefault="003D050A" w:rsidP="003D050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68E90F1B" w14:textId="77777777" w:rsidR="003D050A" w:rsidRDefault="003D050A" w:rsidP="003D050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4FF56D2D" w14:textId="77777777" w:rsidR="003D050A" w:rsidRDefault="003D050A" w:rsidP="003D050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156A468B" w14:textId="77777777" w:rsidR="003D050A" w:rsidRDefault="003D050A" w:rsidP="003D050A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65461AA5" w14:textId="77777777" w:rsidR="003D050A" w:rsidRDefault="003D050A" w:rsidP="003D050A">
      <w:pPr>
        <w:pStyle w:val="Standard"/>
        <w:jc w:val="center"/>
        <w:rPr>
          <w:szCs w:val="28"/>
          <w:lang w:eastAsia="ru-RU" w:bidi="ar-SA"/>
        </w:rPr>
      </w:pPr>
    </w:p>
    <w:p w14:paraId="4D792BD8" w14:textId="77777777" w:rsidR="003D050A" w:rsidRDefault="003D050A" w:rsidP="003D050A">
      <w:pPr>
        <w:pStyle w:val="Standard"/>
        <w:jc w:val="center"/>
        <w:rPr>
          <w:szCs w:val="28"/>
          <w:lang w:eastAsia="ru-RU" w:bidi="ar-SA"/>
        </w:rPr>
      </w:pPr>
    </w:p>
    <w:p w14:paraId="3C93D9A2" w14:textId="77777777" w:rsidR="003D050A" w:rsidRDefault="003D050A" w:rsidP="003D050A">
      <w:pPr>
        <w:pStyle w:val="Standard"/>
        <w:jc w:val="center"/>
        <w:rPr>
          <w:szCs w:val="28"/>
          <w:lang w:eastAsia="ru-RU" w:bidi="ar-SA"/>
        </w:rPr>
      </w:pPr>
    </w:p>
    <w:p w14:paraId="570568F1" w14:textId="77777777" w:rsidR="006927FF" w:rsidRPr="006927FF" w:rsidRDefault="006927FF" w:rsidP="006927FF">
      <w:pPr>
        <w:pStyle w:val="Standard"/>
        <w:jc w:val="center"/>
        <w:rPr>
          <w:rFonts w:eastAsiaTheme="majorEastAsia"/>
          <w:b/>
          <w:bCs/>
          <w:caps/>
          <w:smallCaps/>
          <w:spacing w:val="5"/>
          <w:szCs w:val="28"/>
          <w:lang w:eastAsia="ru-RU"/>
        </w:rPr>
      </w:pPr>
      <w:r w:rsidRPr="006927FF">
        <w:rPr>
          <w:rFonts w:eastAsiaTheme="majorEastAsia"/>
          <w:b/>
          <w:bCs/>
          <w:caps/>
          <w:smallCaps/>
          <w:spacing w:val="5"/>
          <w:szCs w:val="28"/>
          <w:lang w:eastAsia="ru-RU"/>
        </w:rPr>
        <w:t>Курсовая Работа</w:t>
      </w:r>
    </w:p>
    <w:p w14:paraId="5AE70FCF" w14:textId="77777777" w:rsidR="001B3280" w:rsidRPr="00E60564" w:rsidRDefault="001B3280" w:rsidP="001B3280">
      <w:pPr>
        <w:pStyle w:val="Standard"/>
        <w:jc w:val="center"/>
        <w:rPr>
          <w:b/>
          <w:bCs/>
          <w:szCs w:val="28"/>
          <w:lang w:eastAsia="ru-RU" w:bidi="ar-SA"/>
        </w:rPr>
      </w:pPr>
      <w:r w:rsidRPr="00E60564">
        <w:rPr>
          <w:b/>
          <w:bCs/>
          <w:szCs w:val="28"/>
          <w:lang w:eastAsia="ru-RU" w:bidi="ar-SA"/>
        </w:rPr>
        <w:t xml:space="preserve">по дисциплине «Введение в </w:t>
      </w:r>
      <w:proofErr w:type="spellStart"/>
      <w:r w:rsidRPr="00E60564">
        <w:rPr>
          <w:b/>
          <w:bCs/>
          <w:szCs w:val="28"/>
          <w:lang w:eastAsia="ru-RU" w:bidi="ar-SA"/>
        </w:rPr>
        <w:t>нереляционные</w:t>
      </w:r>
      <w:proofErr w:type="spellEnd"/>
      <w:r w:rsidRPr="00E60564">
        <w:rPr>
          <w:b/>
          <w:bCs/>
          <w:szCs w:val="28"/>
          <w:lang w:eastAsia="ru-RU" w:bidi="ar-SA"/>
        </w:rPr>
        <w:t xml:space="preserve"> базы данных»</w:t>
      </w:r>
    </w:p>
    <w:p w14:paraId="6D5650D6" w14:textId="77777777" w:rsidR="001B3280" w:rsidRPr="00E60564" w:rsidRDefault="001B3280" w:rsidP="001B3280">
      <w:pPr>
        <w:pStyle w:val="Standard"/>
        <w:jc w:val="center"/>
        <w:rPr>
          <w:b/>
          <w:bCs/>
          <w:szCs w:val="28"/>
          <w:lang w:eastAsia="ru-RU" w:bidi="ar-SA"/>
        </w:rPr>
      </w:pPr>
      <w:r w:rsidRPr="00E60564">
        <w:rPr>
          <w:b/>
          <w:bCs/>
          <w:szCs w:val="28"/>
          <w:lang w:eastAsia="ru-RU" w:bidi="ar-SA"/>
        </w:rPr>
        <w:t>Тема: Информационная система оценок и аналитика проблемных студентов</w:t>
      </w:r>
      <w:r w:rsidRPr="00E60564">
        <w:rPr>
          <w:b/>
          <w:bCs/>
          <w:szCs w:val="28"/>
          <w:lang w:eastAsia="ru-RU" w:bidi="ar-SA"/>
        </w:rPr>
        <w:tab/>
      </w:r>
    </w:p>
    <w:p w14:paraId="5781F3A2" w14:textId="0AE07E62" w:rsidR="003D050A" w:rsidRDefault="003D050A" w:rsidP="003D050A">
      <w:pPr>
        <w:pStyle w:val="Standard"/>
        <w:jc w:val="center"/>
        <w:rPr>
          <w:szCs w:val="28"/>
          <w:lang w:eastAsia="ru-RU" w:bidi="ar-SA"/>
        </w:rPr>
      </w:pPr>
    </w:p>
    <w:p w14:paraId="346B00DC" w14:textId="77777777" w:rsidR="003D050A" w:rsidRDefault="003D050A" w:rsidP="003D050A">
      <w:pPr>
        <w:pStyle w:val="Standard"/>
        <w:jc w:val="center"/>
        <w:rPr>
          <w:szCs w:val="28"/>
          <w:lang w:eastAsia="ru-RU" w:bidi="ar-SA"/>
        </w:rPr>
      </w:pPr>
    </w:p>
    <w:p w14:paraId="080CC853" w14:textId="42B99255" w:rsidR="003D050A" w:rsidRDefault="003D050A" w:rsidP="003D050A">
      <w:pPr>
        <w:pStyle w:val="Standard"/>
        <w:jc w:val="center"/>
        <w:rPr>
          <w:szCs w:val="28"/>
          <w:lang w:eastAsia="ru-RU" w:bidi="ar-SA"/>
        </w:rPr>
      </w:pPr>
    </w:p>
    <w:p w14:paraId="7A926219" w14:textId="77777777" w:rsidR="006927FF" w:rsidRDefault="006927FF" w:rsidP="003D050A">
      <w:pPr>
        <w:pStyle w:val="Standard"/>
        <w:jc w:val="center"/>
        <w:rPr>
          <w:szCs w:val="28"/>
          <w:lang w:eastAsia="ru-RU" w:bidi="ar-SA"/>
        </w:rPr>
      </w:pPr>
    </w:p>
    <w:tbl>
      <w:tblPr>
        <w:tblW w:w="9747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140"/>
        <w:gridCol w:w="3260"/>
      </w:tblGrid>
      <w:tr w:rsidR="001B3280" w14:paraId="587EB9B9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5430A9C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FAF099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ECD39B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Ильясов М.Р.</w:t>
            </w:r>
          </w:p>
        </w:tc>
      </w:tr>
      <w:tr w:rsidR="001B3280" w14:paraId="66E766B5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7D4F0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1A0AFCA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C849F7D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Комосский</w:t>
            </w:r>
            <w:proofErr w:type="spellEnd"/>
            <w:r>
              <w:rPr>
                <w:szCs w:val="28"/>
              </w:rPr>
              <w:t xml:space="preserve"> Е.А.</w:t>
            </w:r>
          </w:p>
        </w:tc>
      </w:tr>
      <w:tr w:rsidR="001B3280" w14:paraId="5EF7792A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5C27F6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875EC06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EEC6BFC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Кузнецов И.И.</w:t>
            </w:r>
          </w:p>
        </w:tc>
      </w:tr>
      <w:tr w:rsidR="001B3280" w14:paraId="244883A8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F01932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403844E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5F788D1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Мавликаев</w:t>
            </w:r>
            <w:proofErr w:type="spellEnd"/>
            <w:r>
              <w:rPr>
                <w:szCs w:val="28"/>
              </w:rPr>
              <w:t xml:space="preserve"> И.С.</w:t>
            </w:r>
          </w:p>
        </w:tc>
      </w:tr>
      <w:tr w:rsidR="001B3280" w14:paraId="1C73ED62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CEF93AF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E015745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47DE2D5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Рыжиков И.А.</w:t>
            </w:r>
          </w:p>
        </w:tc>
      </w:tr>
      <w:tr w:rsidR="001B3280" w14:paraId="217C1429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6668093" w14:textId="77777777" w:rsidR="001B3280" w:rsidRDefault="001B3280" w:rsidP="00770DD4">
            <w:pPr>
              <w:pStyle w:val="Standard"/>
              <w:rPr>
                <w:szCs w:val="28"/>
              </w:rPr>
            </w:pPr>
          </w:p>
        </w:tc>
        <w:tc>
          <w:tcPr>
            <w:tcW w:w="21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55F552E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5538E04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</w:p>
        </w:tc>
      </w:tr>
      <w:tr w:rsidR="001B3280" w14:paraId="764F0E6E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01E212B" w14:textId="77777777" w:rsidR="001B3280" w:rsidRDefault="001B3280" w:rsidP="00770DD4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EEB31E9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E66F77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Заславский</w:t>
            </w:r>
            <w:r w:rsidRPr="008F2331">
              <w:rPr>
                <w:szCs w:val="28"/>
              </w:rPr>
              <w:t xml:space="preserve"> </w:t>
            </w:r>
            <w:r>
              <w:rPr>
                <w:szCs w:val="28"/>
              </w:rPr>
              <w:t>М</w:t>
            </w:r>
            <w:r w:rsidRPr="008F2331">
              <w:rPr>
                <w:szCs w:val="28"/>
              </w:rPr>
              <w:t>.</w:t>
            </w:r>
            <w:r>
              <w:rPr>
                <w:szCs w:val="28"/>
              </w:rPr>
              <w:t>М</w:t>
            </w:r>
            <w:r w:rsidRPr="008F2331">
              <w:rPr>
                <w:szCs w:val="28"/>
              </w:rPr>
              <w:t>.</w:t>
            </w:r>
          </w:p>
        </w:tc>
      </w:tr>
    </w:tbl>
    <w:p w14:paraId="51BFF558" w14:textId="77777777" w:rsidR="003D050A" w:rsidRDefault="003D050A" w:rsidP="003D050A">
      <w:pPr>
        <w:pStyle w:val="Standard"/>
        <w:jc w:val="center"/>
        <w:rPr>
          <w:bCs/>
          <w:szCs w:val="28"/>
          <w:lang w:eastAsia="ru-RU" w:bidi="ar-SA"/>
        </w:rPr>
      </w:pPr>
    </w:p>
    <w:p w14:paraId="4C342256" w14:textId="77777777" w:rsidR="003D050A" w:rsidRDefault="003D050A" w:rsidP="003D050A">
      <w:pPr>
        <w:pStyle w:val="Standard"/>
        <w:jc w:val="center"/>
        <w:rPr>
          <w:bCs/>
          <w:szCs w:val="28"/>
          <w:lang w:eastAsia="ru-RU" w:bidi="ar-SA"/>
        </w:rPr>
      </w:pPr>
    </w:p>
    <w:p w14:paraId="07161044" w14:textId="77777777" w:rsidR="003D050A" w:rsidRDefault="003D050A" w:rsidP="003D050A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23DA8950" w14:textId="5C44E269" w:rsidR="003D050A" w:rsidRDefault="003D050A" w:rsidP="008F2331">
      <w:pPr>
        <w:pStyle w:val="Standard"/>
        <w:jc w:val="center"/>
      </w:pPr>
      <w:r>
        <w:rPr>
          <w:bCs/>
          <w:szCs w:val="28"/>
          <w:lang w:eastAsia="ru-RU" w:bidi="ar-SA"/>
        </w:rPr>
        <w:t>202</w:t>
      </w:r>
      <w:r w:rsidR="001B3280">
        <w:rPr>
          <w:bCs/>
          <w:szCs w:val="28"/>
          <w:lang w:eastAsia="ru-RU" w:bidi="ar-SA"/>
        </w:rPr>
        <w:t>5</w:t>
      </w:r>
      <w:r>
        <w:br w:type="page"/>
      </w:r>
    </w:p>
    <w:p w14:paraId="1B23E6C9" w14:textId="59293CB0" w:rsidR="006927FF" w:rsidRDefault="006927FF" w:rsidP="00CB1BE6">
      <w:pPr>
        <w:pStyle w:val="Heading1"/>
      </w:pPr>
      <w:bookmarkStart w:id="0" w:name="_Toc199443917"/>
      <w:r>
        <w:lastRenderedPageBreak/>
        <w:t>Задание</w:t>
      </w:r>
      <w:r>
        <w:br/>
        <w:t>на курсовую работу</w:t>
      </w:r>
      <w:bookmarkEnd w:id="0"/>
    </w:p>
    <w:p w14:paraId="0C382F66" w14:textId="77777777" w:rsidR="001B3280" w:rsidRDefault="001B3280" w:rsidP="001B3280">
      <w:r>
        <w:t>Студент Ильясов М.Р. 2381</w:t>
      </w:r>
    </w:p>
    <w:p w14:paraId="627F13BA" w14:textId="77777777" w:rsidR="001B3280" w:rsidRDefault="001B3280" w:rsidP="001B3280">
      <w:r>
        <w:t xml:space="preserve">Студент </w:t>
      </w:r>
      <w:proofErr w:type="spellStart"/>
      <w:r>
        <w:t>Комосский</w:t>
      </w:r>
      <w:proofErr w:type="spellEnd"/>
      <w:r>
        <w:t xml:space="preserve"> Е.А. 2381</w:t>
      </w:r>
    </w:p>
    <w:p w14:paraId="40249ED6" w14:textId="77777777" w:rsidR="001B3280" w:rsidRDefault="001B3280" w:rsidP="001B3280">
      <w:r>
        <w:t>Студент Кузнецов И.И. 2381</w:t>
      </w:r>
    </w:p>
    <w:p w14:paraId="57EE5088" w14:textId="77777777" w:rsidR="001B3280" w:rsidRDefault="001B3280" w:rsidP="001B3280">
      <w:r>
        <w:t xml:space="preserve">Студент </w:t>
      </w:r>
      <w:proofErr w:type="spellStart"/>
      <w:r>
        <w:t>Мавликаев</w:t>
      </w:r>
      <w:proofErr w:type="spellEnd"/>
      <w:r>
        <w:t xml:space="preserve"> И.С. 2381</w:t>
      </w:r>
    </w:p>
    <w:p w14:paraId="6C94549C" w14:textId="77777777" w:rsidR="001B3280" w:rsidRDefault="001B3280" w:rsidP="001B3280">
      <w:r>
        <w:t>Студент Рыжиков И.А. 2381</w:t>
      </w:r>
    </w:p>
    <w:p w14:paraId="3F241675" w14:textId="77777777" w:rsidR="001B3280" w:rsidRDefault="001B3280" w:rsidP="001B3280">
      <w:r>
        <w:t xml:space="preserve">Тема работы: </w:t>
      </w:r>
      <w:r w:rsidRPr="00E60564">
        <w:t>Информационная система оценок и аналитика проблемных студентов</w:t>
      </w:r>
      <w:r w:rsidRPr="00E60564">
        <w:tab/>
      </w:r>
    </w:p>
    <w:p w14:paraId="30730AF1" w14:textId="4877957E" w:rsidR="006927FF" w:rsidRDefault="006927FF" w:rsidP="00AA6868"/>
    <w:p w14:paraId="2EAEE9BA" w14:textId="17281267" w:rsidR="006927FF" w:rsidRDefault="006927FF" w:rsidP="00AA6868">
      <w:r>
        <w:t>Исходные данные:</w:t>
      </w:r>
    </w:p>
    <w:p w14:paraId="3B318060" w14:textId="76762551" w:rsidR="001B3280" w:rsidRDefault="001B3280" w:rsidP="001B3280">
      <w:r w:rsidRPr="00E60564">
        <w:t xml:space="preserve">Задача - организовать сервис, где будут </w:t>
      </w:r>
      <w:proofErr w:type="spellStart"/>
      <w:r w:rsidRPr="00E60564">
        <w:t>агрегировать</w:t>
      </w:r>
      <w:r>
        <w:t>ся</w:t>
      </w:r>
      <w:proofErr w:type="spellEnd"/>
      <w:r w:rsidRPr="00E60564">
        <w:t xml:space="preserve"> все действия студента в ВУЗе (учебные активности, посещаемость ВУЗа, участие в социальной активности</w:t>
      </w:r>
      <w:proofErr w:type="gramStart"/>
      <w:r w:rsidRPr="00E60564">
        <w:t xml:space="preserve"> ….</w:t>
      </w:r>
      <w:proofErr w:type="gramEnd"/>
      <w:r w:rsidRPr="00E60564">
        <w:t>), и на их основе будут строится прогнозы по успеваемости, рисках для студента / группы / потока.</w:t>
      </w:r>
    </w:p>
    <w:p w14:paraId="2D8298FA" w14:textId="77777777" w:rsidR="001B3280" w:rsidRDefault="001B3280" w:rsidP="001B3280"/>
    <w:p w14:paraId="7516B48B" w14:textId="77777777" w:rsidR="001B3280" w:rsidRDefault="001B3280" w:rsidP="001B3280">
      <w:pPr>
        <w:jc w:val="left"/>
      </w:pPr>
      <w:r>
        <w:t>Содержание пояснительной записки:</w:t>
      </w:r>
    </w:p>
    <w:p w14:paraId="03193841" w14:textId="77777777" w:rsidR="001B3280" w:rsidRDefault="001B3280" w:rsidP="001B3280">
      <w:r>
        <w:t>«Содержание», «Введение», «Сценарии использования», «Модель данных», «Разработанное приложение», «Выводы», «Приложения», «Литература»</w:t>
      </w:r>
    </w:p>
    <w:p w14:paraId="798FBD8C" w14:textId="77777777" w:rsidR="001B3280" w:rsidRDefault="001B3280" w:rsidP="001B3280"/>
    <w:p w14:paraId="1A679CF3" w14:textId="77777777" w:rsidR="001B3280" w:rsidRDefault="001B3280" w:rsidP="001B3280">
      <w:r>
        <w:t>Предполагаемый объем пояснительной записки:</w:t>
      </w:r>
    </w:p>
    <w:p w14:paraId="13FCCEDA" w14:textId="77777777" w:rsidR="001B3280" w:rsidRDefault="001B3280" w:rsidP="001B3280">
      <w:r>
        <w:t>Не менее 10 страниц.</w:t>
      </w:r>
    </w:p>
    <w:p w14:paraId="649839FD" w14:textId="77777777" w:rsidR="001B3280" w:rsidRDefault="001B3280" w:rsidP="001B3280">
      <w:r>
        <w:t>Дата выдачи задания: 05.02.2025</w:t>
      </w:r>
    </w:p>
    <w:p w14:paraId="3EF592F9" w14:textId="77777777" w:rsidR="001B3280" w:rsidRDefault="001B3280" w:rsidP="001B3280">
      <w:r>
        <w:lastRenderedPageBreak/>
        <w:t>Дата сдачи реферата: 29.05.2025</w:t>
      </w:r>
    </w:p>
    <w:p w14:paraId="6E144228" w14:textId="77777777" w:rsidR="001B3280" w:rsidRDefault="001B3280" w:rsidP="001B3280">
      <w:r w:rsidRPr="00E60564">
        <w:t>Дата защиты реферата: 2</w:t>
      </w:r>
      <w:r>
        <w:t>9</w:t>
      </w:r>
      <w:r w:rsidRPr="00E60564">
        <w:t>.05.2025</w:t>
      </w:r>
    </w:p>
    <w:p w14:paraId="28CB59D5" w14:textId="77777777" w:rsidR="00AA6868" w:rsidRDefault="00AA6868" w:rsidP="00AA6868"/>
    <w:tbl>
      <w:tblPr>
        <w:tblW w:w="9747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140"/>
        <w:gridCol w:w="3260"/>
      </w:tblGrid>
      <w:tr w:rsidR="001B3280" w14:paraId="39B849BF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ED948D0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0CB5EB4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4FD0511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Ильясов М.Р.</w:t>
            </w:r>
          </w:p>
        </w:tc>
      </w:tr>
      <w:tr w:rsidR="001B3280" w14:paraId="19710729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DF205CB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8D51BAD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93C172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Комосский</w:t>
            </w:r>
            <w:proofErr w:type="spellEnd"/>
            <w:r>
              <w:rPr>
                <w:szCs w:val="28"/>
              </w:rPr>
              <w:t xml:space="preserve"> Е.А.</w:t>
            </w:r>
          </w:p>
        </w:tc>
      </w:tr>
      <w:tr w:rsidR="001B3280" w14:paraId="5F7441AC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02C7415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46E0858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C42F314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Кузнецов И.И.</w:t>
            </w:r>
          </w:p>
        </w:tc>
      </w:tr>
      <w:tr w:rsidR="001B3280" w14:paraId="7CB29753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A08439F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A16DFF5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A9AB8DB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Мавликаев</w:t>
            </w:r>
            <w:proofErr w:type="spellEnd"/>
            <w:r>
              <w:rPr>
                <w:szCs w:val="28"/>
              </w:rPr>
              <w:t xml:space="preserve"> И.С.</w:t>
            </w:r>
          </w:p>
        </w:tc>
      </w:tr>
      <w:tr w:rsidR="001B3280" w14:paraId="53CF6720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44F53" w14:textId="77777777" w:rsidR="001B3280" w:rsidRDefault="001B3280" w:rsidP="00770DD4">
            <w:pPr>
              <w:pStyle w:val="Standard"/>
            </w:pPr>
            <w:r>
              <w:rPr>
                <w:szCs w:val="28"/>
              </w:rPr>
              <w:t>Студент гр. 2381</w:t>
            </w:r>
          </w:p>
        </w:tc>
        <w:tc>
          <w:tcPr>
            <w:tcW w:w="21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5440CE1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AED287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Рыжиков И.А.</w:t>
            </w:r>
          </w:p>
        </w:tc>
      </w:tr>
      <w:tr w:rsidR="001B3280" w14:paraId="522A3DCB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B4078C" w14:textId="77777777" w:rsidR="001B3280" w:rsidRDefault="001B3280" w:rsidP="00770DD4">
            <w:pPr>
              <w:pStyle w:val="Standard"/>
              <w:rPr>
                <w:szCs w:val="28"/>
              </w:rPr>
            </w:pPr>
          </w:p>
        </w:tc>
        <w:tc>
          <w:tcPr>
            <w:tcW w:w="21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392664B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6B1C52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</w:p>
        </w:tc>
      </w:tr>
      <w:tr w:rsidR="001B3280" w14:paraId="6E00DE51" w14:textId="77777777" w:rsidTr="00770DD4">
        <w:trPr>
          <w:trHeight w:val="614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9183F1" w14:textId="77777777" w:rsidR="001B3280" w:rsidRDefault="001B3280" w:rsidP="00770DD4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14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E7F7D4F" w14:textId="77777777" w:rsidR="001B3280" w:rsidRDefault="001B3280" w:rsidP="00770DD4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BF7017D" w14:textId="77777777" w:rsidR="001B3280" w:rsidRDefault="001B3280" w:rsidP="00770DD4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Заславский</w:t>
            </w:r>
            <w:r w:rsidRPr="008F2331">
              <w:rPr>
                <w:szCs w:val="28"/>
              </w:rPr>
              <w:t xml:space="preserve"> </w:t>
            </w:r>
            <w:r>
              <w:rPr>
                <w:szCs w:val="28"/>
              </w:rPr>
              <w:t>М</w:t>
            </w:r>
            <w:r w:rsidRPr="008F2331">
              <w:rPr>
                <w:szCs w:val="28"/>
              </w:rPr>
              <w:t>.</w:t>
            </w:r>
            <w:r>
              <w:rPr>
                <w:szCs w:val="28"/>
              </w:rPr>
              <w:t>М</w:t>
            </w:r>
            <w:r w:rsidRPr="008F2331">
              <w:rPr>
                <w:szCs w:val="28"/>
              </w:rPr>
              <w:t>.</w:t>
            </w:r>
          </w:p>
        </w:tc>
      </w:tr>
    </w:tbl>
    <w:p w14:paraId="79CB145E" w14:textId="77777777" w:rsidR="001B3280" w:rsidRDefault="001B3280" w:rsidP="00AA6868"/>
    <w:p w14:paraId="40729834" w14:textId="42A2C778" w:rsidR="006927FF" w:rsidRDefault="006927FF" w:rsidP="00AA6868">
      <w:r>
        <w:br w:type="page"/>
      </w:r>
    </w:p>
    <w:p w14:paraId="3A8F62FD" w14:textId="1A3AAB57" w:rsidR="00AA6868" w:rsidRDefault="00AA6868" w:rsidP="00CB1BE6">
      <w:pPr>
        <w:pStyle w:val="Heading1"/>
      </w:pPr>
      <w:bookmarkStart w:id="1" w:name="_Toc199443918"/>
      <w:r>
        <w:lastRenderedPageBreak/>
        <w:t>Аннотация</w:t>
      </w:r>
      <w:bookmarkEnd w:id="1"/>
    </w:p>
    <w:p w14:paraId="53262107" w14:textId="78CDFE5A" w:rsidR="00CB1BE6" w:rsidRDefault="00CB1BE6" w:rsidP="00CB1BE6"/>
    <w:p w14:paraId="11A3C9B8" w14:textId="537E579B" w:rsidR="00CB1BE6" w:rsidRDefault="00CB1BE6" w:rsidP="00CB1BE6"/>
    <w:p w14:paraId="30F3C541" w14:textId="6D2CCB3B" w:rsidR="00CB1BE6" w:rsidRDefault="00CB1BE6" w:rsidP="00CB1BE6"/>
    <w:p w14:paraId="6A7D876C" w14:textId="6CC13723" w:rsidR="00E94964" w:rsidRDefault="00E94964" w:rsidP="00CB1BE6"/>
    <w:p w14:paraId="4B6D320D" w14:textId="3725EBC6" w:rsidR="00E94964" w:rsidRDefault="00E94964" w:rsidP="00CB1BE6"/>
    <w:p w14:paraId="304E6F37" w14:textId="77777777" w:rsidR="00E94964" w:rsidRDefault="00E94964" w:rsidP="00CB1BE6"/>
    <w:p w14:paraId="2BF62575" w14:textId="77777777" w:rsidR="00CB1BE6" w:rsidRPr="00CB1BE6" w:rsidRDefault="00CB1BE6" w:rsidP="00CB1BE6"/>
    <w:p w14:paraId="17F0BE74" w14:textId="77777777" w:rsidR="00AA6868" w:rsidRPr="001B3280" w:rsidRDefault="00AA6868" w:rsidP="00CB1BE6">
      <w:pPr>
        <w:pStyle w:val="1"/>
        <w:rPr>
          <w:lang w:val="en-US"/>
        </w:rPr>
      </w:pPr>
      <w:r w:rsidRPr="001B3280">
        <w:rPr>
          <w:lang w:val="en-US"/>
        </w:rPr>
        <w:t>Summary</w:t>
      </w:r>
    </w:p>
    <w:p w14:paraId="76862AC0" w14:textId="77777777" w:rsidR="001B3280" w:rsidRDefault="001B3280" w:rsidP="001B3280">
      <w:pPr>
        <w:rPr>
          <w:lang w:val="en-US"/>
        </w:rPr>
      </w:pPr>
    </w:p>
    <w:p w14:paraId="592E3FA9" w14:textId="26DC8FD2" w:rsidR="00AA6868" w:rsidRPr="00E94964" w:rsidRDefault="00AA6868">
      <w:pPr>
        <w:spacing w:line="259" w:lineRule="auto"/>
        <w:ind w:firstLine="0"/>
        <w:jc w:val="left"/>
        <w:rPr>
          <w:lang w:val="en-US"/>
        </w:rPr>
      </w:pPr>
      <w:r w:rsidRPr="00E94964">
        <w:rPr>
          <w:lang w:val="en-US"/>
        </w:rPr>
        <w:br w:type="page"/>
      </w:r>
    </w:p>
    <w:sdt>
      <w:sdtPr>
        <w:rPr>
          <w:rFonts w:eastAsiaTheme="minorHAnsi" w:cstheme="minorBidi"/>
          <w:b w:val="0"/>
          <w:bCs/>
          <w:caps w:val="0"/>
          <w:kern w:val="3"/>
          <w:szCs w:val="24"/>
          <w:lang w:eastAsia="en-US"/>
        </w:rPr>
        <w:id w:val="-149836043"/>
        <w:docPartObj>
          <w:docPartGallery w:val="Table of Contents"/>
          <w:docPartUnique/>
        </w:docPartObj>
      </w:sdtPr>
      <w:sdtEndPr>
        <w:rPr>
          <w:bCs w:val="0"/>
          <w:kern w:val="0"/>
          <w:szCs w:val="22"/>
        </w:rPr>
      </w:sdtEndPr>
      <w:sdtContent>
        <w:p w14:paraId="46075C4A" w14:textId="77777777" w:rsidR="00CB1BE6" w:rsidRDefault="00CB1BE6" w:rsidP="00CB1BE6">
          <w:pPr>
            <w:pStyle w:val="TOCHeading"/>
          </w:pPr>
          <w:r>
            <w:t>Содержание</w:t>
          </w:r>
        </w:p>
        <w:p w14:paraId="4B5D0CE0" w14:textId="4DD887CD" w:rsidR="006B14AC" w:rsidRDefault="00CB1BE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43917" w:history="1">
            <w:r w:rsidR="006B14AC" w:rsidRPr="00764453">
              <w:rPr>
                <w:rStyle w:val="Hyperlink"/>
                <w:noProof/>
              </w:rPr>
              <w:t>Задание на курсовую работу</w:t>
            </w:r>
            <w:r w:rsidR="006B14AC">
              <w:rPr>
                <w:noProof/>
                <w:webHidden/>
              </w:rPr>
              <w:tab/>
            </w:r>
            <w:r w:rsidR="006B14AC">
              <w:rPr>
                <w:noProof/>
                <w:webHidden/>
              </w:rPr>
              <w:fldChar w:fldCharType="begin"/>
            </w:r>
            <w:r w:rsidR="006B14AC">
              <w:rPr>
                <w:noProof/>
                <w:webHidden/>
              </w:rPr>
              <w:instrText xml:space="preserve"> PAGEREF _Toc199443917 \h </w:instrText>
            </w:r>
            <w:r w:rsidR="006B14AC">
              <w:rPr>
                <w:noProof/>
                <w:webHidden/>
              </w:rPr>
            </w:r>
            <w:r w:rsidR="006B14AC">
              <w:rPr>
                <w:noProof/>
                <w:webHidden/>
              </w:rPr>
              <w:fldChar w:fldCharType="separate"/>
            </w:r>
            <w:r w:rsidR="006B14AC">
              <w:rPr>
                <w:noProof/>
                <w:webHidden/>
              </w:rPr>
              <w:t>2</w:t>
            </w:r>
            <w:r w:rsidR="006B14AC">
              <w:rPr>
                <w:noProof/>
                <w:webHidden/>
              </w:rPr>
              <w:fldChar w:fldCharType="end"/>
            </w:r>
          </w:hyperlink>
        </w:p>
        <w:p w14:paraId="4BC3CF9B" w14:textId="0A99D01A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18" w:history="1">
            <w:r w:rsidRPr="00764453">
              <w:rPr>
                <w:rStyle w:val="Hyperlink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04C2B" w14:textId="197F780A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19" w:history="1">
            <w:r w:rsidRPr="00764453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E5D0" w14:textId="2B9B0716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0" w:history="1">
            <w:r w:rsidRPr="00764453">
              <w:rPr>
                <w:rStyle w:val="Hyperlink"/>
                <w:noProof/>
              </w:rPr>
              <w:t>1. Просмотр статистики и истории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B2E61" w14:textId="2D3D35BB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1" w:history="1">
            <w:r w:rsidRPr="00764453">
              <w:rPr>
                <w:rStyle w:val="Hyperlink"/>
                <w:noProof/>
              </w:rPr>
              <w:t>2. Редактирование данных (массовые изменения)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4CED" w14:textId="25A12EC6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2" w:history="1">
            <w:r w:rsidRPr="00764453">
              <w:rPr>
                <w:rStyle w:val="Hyperlink"/>
                <w:noProof/>
              </w:rPr>
              <w:t>3. Импорт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0C85" w14:textId="288DC142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3" w:history="1">
            <w:r w:rsidRPr="00764453">
              <w:rPr>
                <w:rStyle w:val="Hyperlink"/>
                <w:noProof/>
              </w:rPr>
              <w:t>4. Удаление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81DC9" w14:textId="5677160C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4" w:history="1">
            <w:r w:rsidRPr="00764453">
              <w:rPr>
                <w:rStyle w:val="Hyperlink"/>
                <w:noProof/>
              </w:rPr>
              <w:t>5. Сообщение об ошибке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B8F33" w14:textId="6FF76BC0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5" w:history="1">
            <w:r w:rsidRPr="00764453">
              <w:rPr>
                <w:rStyle w:val="Hyperlink"/>
                <w:noProof/>
              </w:rPr>
              <w:t>6. Настройка данных (категории, вычисляемые поля)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14F93" w14:textId="34EAAF88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6" w:history="1">
            <w:r w:rsidRPr="00764453">
              <w:rPr>
                <w:rStyle w:val="Hyperlink"/>
                <w:noProof/>
              </w:rPr>
              <w:t>7. Экспорт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68F25" w14:textId="46817F09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27" w:history="1">
            <w:r w:rsidRPr="00764453">
              <w:rPr>
                <w:rStyle w:val="Hyperlink"/>
                <w:noProof/>
              </w:rPr>
              <w:t xml:space="preserve">Макет </w:t>
            </w:r>
            <w:r w:rsidRPr="00764453">
              <w:rPr>
                <w:rStyle w:val="Hyperlink"/>
                <w:noProof/>
                <w:lang w:val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68FD" w14:textId="36DCA2F0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28" w:history="1">
            <w:r w:rsidRPr="00764453">
              <w:rPr>
                <w:rStyle w:val="Hyperlink"/>
                <w:noProof/>
              </w:rPr>
              <w:t>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E96FD" w14:textId="58130C34" w:rsidR="006B14AC" w:rsidRDefault="006B14A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199443929" w:history="1">
            <w:r w:rsidRPr="00764453">
              <w:rPr>
                <w:rStyle w:val="Hyperlink"/>
                <w:noProof/>
                <w:lang w:val="en-US"/>
              </w:rPr>
              <w:t>Нереляционная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4305" w14:textId="4DEEA778" w:rsidR="006B14AC" w:rsidRDefault="006B14A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30" w:history="1">
            <w:r w:rsidRPr="00764453">
              <w:rPr>
                <w:rStyle w:val="Hyperlink"/>
                <w:noProof/>
              </w:rPr>
              <w:t>Описание назначений коллекций, типов данных 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123A" w14:textId="21BF9240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31" w:history="1">
            <w:r w:rsidRPr="00764453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F4D7" w14:textId="1A3E7174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32" w:history="1">
            <w:r w:rsidRPr="00764453">
              <w:rPr>
                <w:rStyle w:val="Hyperlink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FB7AA" w14:textId="30E2030A" w:rsidR="006B14AC" w:rsidRDefault="006B14A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9443933" w:history="1">
            <w:r w:rsidRPr="00764453">
              <w:rPr>
                <w:rStyle w:val="Hyperlink"/>
                <w:noProof/>
              </w:rPr>
              <w:t>Приложение А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560E" w14:textId="6235F39C" w:rsidR="00CB1BE6" w:rsidRDefault="00CB1BE6" w:rsidP="00CB1BE6">
          <w:r>
            <w:rPr>
              <w:b/>
              <w:bCs/>
            </w:rPr>
            <w:fldChar w:fldCharType="end"/>
          </w:r>
        </w:p>
      </w:sdtContent>
    </w:sdt>
    <w:p w14:paraId="0555C230" w14:textId="499D8A8C" w:rsidR="003407E7" w:rsidRDefault="003407E7">
      <w:pPr>
        <w:spacing w:line="259" w:lineRule="auto"/>
        <w:ind w:firstLine="0"/>
        <w:jc w:val="left"/>
      </w:pPr>
      <w:r>
        <w:br w:type="page"/>
      </w:r>
    </w:p>
    <w:p w14:paraId="3BD8FD4B" w14:textId="35181519" w:rsidR="00CB1BE6" w:rsidRDefault="003407E7" w:rsidP="003407E7">
      <w:pPr>
        <w:pStyle w:val="Heading1"/>
      </w:pPr>
      <w:bookmarkStart w:id="2" w:name="_Toc199443919"/>
      <w:r>
        <w:lastRenderedPageBreak/>
        <w:t>Введение</w:t>
      </w:r>
      <w:bookmarkEnd w:id="2"/>
    </w:p>
    <w:p w14:paraId="75BFBF67" w14:textId="77777777" w:rsidR="00C03569" w:rsidRPr="00C03569" w:rsidRDefault="00C03569" w:rsidP="00C03569">
      <w:pPr>
        <w:rPr>
          <w:b/>
          <w:bCs/>
        </w:rPr>
      </w:pPr>
      <w:r w:rsidRPr="00C03569">
        <w:rPr>
          <w:b/>
          <w:bCs/>
        </w:rPr>
        <w:t>Актуальность решаемой проблемы</w:t>
      </w:r>
    </w:p>
    <w:p w14:paraId="581EDA30" w14:textId="77777777" w:rsidR="00C03569" w:rsidRPr="00C03569" w:rsidRDefault="00C03569" w:rsidP="00C03569">
      <w:r w:rsidRPr="00C03569">
        <w:t>Современные образовательные учреждения сталкиваются с необходимостью оперативного анализа учебной активности студентов для своевременного выявления проблем в обучении и принятия обоснованных управленческих решений. Актуальность данной задачи обусловлена ростом объёмов образовательных данных и потребностью в их интеграции из различных источников: посещаемость занятий, оценки, участие в социальной и научной деятельности.</w:t>
      </w:r>
    </w:p>
    <w:p w14:paraId="32A5425F" w14:textId="77777777" w:rsidR="00C03569" w:rsidRPr="00C03569" w:rsidRDefault="00C03569" w:rsidP="00C03569">
      <w:pPr>
        <w:rPr>
          <w:b/>
          <w:bCs/>
        </w:rPr>
      </w:pPr>
      <w:r w:rsidRPr="00C03569">
        <w:rPr>
          <w:b/>
          <w:bCs/>
        </w:rPr>
        <w:t>Постановка задачи</w:t>
      </w:r>
    </w:p>
    <w:p w14:paraId="08F015AD" w14:textId="77777777" w:rsidR="00C03569" w:rsidRPr="00C03569" w:rsidRDefault="00C03569" w:rsidP="00C03569">
      <w:r w:rsidRPr="00C03569">
        <w:t>В рамках курсовой работы поставлена задача разработки информационной системы, позволяющей агрегировать данные о действиях студентов в процессе обучения, обеспечивать их централизованное хранение и использовать для построения прогнозов по успеваемости и оценке рисков как для отдельных студентов, так и для учебных групп и потоков.</w:t>
      </w:r>
    </w:p>
    <w:p w14:paraId="7D7C352E" w14:textId="77777777" w:rsidR="00C03569" w:rsidRPr="00C03569" w:rsidRDefault="00C03569" w:rsidP="00C03569">
      <w:pPr>
        <w:rPr>
          <w:b/>
          <w:bCs/>
        </w:rPr>
      </w:pPr>
      <w:r w:rsidRPr="00C03569">
        <w:rPr>
          <w:b/>
          <w:bCs/>
        </w:rPr>
        <w:t>Предлагаемое решение</w:t>
      </w:r>
    </w:p>
    <w:p w14:paraId="211133C7" w14:textId="77777777" w:rsidR="00C03569" w:rsidRPr="00C03569" w:rsidRDefault="00C03569" w:rsidP="00C03569">
      <w:r w:rsidRPr="00C03569">
        <w:t xml:space="preserve">Предлагаемое решение представляет собой веб-сервис, основанный на базе данных </w:t>
      </w:r>
      <w:r w:rsidRPr="00C03569">
        <w:rPr>
          <w:lang w:val="en-US"/>
        </w:rPr>
        <w:t>MongoDB</w:t>
      </w:r>
      <w:r w:rsidRPr="00C03569">
        <w:t>, с интерфейсами для работы с пользователями, студентами, преподавателями и учебными дисциплинами, а также с модулем аналитики, предусматривающим расширение для прогнозирования успеваемости.</w:t>
      </w:r>
    </w:p>
    <w:p w14:paraId="2BFC1BC2" w14:textId="77777777" w:rsidR="00C03569" w:rsidRPr="00C03569" w:rsidRDefault="00C03569" w:rsidP="00C03569">
      <w:pPr>
        <w:rPr>
          <w:b/>
          <w:bCs/>
        </w:rPr>
      </w:pPr>
      <w:r w:rsidRPr="00C03569">
        <w:rPr>
          <w:b/>
          <w:bCs/>
        </w:rPr>
        <w:t>Качественные требования к решению</w:t>
      </w:r>
    </w:p>
    <w:p w14:paraId="01C19961" w14:textId="77777777" w:rsidR="00C03569" w:rsidRPr="00C03569" w:rsidRDefault="00C03569" w:rsidP="00C03569">
      <w:r w:rsidRPr="00C03569">
        <w:t>К качественным требованиям к системе относятся:</w:t>
      </w:r>
    </w:p>
    <w:p w14:paraId="7B25BEAE" w14:textId="77777777" w:rsidR="00C03569" w:rsidRPr="00C03569" w:rsidRDefault="00C03569" w:rsidP="000F781F">
      <w:pPr>
        <w:numPr>
          <w:ilvl w:val="0"/>
          <w:numId w:val="61"/>
        </w:numPr>
      </w:pPr>
      <w:r w:rsidRPr="00C03569">
        <w:t>масштабируемость (возможность обработки больших объёмов данных),</w:t>
      </w:r>
    </w:p>
    <w:p w14:paraId="72110C00" w14:textId="77777777" w:rsidR="00C03569" w:rsidRPr="00C03569" w:rsidRDefault="00C03569" w:rsidP="000F781F">
      <w:pPr>
        <w:numPr>
          <w:ilvl w:val="0"/>
          <w:numId w:val="61"/>
        </w:numPr>
        <w:rPr>
          <w:lang w:val="en-US"/>
        </w:rPr>
      </w:pPr>
      <w:proofErr w:type="spellStart"/>
      <w:r w:rsidRPr="00C03569">
        <w:rPr>
          <w:lang w:val="en-US"/>
        </w:rPr>
        <w:t>расширяемость</w:t>
      </w:r>
      <w:proofErr w:type="spellEnd"/>
      <w:r w:rsidRPr="00C03569">
        <w:rPr>
          <w:lang w:val="en-US"/>
        </w:rPr>
        <w:t xml:space="preserve"> </w:t>
      </w:r>
      <w:proofErr w:type="spellStart"/>
      <w:r w:rsidRPr="00C03569">
        <w:rPr>
          <w:lang w:val="en-US"/>
        </w:rPr>
        <w:t>архитектуры</w:t>
      </w:r>
      <w:proofErr w:type="spellEnd"/>
      <w:r w:rsidRPr="00C03569">
        <w:rPr>
          <w:lang w:val="en-US"/>
        </w:rPr>
        <w:t>,</w:t>
      </w:r>
    </w:p>
    <w:p w14:paraId="13065769" w14:textId="77777777" w:rsidR="00C03569" w:rsidRPr="00C03569" w:rsidRDefault="00C03569" w:rsidP="000F781F">
      <w:pPr>
        <w:numPr>
          <w:ilvl w:val="0"/>
          <w:numId w:val="61"/>
        </w:numPr>
        <w:rPr>
          <w:lang w:val="en-US"/>
        </w:rPr>
      </w:pPr>
      <w:proofErr w:type="spellStart"/>
      <w:r w:rsidRPr="00C03569">
        <w:rPr>
          <w:lang w:val="en-US"/>
        </w:rPr>
        <w:t>удобство</w:t>
      </w:r>
      <w:proofErr w:type="spellEnd"/>
      <w:r w:rsidRPr="00C03569">
        <w:rPr>
          <w:lang w:val="en-US"/>
        </w:rPr>
        <w:t xml:space="preserve"> </w:t>
      </w:r>
      <w:proofErr w:type="spellStart"/>
      <w:r w:rsidRPr="00C03569">
        <w:rPr>
          <w:lang w:val="en-US"/>
        </w:rPr>
        <w:t>пользовательского</w:t>
      </w:r>
      <w:proofErr w:type="spellEnd"/>
      <w:r w:rsidRPr="00C03569">
        <w:rPr>
          <w:lang w:val="en-US"/>
        </w:rPr>
        <w:t xml:space="preserve"> </w:t>
      </w:r>
      <w:proofErr w:type="spellStart"/>
      <w:r w:rsidRPr="00C03569">
        <w:rPr>
          <w:lang w:val="en-US"/>
        </w:rPr>
        <w:t>интерфейса</w:t>
      </w:r>
      <w:proofErr w:type="spellEnd"/>
      <w:r w:rsidRPr="00C03569">
        <w:rPr>
          <w:lang w:val="en-US"/>
        </w:rPr>
        <w:t>,</w:t>
      </w:r>
    </w:p>
    <w:p w14:paraId="755410E9" w14:textId="77777777" w:rsidR="00C03569" w:rsidRPr="00C03569" w:rsidRDefault="00C03569" w:rsidP="000F781F">
      <w:pPr>
        <w:numPr>
          <w:ilvl w:val="0"/>
          <w:numId w:val="61"/>
        </w:numPr>
      </w:pPr>
      <w:r w:rsidRPr="00C03569">
        <w:t>корректность хранения и отображения информации,</w:t>
      </w:r>
    </w:p>
    <w:p w14:paraId="3519BC92" w14:textId="77777777" w:rsidR="00C03569" w:rsidRPr="00C03569" w:rsidRDefault="00C03569" w:rsidP="000F781F">
      <w:pPr>
        <w:numPr>
          <w:ilvl w:val="0"/>
          <w:numId w:val="61"/>
        </w:numPr>
      </w:pPr>
      <w:r w:rsidRPr="00C03569">
        <w:lastRenderedPageBreak/>
        <w:t>возможность подключения дополнительных источников данных в будущем.</w:t>
      </w:r>
    </w:p>
    <w:p w14:paraId="2CBD2025" w14:textId="77777777" w:rsidR="006B14AC" w:rsidRDefault="006B14AC" w:rsidP="00C14F76"/>
    <w:p w14:paraId="3A72BB09" w14:textId="79577F57" w:rsidR="008F2331" w:rsidRDefault="008F2331" w:rsidP="00C14F76">
      <w:r>
        <w:br w:type="page"/>
      </w:r>
    </w:p>
    <w:p w14:paraId="732E175A" w14:textId="3FE757C8" w:rsidR="003407E7" w:rsidRDefault="00ED3D01" w:rsidP="00ED3D01">
      <w:pPr>
        <w:pStyle w:val="1"/>
      </w:pPr>
      <w:r w:rsidRPr="00ED3D01">
        <w:lastRenderedPageBreak/>
        <w:t>СЦЕНАРИЙ ИСПОЛЬЗОВАНИЯ</w:t>
      </w:r>
    </w:p>
    <w:p w14:paraId="5191B630" w14:textId="77777777" w:rsidR="00ED3D01" w:rsidRDefault="00ED3D01" w:rsidP="00ED3D01">
      <w:pPr>
        <w:pStyle w:val="Heading2"/>
      </w:pPr>
      <w:bookmarkStart w:id="3" w:name="_Toc199443920"/>
      <w:r>
        <w:t>1. Просмотр статистики и истории действий</w:t>
      </w:r>
      <w:bookmarkEnd w:id="3"/>
    </w:p>
    <w:p w14:paraId="5E072D65" w14:textId="77777777" w:rsidR="00ED3D01" w:rsidRPr="00ED3D01" w:rsidRDefault="00ED3D01" w:rsidP="00ED3D01">
      <w:pPr>
        <w:rPr>
          <w:b/>
          <w:bCs/>
        </w:rPr>
      </w:pPr>
      <w:proofErr w:type="spellStart"/>
      <w:r w:rsidRPr="00ED3D01">
        <w:rPr>
          <w:b/>
          <w:bCs/>
        </w:rPr>
        <w:t>Акторы</w:t>
      </w:r>
      <w:proofErr w:type="spellEnd"/>
      <w:r w:rsidRPr="00ED3D01">
        <w:rPr>
          <w:b/>
          <w:bCs/>
        </w:rPr>
        <w:t>:</w:t>
      </w:r>
    </w:p>
    <w:p w14:paraId="5465735A" w14:textId="77777777" w:rsidR="00ED3D01" w:rsidRDefault="00ED3D01" w:rsidP="000F781F">
      <w:pPr>
        <w:pStyle w:val="ListParagraph"/>
        <w:numPr>
          <w:ilvl w:val="0"/>
          <w:numId w:val="4"/>
        </w:numPr>
      </w:pPr>
      <w:r>
        <w:t>Студент</w:t>
      </w:r>
    </w:p>
    <w:p w14:paraId="5307209B" w14:textId="77777777" w:rsidR="00ED3D01" w:rsidRDefault="00ED3D01" w:rsidP="000F781F">
      <w:pPr>
        <w:pStyle w:val="ListParagraph"/>
        <w:numPr>
          <w:ilvl w:val="0"/>
          <w:numId w:val="4"/>
        </w:numPr>
      </w:pPr>
      <w:r>
        <w:t>Староста</w:t>
      </w:r>
    </w:p>
    <w:p w14:paraId="537ABD23" w14:textId="77777777" w:rsidR="00ED3D01" w:rsidRDefault="00ED3D01" w:rsidP="000F781F">
      <w:pPr>
        <w:pStyle w:val="ListParagraph"/>
        <w:numPr>
          <w:ilvl w:val="0"/>
          <w:numId w:val="4"/>
        </w:numPr>
      </w:pPr>
      <w:r>
        <w:t>Преподаватель</w:t>
      </w:r>
    </w:p>
    <w:p w14:paraId="26B6D7F6" w14:textId="77777777" w:rsidR="00ED3D01" w:rsidRDefault="00ED3D01" w:rsidP="000F781F">
      <w:pPr>
        <w:pStyle w:val="ListParagraph"/>
        <w:numPr>
          <w:ilvl w:val="0"/>
          <w:numId w:val="4"/>
        </w:numPr>
      </w:pPr>
      <w:r>
        <w:t>Администратор</w:t>
      </w:r>
    </w:p>
    <w:p w14:paraId="4F87AF97" w14:textId="77777777" w:rsidR="00ED3D01" w:rsidRPr="00ED3D01" w:rsidRDefault="00ED3D01" w:rsidP="00ED3D01">
      <w:pPr>
        <w:rPr>
          <w:b/>
          <w:bCs/>
        </w:rPr>
      </w:pPr>
      <w:r w:rsidRPr="00ED3D01">
        <w:rPr>
          <w:b/>
          <w:bCs/>
        </w:rPr>
        <w:t>Предусловия:</w:t>
      </w:r>
    </w:p>
    <w:p w14:paraId="236808AD" w14:textId="77777777" w:rsidR="00ED3D01" w:rsidRDefault="00ED3D01" w:rsidP="000F781F">
      <w:pPr>
        <w:pStyle w:val="ListParagraph"/>
        <w:numPr>
          <w:ilvl w:val="0"/>
          <w:numId w:val="5"/>
        </w:numPr>
      </w:pPr>
      <w:r>
        <w:t>Пользователь имеет доступ к системе.</w:t>
      </w:r>
    </w:p>
    <w:p w14:paraId="6921A000" w14:textId="77777777" w:rsidR="00ED3D01" w:rsidRDefault="00ED3D01" w:rsidP="000F781F">
      <w:pPr>
        <w:pStyle w:val="ListParagraph"/>
        <w:numPr>
          <w:ilvl w:val="0"/>
          <w:numId w:val="5"/>
        </w:numPr>
      </w:pPr>
      <w:r>
        <w:t>Данные о статистике и истории действий загружены.</w:t>
      </w:r>
    </w:p>
    <w:p w14:paraId="4A0400F5" w14:textId="77777777" w:rsidR="00ED3D01" w:rsidRPr="00ED3D01" w:rsidRDefault="00ED3D01" w:rsidP="00ED3D01">
      <w:pPr>
        <w:rPr>
          <w:b/>
          <w:bCs/>
        </w:rPr>
      </w:pPr>
      <w:r w:rsidRPr="00ED3D01">
        <w:rPr>
          <w:b/>
          <w:bCs/>
        </w:rPr>
        <w:t>Основной поток:</w:t>
      </w:r>
    </w:p>
    <w:p w14:paraId="16A5927F" w14:textId="77777777" w:rsidR="00ED3D01" w:rsidRDefault="00ED3D01" w:rsidP="000F781F">
      <w:pPr>
        <w:pStyle w:val="ListParagraph"/>
        <w:numPr>
          <w:ilvl w:val="0"/>
          <w:numId w:val="6"/>
        </w:numPr>
      </w:pPr>
      <w:r>
        <w:t>Пользователь заходит в систему.</w:t>
      </w:r>
    </w:p>
    <w:p w14:paraId="68F1BD4B" w14:textId="77777777" w:rsidR="00ED3D01" w:rsidRDefault="00ED3D01" w:rsidP="000F781F">
      <w:pPr>
        <w:pStyle w:val="ListParagraph"/>
        <w:numPr>
          <w:ilvl w:val="0"/>
          <w:numId w:val="6"/>
        </w:numPr>
      </w:pPr>
      <w:r>
        <w:t>Открывает раздел статистики.</w:t>
      </w:r>
    </w:p>
    <w:p w14:paraId="1CF7D811" w14:textId="77777777" w:rsidR="00ED3D01" w:rsidRDefault="00ED3D01" w:rsidP="000F781F">
      <w:pPr>
        <w:pStyle w:val="ListParagraph"/>
        <w:numPr>
          <w:ilvl w:val="0"/>
          <w:numId w:val="6"/>
        </w:numPr>
      </w:pPr>
      <w:r>
        <w:t>Выбирает интересующий его период или группу (если доступно).</w:t>
      </w:r>
    </w:p>
    <w:p w14:paraId="6B28B447" w14:textId="77777777" w:rsidR="00ED3D01" w:rsidRDefault="00ED3D01" w:rsidP="000F781F">
      <w:pPr>
        <w:pStyle w:val="ListParagraph"/>
        <w:numPr>
          <w:ilvl w:val="0"/>
          <w:numId w:val="6"/>
        </w:numPr>
      </w:pPr>
      <w:r>
        <w:t>Получает визуализацию данных (графики, проценты, средний балл и т. д.).</w:t>
      </w:r>
    </w:p>
    <w:p w14:paraId="1398F92A" w14:textId="77777777" w:rsidR="00ED3D01" w:rsidRPr="00ED3D01" w:rsidRDefault="00ED3D01" w:rsidP="00ED3D01">
      <w:pPr>
        <w:rPr>
          <w:b/>
          <w:bCs/>
        </w:rPr>
      </w:pPr>
      <w:r w:rsidRPr="00ED3D01">
        <w:rPr>
          <w:b/>
          <w:bCs/>
        </w:rPr>
        <w:t>Альтернативные потоки:</w:t>
      </w:r>
    </w:p>
    <w:p w14:paraId="6E9B6CFD" w14:textId="77777777" w:rsidR="00ED3D01" w:rsidRDefault="00ED3D01" w:rsidP="000F781F">
      <w:pPr>
        <w:pStyle w:val="ListParagraph"/>
        <w:numPr>
          <w:ilvl w:val="0"/>
          <w:numId w:val="7"/>
        </w:numPr>
      </w:pPr>
      <w:r>
        <w:t>Если данные отсутствуют, отображается сообщение о недоступности информации.</w:t>
      </w:r>
    </w:p>
    <w:p w14:paraId="5BB1109B" w14:textId="77777777" w:rsidR="00ED3D01" w:rsidRDefault="00ED3D01" w:rsidP="000F781F">
      <w:pPr>
        <w:pStyle w:val="ListParagraph"/>
        <w:numPr>
          <w:ilvl w:val="0"/>
          <w:numId w:val="7"/>
        </w:numPr>
      </w:pPr>
      <w:r>
        <w:t>Если у пользователя нет прав на просмотр, выводится уведомление об ограничении доступа.</w:t>
      </w:r>
    </w:p>
    <w:p w14:paraId="32D6FD53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Дополнительно для студента:</w:t>
      </w:r>
    </w:p>
    <w:p w14:paraId="7CC12C05" w14:textId="77777777" w:rsidR="00ED3D01" w:rsidRDefault="00ED3D01" w:rsidP="000F781F">
      <w:pPr>
        <w:pStyle w:val="ListParagraph"/>
        <w:numPr>
          <w:ilvl w:val="0"/>
          <w:numId w:val="8"/>
        </w:numPr>
      </w:pPr>
      <w:r>
        <w:t>У студента есть более подробный профиль, содержащий расширенную информацию о нём.</w:t>
      </w:r>
    </w:p>
    <w:p w14:paraId="19C2B7FA" w14:textId="77777777" w:rsidR="00ED3D01" w:rsidRDefault="00ED3D01" w:rsidP="000F781F">
      <w:pPr>
        <w:pStyle w:val="ListParagraph"/>
        <w:numPr>
          <w:ilvl w:val="0"/>
          <w:numId w:val="8"/>
        </w:numPr>
      </w:pPr>
      <w:r>
        <w:t>Другие пользователи (например, преподаватели и администраторы) могут просматривать профиль студента.</w:t>
      </w:r>
    </w:p>
    <w:p w14:paraId="5E18A48C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lastRenderedPageBreak/>
        <w:t>Общая таблица статистики пользователей:</w:t>
      </w:r>
    </w:p>
    <w:p w14:paraId="726D6792" w14:textId="77777777" w:rsidR="00ED3D01" w:rsidRDefault="00ED3D01" w:rsidP="000F781F">
      <w:pPr>
        <w:pStyle w:val="ListParagraph"/>
        <w:numPr>
          <w:ilvl w:val="0"/>
          <w:numId w:val="9"/>
        </w:numPr>
      </w:pPr>
      <w:r>
        <w:t>Отображается таблица со статистикой всех пользователей.</w:t>
      </w:r>
    </w:p>
    <w:p w14:paraId="6A2B4EA3" w14:textId="77777777" w:rsidR="00ED3D01" w:rsidRDefault="00ED3D01" w:rsidP="000F781F">
      <w:pPr>
        <w:pStyle w:val="ListParagraph"/>
        <w:numPr>
          <w:ilvl w:val="0"/>
          <w:numId w:val="9"/>
        </w:numPr>
      </w:pPr>
      <w:r>
        <w:t>Минимальный набор фильтров: группа, год рождения (если применимо), вероятность отчисления, средний и предсказанный баллы.</w:t>
      </w:r>
    </w:p>
    <w:p w14:paraId="1A74B422" w14:textId="77777777" w:rsidR="00ED3D01" w:rsidRDefault="00ED3D01" w:rsidP="000F781F">
      <w:pPr>
        <w:pStyle w:val="ListParagraph"/>
        <w:numPr>
          <w:ilvl w:val="0"/>
          <w:numId w:val="9"/>
        </w:numPr>
      </w:pPr>
      <w:r>
        <w:t>Если интерфейс позволяет, дополнительно: посещаемость, оценки, активности.</w:t>
      </w:r>
    </w:p>
    <w:p w14:paraId="0A2F4BEE" w14:textId="77777777" w:rsidR="00ED3D01" w:rsidRDefault="00ED3D01" w:rsidP="000F781F">
      <w:pPr>
        <w:pStyle w:val="ListParagraph"/>
        <w:numPr>
          <w:ilvl w:val="0"/>
          <w:numId w:val="9"/>
        </w:numPr>
      </w:pPr>
      <w:r>
        <w:t>Возможность сортировки и фильтрации данных по ключевым категориям.</w:t>
      </w:r>
    </w:p>
    <w:p w14:paraId="53809930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Отображение сложных данных:</w:t>
      </w:r>
    </w:p>
    <w:p w14:paraId="0781BB54" w14:textId="77777777" w:rsidR="00ED3D01" w:rsidRDefault="00ED3D01" w:rsidP="000F781F">
      <w:pPr>
        <w:pStyle w:val="ListParagraph"/>
        <w:numPr>
          <w:ilvl w:val="0"/>
          <w:numId w:val="10"/>
        </w:numPr>
      </w:pPr>
      <w:r>
        <w:t>Для сложных данных в таблице применяется механизм раскрывающихся блоков (аккордеонов), аналогично блокам кода в вебе.</w:t>
      </w:r>
    </w:p>
    <w:p w14:paraId="16FC46C8" w14:textId="77777777" w:rsidR="00ED3D01" w:rsidRDefault="00ED3D01" w:rsidP="000F781F">
      <w:pPr>
        <w:pStyle w:val="ListParagraph"/>
        <w:numPr>
          <w:ilvl w:val="0"/>
          <w:numId w:val="10"/>
        </w:numPr>
      </w:pPr>
      <w:r>
        <w:t>В общем виде отображаются ключевые метрики (например, средний балл, посещаемость, вероятность отчисления).</w:t>
      </w:r>
    </w:p>
    <w:p w14:paraId="67342226" w14:textId="77777777" w:rsidR="00ED3D01" w:rsidRDefault="00ED3D01" w:rsidP="000F781F">
      <w:pPr>
        <w:pStyle w:val="ListParagraph"/>
        <w:numPr>
          <w:ilvl w:val="0"/>
          <w:numId w:val="10"/>
        </w:numPr>
      </w:pPr>
      <w:r>
        <w:t>При раскрытии блока показываются детализированные данные (оценки по предметам, активности, индивидуальные показатели).</w:t>
      </w:r>
    </w:p>
    <w:p w14:paraId="560EEE2F" w14:textId="77777777" w:rsidR="00ED3D01" w:rsidRDefault="00ED3D01" w:rsidP="00C641AA">
      <w:pPr>
        <w:pStyle w:val="Heading2"/>
      </w:pPr>
      <w:bookmarkStart w:id="4" w:name="_Toc199443921"/>
      <w:r>
        <w:t>2. Редактирование данных (массовые изменения)</w:t>
      </w:r>
      <w:bookmarkEnd w:id="4"/>
    </w:p>
    <w:p w14:paraId="15D46DDF" w14:textId="77777777" w:rsidR="00ED3D01" w:rsidRPr="00C641AA" w:rsidRDefault="00ED3D01" w:rsidP="00ED3D01">
      <w:pPr>
        <w:rPr>
          <w:b/>
          <w:bCs/>
        </w:rPr>
      </w:pPr>
      <w:proofErr w:type="spellStart"/>
      <w:r w:rsidRPr="00C641AA">
        <w:rPr>
          <w:b/>
          <w:bCs/>
        </w:rPr>
        <w:t>Акторы</w:t>
      </w:r>
      <w:proofErr w:type="spellEnd"/>
      <w:r w:rsidRPr="00C641AA">
        <w:rPr>
          <w:b/>
          <w:bCs/>
        </w:rPr>
        <w:t>:</w:t>
      </w:r>
    </w:p>
    <w:p w14:paraId="1187D3F7" w14:textId="77777777" w:rsidR="00ED3D01" w:rsidRDefault="00ED3D01" w:rsidP="000F781F">
      <w:pPr>
        <w:pStyle w:val="ListParagraph"/>
        <w:numPr>
          <w:ilvl w:val="0"/>
          <w:numId w:val="11"/>
        </w:numPr>
      </w:pPr>
      <w:r>
        <w:t>Администратор</w:t>
      </w:r>
    </w:p>
    <w:p w14:paraId="22DB56F1" w14:textId="77777777" w:rsidR="00ED3D01" w:rsidRDefault="00ED3D01" w:rsidP="000F781F">
      <w:pPr>
        <w:pStyle w:val="ListParagraph"/>
        <w:numPr>
          <w:ilvl w:val="0"/>
          <w:numId w:val="11"/>
        </w:numPr>
      </w:pPr>
      <w:r>
        <w:t>Преподаватель (ограниченное редактирование)</w:t>
      </w:r>
    </w:p>
    <w:p w14:paraId="53A31578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Предусловия:</w:t>
      </w:r>
    </w:p>
    <w:p w14:paraId="327B8618" w14:textId="77777777" w:rsidR="00ED3D01" w:rsidRDefault="00ED3D01" w:rsidP="000F781F">
      <w:pPr>
        <w:pStyle w:val="ListParagraph"/>
        <w:numPr>
          <w:ilvl w:val="0"/>
          <w:numId w:val="12"/>
        </w:numPr>
      </w:pPr>
      <w:r>
        <w:t>Пользователь обладает правами на редактирование.</w:t>
      </w:r>
    </w:p>
    <w:p w14:paraId="47D416F8" w14:textId="77777777" w:rsidR="00ED3D01" w:rsidRDefault="00ED3D01" w:rsidP="000F781F">
      <w:pPr>
        <w:pStyle w:val="ListParagraph"/>
        <w:numPr>
          <w:ilvl w:val="0"/>
          <w:numId w:val="12"/>
        </w:numPr>
      </w:pPr>
      <w:r>
        <w:t>Данные доступны для изменения.</w:t>
      </w:r>
    </w:p>
    <w:p w14:paraId="2E81F02D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Основной поток:</w:t>
      </w:r>
    </w:p>
    <w:p w14:paraId="49E7BE25" w14:textId="77777777" w:rsidR="00ED3D01" w:rsidRDefault="00ED3D01" w:rsidP="000F781F">
      <w:pPr>
        <w:pStyle w:val="ListParagraph"/>
        <w:numPr>
          <w:ilvl w:val="0"/>
          <w:numId w:val="13"/>
        </w:numPr>
      </w:pPr>
      <w:r>
        <w:t>Пользователь открывает раздел редактирования.</w:t>
      </w:r>
    </w:p>
    <w:p w14:paraId="5A767C70" w14:textId="77777777" w:rsidR="00ED3D01" w:rsidRDefault="00ED3D01" w:rsidP="000F781F">
      <w:pPr>
        <w:pStyle w:val="ListParagraph"/>
        <w:numPr>
          <w:ilvl w:val="0"/>
          <w:numId w:val="13"/>
        </w:numPr>
      </w:pPr>
      <w:r>
        <w:lastRenderedPageBreak/>
        <w:t>Выбирает группу данных для редактирования.</w:t>
      </w:r>
    </w:p>
    <w:p w14:paraId="0E90BD37" w14:textId="77777777" w:rsidR="00ED3D01" w:rsidRDefault="00ED3D01" w:rsidP="000F781F">
      <w:pPr>
        <w:pStyle w:val="ListParagraph"/>
        <w:numPr>
          <w:ilvl w:val="0"/>
          <w:numId w:val="13"/>
        </w:numPr>
      </w:pPr>
      <w:r>
        <w:t>Вносит изменения (например, обновляет оценки, посещаемость).</w:t>
      </w:r>
    </w:p>
    <w:p w14:paraId="61B7A95D" w14:textId="77777777" w:rsidR="00ED3D01" w:rsidRDefault="00ED3D01" w:rsidP="000F781F">
      <w:pPr>
        <w:pStyle w:val="ListParagraph"/>
        <w:numPr>
          <w:ilvl w:val="0"/>
          <w:numId w:val="13"/>
        </w:numPr>
      </w:pPr>
      <w:r>
        <w:t>Подтверждает изменения.</w:t>
      </w:r>
    </w:p>
    <w:p w14:paraId="5DE95270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Альтернативные потоки:</w:t>
      </w:r>
    </w:p>
    <w:p w14:paraId="5B0C83FA" w14:textId="77777777" w:rsidR="00ED3D01" w:rsidRDefault="00ED3D01" w:rsidP="000F781F">
      <w:pPr>
        <w:pStyle w:val="ListParagraph"/>
        <w:numPr>
          <w:ilvl w:val="0"/>
          <w:numId w:val="14"/>
        </w:numPr>
      </w:pPr>
      <w:r>
        <w:t>Если пользователь пытается редактировать данные, загруженные кем-то другим, выводится предупреждение.</w:t>
      </w:r>
    </w:p>
    <w:p w14:paraId="0A30003D" w14:textId="77777777" w:rsidR="00ED3D01" w:rsidRDefault="00ED3D01" w:rsidP="000F781F">
      <w:pPr>
        <w:pStyle w:val="ListParagraph"/>
        <w:numPr>
          <w:ilvl w:val="0"/>
          <w:numId w:val="14"/>
        </w:numPr>
      </w:pPr>
      <w:r>
        <w:t>Если пользователь не имеет прав на редактирование, действие блокируется.</w:t>
      </w:r>
    </w:p>
    <w:p w14:paraId="6E85E5A5" w14:textId="77777777" w:rsidR="00ED3D01" w:rsidRDefault="00ED3D01" w:rsidP="00C641AA">
      <w:pPr>
        <w:pStyle w:val="Heading2"/>
      </w:pPr>
      <w:bookmarkStart w:id="5" w:name="_Toc199443922"/>
      <w:r>
        <w:t>3. Импорт данных</w:t>
      </w:r>
      <w:bookmarkEnd w:id="5"/>
    </w:p>
    <w:p w14:paraId="21C7E1B4" w14:textId="77777777" w:rsidR="00ED3D01" w:rsidRPr="00C641AA" w:rsidRDefault="00ED3D01" w:rsidP="00ED3D01">
      <w:pPr>
        <w:rPr>
          <w:b/>
          <w:bCs/>
        </w:rPr>
      </w:pPr>
      <w:proofErr w:type="spellStart"/>
      <w:r w:rsidRPr="00C641AA">
        <w:rPr>
          <w:b/>
          <w:bCs/>
        </w:rPr>
        <w:t>Акторы</w:t>
      </w:r>
      <w:proofErr w:type="spellEnd"/>
      <w:r w:rsidRPr="00C641AA">
        <w:rPr>
          <w:b/>
          <w:bCs/>
        </w:rPr>
        <w:t>:</w:t>
      </w:r>
    </w:p>
    <w:p w14:paraId="0C2A8C7D" w14:textId="77777777" w:rsidR="00ED3D01" w:rsidRDefault="00ED3D01" w:rsidP="000F781F">
      <w:pPr>
        <w:pStyle w:val="ListParagraph"/>
        <w:numPr>
          <w:ilvl w:val="0"/>
          <w:numId w:val="15"/>
        </w:numPr>
      </w:pPr>
      <w:r>
        <w:t>Администратор</w:t>
      </w:r>
    </w:p>
    <w:p w14:paraId="575C3F92" w14:textId="77777777" w:rsidR="00ED3D01" w:rsidRDefault="00ED3D01" w:rsidP="000F781F">
      <w:pPr>
        <w:pStyle w:val="ListParagraph"/>
        <w:numPr>
          <w:ilvl w:val="0"/>
          <w:numId w:val="15"/>
        </w:numPr>
      </w:pPr>
      <w:r>
        <w:t>Староста (для своей группы)</w:t>
      </w:r>
    </w:p>
    <w:p w14:paraId="08FFABAB" w14:textId="77777777" w:rsidR="00ED3D01" w:rsidRDefault="00ED3D01" w:rsidP="000F781F">
      <w:pPr>
        <w:pStyle w:val="ListParagraph"/>
        <w:numPr>
          <w:ilvl w:val="0"/>
          <w:numId w:val="15"/>
        </w:numPr>
      </w:pPr>
      <w:r>
        <w:t>Преподаватель (свои данные)</w:t>
      </w:r>
    </w:p>
    <w:p w14:paraId="53697A9D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Предусловия:</w:t>
      </w:r>
    </w:p>
    <w:p w14:paraId="1091BB6B" w14:textId="77777777" w:rsidR="00ED3D01" w:rsidRDefault="00ED3D01" w:rsidP="000F781F">
      <w:pPr>
        <w:pStyle w:val="ListParagraph"/>
        <w:numPr>
          <w:ilvl w:val="0"/>
          <w:numId w:val="16"/>
        </w:numPr>
      </w:pPr>
      <w:r>
        <w:t>Данные подготовлены для загрузки (формат CSV или иные поддерживаемые структуры).</w:t>
      </w:r>
    </w:p>
    <w:p w14:paraId="41CFBE4E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Основной поток:</w:t>
      </w:r>
    </w:p>
    <w:p w14:paraId="59C48648" w14:textId="77777777" w:rsidR="00ED3D01" w:rsidRDefault="00ED3D01" w:rsidP="000F781F">
      <w:pPr>
        <w:pStyle w:val="ListParagraph"/>
        <w:numPr>
          <w:ilvl w:val="0"/>
          <w:numId w:val="17"/>
        </w:numPr>
      </w:pPr>
      <w:r>
        <w:t>Пользователь заходит в раздел загрузки данных.</w:t>
      </w:r>
    </w:p>
    <w:p w14:paraId="63607117" w14:textId="77777777" w:rsidR="00ED3D01" w:rsidRDefault="00ED3D01" w:rsidP="000F781F">
      <w:pPr>
        <w:pStyle w:val="ListParagraph"/>
        <w:numPr>
          <w:ilvl w:val="0"/>
          <w:numId w:val="17"/>
        </w:numPr>
      </w:pPr>
      <w:r>
        <w:t>Выбирает файл или вводит данные вручную.</w:t>
      </w:r>
    </w:p>
    <w:p w14:paraId="05DF5FA4" w14:textId="77777777" w:rsidR="00ED3D01" w:rsidRDefault="00ED3D01" w:rsidP="000F781F">
      <w:pPr>
        <w:pStyle w:val="ListParagraph"/>
        <w:numPr>
          <w:ilvl w:val="0"/>
          <w:numId w:val="17"/>
        </w:numPr>
      </w:pPr>
      <w:r>
        <w:t>Подтверждает загрузку.</w:t>
      </w:r>
    </w:p>
    <w:p w14:paraId="6564D9B6" w14:textId="77777777" w:rsidR="00ED3D01" w:rsidRDefault="00ED3D01" w:rsidP="000F781F">
      <w:pPr>
        <w:pStyle w:val="ListParagraph"/>
        <w:numPr>
          <w:ilvl w:val="0"/>
          <w:numId w:val="17"/>
        </w:numPr>
      </w:pPr>
      <w:r>
        <w:t>Система проверяет корректность данных.</w:t>
      </w:r>
    </w:p>
    <w:p w14:paraId="690111BA" w14:textId="77777777" w:rsidR="00ED3D01" w:rsidRDefault="00ED3D01" w:rsidP="000F781F">
      <w:pPr>
        <w:pStyle w:val="ListParagraph"/>
        <w:numPr>
          <w:ilvl w:val="0"/>
          <w:numId w:val="17"/>
        </w:numPr>
      </w:pPr>
      <w:r>
        <w:t>Данные сохраняются в системе.</w:t>
      </w:r>
    </w:p>
    <w:p w14:paraId="6911FB03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Альтернативные потоки:</w:t>
      </w:r>
    </w:p>
    <w:p w14:paraId="71D79840" w14:textId="77777777" w:rsidR="00ED3D01" w:rsidRDefault="00ED3D01" w:rsidP="000F781F">
      <w:pPr>
        <w:pStyle w:val="ListParagraph"/>
        <w:numPr>
          <w:ilvl w:val="0"/>
          <w:numId w:val="16"/>
        </w:numPr>
      </w:pPr>
      <w:r>
        <w:t>Если файл содержит ошибки, пользователь получает уведомление о некорректных данных.</w:t>
      </w:r>
    </w:p>
    <w:p w14:paraId="76F8BA3F" w14:textId="77777777" w:rsidR="00ED3D01" w:rsidRDefault="00ED3D01" w:rsidP="000F781F">
      <w:pPr>
        <w:pStyle w:val="ListParagraph"/>
        <w:numPr>
          <w:ilvl w:val="0"/>
          <w:numId w:val="16"/>
        </w:numPr>
      </w:pPr>
      <w:r>
        <w:t>Если у пользователя нет прав на загрузку, операция блокируется.</w:t>
      </w:r>
    </w:p>
    <w:p w14:paraId="3F0DEB69" w14:textId="77777777" w:rsidR="00ED3D01" w:rsidRPr="00C641AA" w:rsidRDefault="00ED3D01" w:rsidP="00C641AA">
      <w:pPr>
        <w:pStyle w:val="Heading2"/>
      </w:pPr>
      <w:bookmarkStart w:id="6" w:name="_Toc199443923"/>
      <w:r w:rsidRPr="00C641AA">
        <w:lastRenderedPageBreak/>
        <w:t>4. Удаление данных</w:t>
      </w:r>
      <w:bookmarkEnd w:id="6"/>
    </w:p>
    <w:p w14:paraId="140D03F9" w14:textId="77777777" w:rsidR="00ED3D01" w:rsidRPr="00C641AA" w:rsidRDefault="00ED3D01" w:rsidP="00ED3D01">
      <w:pPr>
        <w:rPr>
          <w:b/>
          <w:bCs/>
        </w:rPr>
      </w:pPr>
      <w:proofErr w:type="spellStart"/>
      <w:r w:rsidRPr="00C641AA">
        <w:rPr>
          <w:b/>
          <w:bCs/>
        </w:rPr>
        <w:t>Акторы</w:t>
      </w:r>
      <w:proofErr w:type="spellEnd"/>
      <w:r w:rsidRPr="00C641AA">
        <w:rPr>
          <w:b/>
          <w:bCs/>
        </w:rPr>
        <w:t>:</w:t>
      </w:r>
    </w:p>
    <w:p w14:paraId="525E1F5A" w14:textId="77777777" w:rsidR="00ED3D01" w:rsidRDefault="00ED3D01" w:rsidP="000F781F">
      <w:pPr>
        <w:pStyle w:val="ListParagraph"/>
        <w:numPr>
          <w:ilvl w:val="0"/>
          <w:numId w:val="18"/>
        </w:numPr>
      </w:pPr>
      <w:r>
        <w:t>Администратор</w:t>
      </w:r>
    </w:p>
    <w:p w14:paraId="7FE5ACDD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Предусловия:</w:t>
      </w:r>
    </w:p>
    <w:p w14:paraId="29258D14" w14:textId="77777777" w:rsidR="00ED3D01" w:rsidRDefault="00ED3D01" w:rsidP="000F781F">
      <w:pPr>
        <w:pStyle w:val="ListParagraph"/>
        <w:numPr>
          <w:ilvl w:val="0"/>
          <w:numId w:val="18"/>
        </w:numPr>
      </w:pPr>
      <w:r>
        <w:t>Удаление разрешено только для данных, загруженных самим пользователем в течение ограниченного времени.</w:t>
      </w:r>
    </w:p>
    <w:p w14:paraId="20A1F63C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Основной поток:</w:t>
      </w:r>
    </w:p>
    <w:p w14:paraId="00701798" w14:textId="77777777" w:rsidR="00ED3D01" w:rsidRDefault="00ED3D01" w:rsidP="000F781F">
      <w:pPr>
        <w:pStyle w:val="ListParagraph"/>
        <w:numPr>
          <w:ilvl w:val="0"/>
          <w:numId w:val="19"/>
        </w:numPr>
      </w:pPr>
      <w:r>
        <w:t>Пользователь открывает список загруженных данных.</w:t>
      </w:r>
    </w:p>
    <w:p w14:paraId="6745D3BF" w14:textId="77777777" w:rsidR="00ED3D01" w:rsidRDefault="00ED3D01" w:rsidP="000F781F">
      <w:pPr>
        <w:pStyle w:val="ListParagraph"/>
        <w:numPr>
          <w:ilvl w:val="0"/>
          <w:numId w:val="19"/>
        </w:numPr>
      </w:pPr>
      <w:r>
        <w:t>Выбирает данные для удаления.</w:t>
      </w:r>
    </w:p>
    <w:p w14:paraId="7CD922B2" w14:textId="77777777" w:rsidR="00ED3D01" w:rsidRDefault="00ED3D01" w:rsidP="000F781F">
      <w:pPr>
        <w:pStyle w:val="ListParagraph"/>
        <w:numPr>
          <w:ilvl w:val="0"/>
          <w:numId w:val="19"/>
        </w:numPr>
      </w:pPr>
      <w:r>
        <w:t>Подтверждает удаление.</w:t>
      </w:r>
    </w:p>
    <w:p w14:paraId="311509F1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Альтернативные потоки:</w:t>
      </w:r>
    </w:p>
    <w:p w14:paraId="0F2B1F05" w14:textId="77777777" w:rsidR="00ED3D01" w:rsidRDefault="00ED3D01" w:rsidP="000F781F">
      <w:pPr>
        <w:pStyle w:val="ListParagraph"/>
        <w:numPr>
          <w:ilvl w:val="0"/>
          <w:numId w:val="18"/>
        </w:numPr>
      </w:pPr>
      <w:r>
        <w:t>Если данные старше разрешённого периода, удаление невозможно.</w:t>
      </w:r>
    </w:p>
    <w:p w14:paraId="0451CCB3" w14:textId="77777777" w:rsidR="00ED3D01" w:rsidRDefault="00ED3D01" w:rsidP="000F781F">
      <w:pPr>
        <w:pStyle w:val="ListParagraph"/>
        <w:numPr>
          <w:ilvl w:val="0"/>
          <w:numId w:val="18"/>
        </w:numPr>
      </w:pPr>
      <w:r>
        <w:t>Если у пользователя нет прав на удаление, выводится сообщение об ошибке.</w:t>
      </w:r>
    </w:p>
    <w:p w14:paraId="5126A640" w14:textId="77777777" w:rsidR="00ED3D01" w:rsidRDefault="00ED3D01" w:rsidP="00C641AA">
      <w:pPr>
        <w:pStyle w:val="Heading2"/>
      </w:pPr>
      <w:bookmarkStart w:id="7" w:name="_Toc199443924"/>
      <w:r>
        <w:t>5. Сообщение об ошибке</w:t>
      </w:r>
      <w:bookmarkEnd w:id="7"/>
    </w:p>
    <w:p w14:paraId="52C4BA11" w14:textId="77777777" w:rsidR="00ED3D01" w:rsidRPr="00C641AA" w:rsidRDefault="00ED3D01" w:rsidP="00ED3D01">
      <w:pPr>
        <w:rPr>
          <w:b/>
          <w:bCs/>
        </w:rPr>
      </w:pPr>
      <w:proofErr w:type="spellStart"/>
      <w:r w:rsidRPr="00C641AA">
        <w:rPr>
          <w:b/>
          <w:bCs/>
        </w:rPr>
        <w:t>Акторы</w:t>
      </w:r>
      <w:proofErr w:type="spellEnd"/>
      <w:r w:rsidRPr="00C641AA">
        <w:rPr>
          <w:b/>
          <w:bCs/>
        </w:rPr>
        <w:t>:</w:t>
      </w:r>
    </w:p>
    <w:p w14:paraId="60230FB1" w14:textId="77777777" w:rsidR="00ED3D01" w:rsidRDefault="00ED3D01" w:rsidP="000F781F">
      <w:pPr>
        <w:pStyle w:val="ListParagraph"/>
        <w:numPr>
          <w:ilvl w:val="0"/>
          <w:numId w:val="20"/>
        </w:numPr>
      </w:pPr>
      <w:r>
        <w:t>Студент</w:t>
      </w:r>
    </w:p>
    <w:p w14:paraId="3C1DDA42" w14:textId="77777777" w:rsidR="00ED3D01" w:rsidRDefault="00ED3D01" w:rsidP="000F781F">
      <w:pPr>
        <w:pStyle w:val="ListParagraph"/>
        <w:numPr>
          <w:ilvl w:val="0"/>
          <w:numId w:val="20"/>
        </w:numPr>
      </w:pPr>
      <w:r>
        <w:t>Староста</w:t>
      </w:r>
    </w:p>
    <w:p w14:paraId="604AF176" w14:textId="77777777" w:rsidR="00ED3D01" w:rsidRDefault="00ED3D01" w:rsidP="000F781F">
      <w:pPr>
        <w:pStyle w:val="ListParagraph"/>
        <w:numPr>
          <w:ilvl w:val="0"/>
          <w:numId w:val="20"/>
        </w:numPr>
      </w:pPr>
      <w:r>
        <w:t>Преподаватель</w:t>
      </w:r>
    </w:p>
    <w:p w14:paraId="361E33C1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Предусловия:</w:t>
      </w:r>
    </w:p>
    <w:p w14:paraId="3FB43E91" w14:textId="77777777" w:rsidR="00ED3D01" w:rsidRDefault="00ED3D01" w:rsidP="000F781F">
      <w:pPr>
        <w:pStyle w:val="ListParagraph"/>
        <w:numPr>
          <w:ilvl w:val="0"/>
          <w:numId w:val="21"/>
        </w:numPr>
      </w:pPr>
      <w:r>
        <w:t>Ошибка выявлена в загруженных данных.</w:t>
      </w:r>
    </w:p>
    <w:p w14:paraId="00D11726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Основной поток:</w:t>
      </w:r>
    </w:p>
    <w:p w14:paraId="7071B171" w14:textId="77777777" w:rsidR="00ED3D01" w:rsidRDefault="00ED3D01" w:rsidP="000F781F">
      <w:pPr>
        <w:pStyle w:val="ListParagraph"/>
        <w:numPr>
          <w:ilvl w:val="0"/>
          <w:numId w:val="22"/>
        </w:numPr>
      </w:pPr>
      <w:r>
        <w:t>Пользователь открывает форму сообщения об ошибке.</w:t>
      </w:r>
    </w:p>
    <w:p w14:paraId="54B1356F" w14:textId="77777777" w:rsidR="00ED3D01" w:rsidRDefault="00ED3D01" w:rsidP="000F781F">
      <w:pPr>
        <w:pStyle w:val="ListParagraph"/>
        <w:numPr>
          <w:ilvl w:val="0"/>
          <w:numId w:val="22"/>
        </w:numPr>
      </w:pPr>
      <w:r>
        <w:t>Выбирает тип ошибки (например, неверные данные, отсутствие данных).</w:t>
      </w:r>
    </w:p>
    <w:p w14:paraId="2D5BD298" w14:textId="77777777" w:rsidR="00ED3D01" w:rsidRDefault="00ED3D01" w:rsidP="000F781F">
      <w:pPr>
        <w:pStyle w:val="ListParagraph"/>
        <w:numPr>
          <w:ilvl w:val="0"/>
          <w:numId w:val="22"/>
        </w:numPr>
      </w:pPr>
      <w:r>
        <w:lastRenderedPageBreak/>
        <w:t>Вводит комментарий.</w:t>
      </w:r>
    </w:p>
    <w:p w14:paraId="36AAE0F1" w14:textId="77777777" w:rsidR="00ED3D01" w:rsidRDefault="00ED3D01" w:rsidP="000F781F">
      <w:pPr>
        <w:pStyle w:val="ListParagraph"/>
        <w:numPr>
          <w:ilvl w:val="0"/>
          <w:numId w:val="22"/>
        </w:numPr>
      </w:pPr>
      <w:r>
        <w:t>Отправляет запрос.</w:t>
      </w:r>
    </w:p>
    <w:p w14:paraId="54846194" w14:textId="77777777" w:rsidR="00ED3D01" w:rsidRDefault="00ED3D01" w:rsidP="000F781F">
      <w:pPr>
        <w:pStyle w:val="ListParagraph"/>
        <w:numPr>
          <w:ilvl w:val="0"/>
          <w:numId w:val="22"/>
        </w:numPr>
      </w:pPr>
      <w:r>
        <w:t>Система уведомляет ответственного (администратора или старосту).</w:t>
      </w:r>
    </w:p>
    <w:p w14:paraId="75A05769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Альтернативные потоки:</w:t>
      </w:r>
    </w:p>
    <w:p w14:paraId="23463F86" w14:textId="77777777" w:rsidR="00ED3D01" w:rsidRDefault="00ED3D01" w:rsidP="000F781F">
      <w:pPr>
        <w:pStyle w:val="ListParagraph"/>
        <w:numPr>
          <w:ilvl w:val="0"/>
          <w:numId w:val="21"/>
        </w:numPr>
      </w:pPr>
      <w:r>
        <w:t>Если ошибка не связана с системой, пользователю предлагается обратиться к преподавателю напрямую.</w:t>
      </w:r>
    </w:p>
    <w:p w14:paraId="58FFAC34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Типы ошибок:</w:t>
      </w:r>
    </w:p>
    <w:p w14:paraId="637E2D64" w14:textId="77777777" w:rsidR="00ED3D01" w:rsidRDefault="00ED3D01" w:rsidP="000F781F">
      <w:pPr>
        <w:pStyle w:val="ListParagraph"/>
        <w:numPr>
          <w:ilvl w:val="0"/>
          <w:numId w:val="23"/>
        </w:numPr>
      </w:pPr>
      <w:r>
        <w:t>Общая ошибка сайта – оформляется в виде формы обратной связи.</w:t>
      </w:r>
    </w:p>
    <w:p w14:paraId="7AA041BF" w14:textId="77777777" w:rsidR="00ED3D01" w:rsidRDefault="00ED3D01" w:rsidP="000F781F">
      <w:pPr>
        <w:pStyle w:val="ListParagraph"/>
        <w:numPr>
          <w:ilvl w:val="0"/>
          <w:numId w:val="23"/>
        </w:numPr>
      </w:pPr>
      <w:r>
        <w:t>Ошибка в одной записи – должна либо появляться при наведении рядом с данными, либо быть всегда видимой.</w:t>
      </w:r>
    </w:p>
    <w:p w14:paraId="71073638" w14:textId="77777777" w:rsidR="00ED3D01" w:rsidRDefault="00ED3D01" w:rsidP="00C641AA">
      <w:pPr>
        <w:pStyle w:val="Heading2"/>
      </w:pPr>
      <w:bookmarkStart w:id="8" w:name="_Toc199443925"/>
      <w:r>
        <w:t>6. Настройка данных (категории, вычисляемые поля)</w:t>
      </w:r>
      <w:bookmarkEnd w:id="8"/>
    </w:p>
    <w:p w14:paraId="3CB7E9AC" w14:textId="77777777" w:rsidR="00ED3D01" w:rsidRPr="00C641AA" w:rsidRDefault="00ED3D01" w:rsidP="00ED3D01">
      <w:pPr>
        <w:rPr>
          <w:b/>
          <w:bCs/>
        </w:rPr>
      </w:pPr>
      <w:proofErr w:type="spellStart"/>
      <w:r w:rsidRPr="00C641AA">
        <w:rPr>
          <w:b/>
          <w:bCs/>
        </w:rPr>
        <w:t>Акторы</w:t>
      </w:r>
      <w:proofErr w:type="spellEnd"/>
      <w:r w:rsidRPr="00C641AA">
        <w:rPr>
          <w:b/>
          <w:bCs/>
        </w:rPr>
        <w:t>:</w:t>
      </w:r>
    </w:p>
    <w:p w14:paraId="768C318A" w14:textId="77777777" w:rsidR="00ED3D01" w:rsidRDefault="00ED3D01" w:rsidP="000F781F">
      <w:pPr>
        <w:pStyle w:val="ListParagraph"/>
        <w:numPr>
          <w:ilvl w:val="0"/>
          <w:numId w:val="21"/>
        </w:numPr>
      </w:pPr>
      <w:r>
        <w:t>Администратор</w:t>
      </w:r>
    </w:p>
    <w:p w14:paraId="7B5574F7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Предусловия:</w:t>
      </w:r>
    </w:p>
    <w:p w14:paraId="18750F0F" w14:textId="77777777" w:rsidR="00ED3D01" w:rsidRDefault="00ED3D01" w:rsidP="000F781F">
      <w:pPr>
        <w:pStyle w:val="ListParagraph"/>
        <w:numPr>
          <w:ilvl w:val="0"/>
          <w:numId w:val="21"/>
        </w:numPr>
      </w:pPr>
      <w:r>
        <w:t>Пользователь имеет права на изменение структуры данных.</w:t>
      </w:r>
    </w:p>
    <w:p w14:paraId="5DCF7881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Основной поток:</w:t>
      </w:r>
    </w:p>
    <w:p w14:paraId="7B4EE6B2" w14:textId="77777777" w:rsidR="00ED3D01" w:rsidRDefault="00ED3D01" w:rsidP="000F781F">
      <w:pPr>
        <w:pStyle w:val="ListParagraph"/>
        <w:numPr>
          <w:ilvl w:val="0"/>
          <w:numId w:val="24"/>
        </w:numPr>
      </w:pPr>
      <w:r>
        <w:t>Пользователь заходит в настройки данных.</w:t>
      </w:r>
    </w:p>
    <w:p w14:paraId="1CF521D8" w14:textId="77777777" w:rsidR="00ED3D01" w:rsidRDefault="00ED3D01" w:rsidP="000F781F">
      <w:pPr>
        <w:pStyle w:val="ListParagraph"/>
        <w:numPr>
          <w:ilvl w:val="0"/>
          <w:numId w:val="24"/>
        </w:numPr>
      </w:pPr>
      <w:r>
        <w:t>Добавляет новые категории или вычисляемые поля.</w:t>
      </w:r>
    </w:p>
    <w:p w14:paraId="03201398" w14:textId="77777777" w:rsidR="00ED3D01" w:rsidRDefault="00ED3D01" w:rsidP="000F781F">
      <w:pPr>
        <w:pStyle w:val="ListParagraph"/>
        <w:numPr>
          <w:ilvl w:val="0"/>
          <w:numId w:val="24"/>
        </w:numPr>
      </w:pPr>
      <w:r>
        <w:t>Определяет параметры обработки (например, автоматический расчёт среднего балла).</w:t>
      </w:r>
    </w:p>
    <w:p w14:paraId="009C6392" w14:textId="77777777" w:rsidR="00ED3D01" w:rsidRDefault="00ED3D01" w:rsidP="000F781F">
      <w:pPr>
        <w:pStyle w:val="ListParagraph"/>
        <w:numPr>
          <w:ilvl w:val="0"/>
          <w:numId w:val="24"/>
        </w:numPr>
      </w:pPr>
      <w:r>
        <w:t>Сохраняет изменения.</w:t>
      </w:r>
    </w:p>
    <w:p w14:paraId="0AA4981C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Альтернативные потоки:</w:t>
      </w:r>
    </w:p>
    <w:p w14:paraId="676C19E5" w14:textId="77777777" w:rsidR="00ED3D01" w:rsidRDefault="00ED3D01" w:rsidP="000F781F">
      <w:pPr>
        <w:pStyle w:val="ListParagraph"/>
        <w:numPr>
          <w:ilvl w:val="0"/>
          <w:numId w:val="21"/>
        </w:numPr>
      </w:pPr>
      <w:r>
        <w:t>Если изменение может повлиять на существующие данные, система запрашивает подтверждение.</w:t>
      </w:r>
    </w:p>
    <w:p w14:paraId="392A47F4" w14:textId="77777777" w:rsidR="00ED3D01" w:rsidRDefault="00ED3D01" w:rsidP="000F781F">
      <w:pPr>
        <w:pStyle w:val="ListParagraph"/>
        <w:numPr>
          <w:ilvl w:val="0"/>
          <w:numId w:val="21"/>
        </w:numPr>
      </w:pPr>
      <w:r>
        <w:t>Если формат некорректен, отображается сообщение об ошибке.</w:t>
      </w:r>
    </w:p>
    <w:p w14:paraId="26173EEC" w14:textId="77777777" w:rsidR="00ED3D01" w:rsidRDefault="00ED3D01" w:rsidP="00C641AA">
      <w:pPr>
        <w:pStyle w:val="Heading2"/>
      </w:pPr>
      <w:bookmarkStart w:id="9" w:name="_Toc199443926"/>
      <w:r>
        <w:lastRenderedPageBreak/>
        <w:t>7. Экспорт данных</w:t>
      </w:r>
      <w:bookmarkEnd w:id="9"/>
    </w:p>
    <w:p w14:paraId="64D5B10F" w14:textId="77777777" w:rsidR="00ED3D01" w:rsidRPr="00C641AA" w:rsidRDefault="00ED3D01" w:rsidP="00ED3D01">
      <w:pPr>
        <w:rPr>
          <w:b/>
          <w:bCs/>
        </w:rPr>
      </w:pPr>
      <w:proofErr w:type="spellStart"/>
      <w:r w:rsidRPr="00C641AA">
        <w:rPr>
          <w:b/>
          <w:bCs/>
        </w:rPr>
        <w:t>Акторы</w:t>
      </w:r>
      <w:proofErr w:type="spellEnd"/>
      <w:r w:rsidRPr="00C641AA">
        <w:rPr>
          <w:b/>
          <w:bCs/>
        </w:rPr>
        <w:t>:</w:t>
      </w:r>
    </w:p>
    <w:p w14:paraId="74F677AB" w14:textId="77777777" w:rsidR="00ED3D01" w:rsidRDefault="00ED3D01" w:rsidP="000F781F">
      <w:pPr>
        <w:pStyle w:val="ListParagraph"/>
        <w:numPr>
          <w:ilvl w:val="0"/>
          <w:numId w:val="25"/>
        </w:numPr>
      </w:pPr>
      <w:r>
        <w:t>Администратор</w:t>
      </w:r>
    </w:p>
    <w:p w14:paraId="2E59D88D" w14:textId="77777777" w:rsidR="00ED3D01" w:rsidRPr="00C641AA" w:rsidRDefault="00ED3D01" w:rsidP="00ED3D01">
      <w:pPr>
        <w:rPr>
          <w:b/>
          <w:bCs/>
        </w:rPr>
      </w:pPr>
      <w:r w:rsidRPr="00C641AA">
        <w:rPr>
          <w:b/>
          <w:bCs/>
        </w:rPr>
        <w:t>Предусловия:</w:t>
      </w:r>
    </w:p>
    <w:p w14:paraId="47D575C2" w14:textId="77777777" w:rsidR="00ED3D01" w:rsidRDefault="00ED3D01" w:rsidP="000F781F">
      <w:pPr>
        <w:pStyle w:val="ListParagraph"/>
        <w:numPr>
          <w:ilvl w:val="0"/>
          <w:numId w:val="25"/>
        </w:numPr>
      </w:pPr>
      <w:r>
        <w:t>Пользователь имеет права на выгрузку данных.</w:t>
      </w:r>
    </w:p>
    <w:p w14:paraId="631379D4" w14:textId="77777777" w:rsidR="00ED3D01" w:rsidRDefault="00ED3D01" w:rsidP="000F781F">
      <w:pPr>
        <w:pStyle w:val="ListParagraph"/>
        <w:numPr>
          <w:ilvl w:val="0"/>
          <w:numId w:val="25"/>
        </w:numPr>
      </w:pPr>
      <w:r>
        <w:t>Основной поток:</w:t>
      </w:r>
    </w:p>
    <w:p w14:paraId="7D35987F" w14:textId="77777777" w:rsidR="00ED3D01" w:rsidRDefault="00ED3D01" w:rsidP="000F781F">
      <w:pPr>
        <w:pStyle w:val="ListParagraph"/>
        <w:numPr>
          <w:ilvl w:val="0"/>
          <w:numId w:val="25"/>
        </w:numPr>
      </w:pPr>
      <w:r>
        <w:t>Пользователь заходит в список загруженных данных.</w:t>
      </w:r>
    </w:p>
    <w:p w14:paraId="0C284237" w14:textId="77777777" w:rsidR="00ED3D01" w:rsidRDefault="00ED3D01" w:rsidP="000F781F">
      <w:pPr>
        <w:pStyle w:val="ListParagraph"/>
        <w:numPr>
          <w:ilvl w:val="0"/>
          <w:numId w:val="25"/>
        </w:numPr>
      </w:pPr>
      <w:r>
        <w:t>Выставляет необходимые фильтры.</w:t>
      </w:r>
    </w:p>
    <w:p w14:paraId="7F80F80A" w14:textId="77777777" w:rsidR="00ED3D01" w:rsidRDefault="00ED3D01" w:rsidP="000F781F">
      <w:pPr>
        <w:pStyle w:val="ListParagraph"/>
        <w:numPr>
          <w:ilvl w:val="0"/>
          <w:numId w:val="25"/>
        </w:numPr>
      </w:pPr>
      <w:r>
        <w:t>Начинает экспорт.</w:t>
      </w:r>
    </w:p>
    <w:p w14:paraId="291F71B1" w14:textId="11B8A374" w:rsidR="00ED3D01" w:rsidRPr="003407E7" w:rsidRDefault="00ED3D01" w:rsidP="000F781F">
      <w:pPr>
        <w:pStyle w:val="ListParagraph"/>
        <w:numPr>
          <w:ilvl w:val="0"/>
          <w:numId w:val="25"/>
        </w:numPr>
      </w:pPr>
      <w:r>
        <w:t xml:space="preserve">Данные выгружаются в формате </w:t>
      </w:r>
      <w:proofErr w:type="spellStart"/>
      <w:r>
        <w:t>csv</w:t>
      </w:r>
      <w:proofErr w:type="spellEnd"/>
      <w:r>
        <w:t>/</w:t>
      </w:r>
      <w:proofErr w:type="spellStart"/>
      <w:r>
        <w:t>json</w:t>
      </w:r>
      <w:proofErr w:type="spellEnd"/>
      <w:r>
        <w:t>.</w:t>
      </w:r>
    </w:p>
    <w:p w14:paraId="135062F9" w14:textId="77777777" w:rsidR="00C641AA" w:rsidRDefault="003407E7">
      <w:pPr>
        <w:spacing w:line="259" w:lineRule="auto"/>
        <w:ind w:firstLine="0"/>
        <w:jc w:val="left"/>
      </w:pPr>
      <w:r>
        <w:br w:type="page"/>
      </w:r>
    </w:p>
    <w:p w14:paraId="07F73A80" w14:textId="6B7BF576" w:rsidR="00C641AA" w:rsidRDefault="00C641AA" w:rsidP="00C641AA">
      <w:pPr>
        <w:pStyle w:val="Heading1"/>
        <w:rPr>
          <w:lang w:val="en-US"/>
        </w:rPr>
      </w:pPr>
      <w:bookmarkStart w:id="10" w:name="_Toc199443927"/>
      <w:r>
        <w:lastRenderedPageBreak/>
        <w:t xml:space="preserve">Макет </w:t>
      </w:r>
      <w:r>
        <w:rPr>
          <w:lang w:val="en-US"/>
        </w:rPr>
        <w:t>UI</w:t>
      </w:r>
      <w:bookmarkEnd w:id="10"/>
    </w:p>
    <w:p w14:paraId="61A35FFE" w14:textId="77777777" w:rsidR="00C641AA" w:rsidRDefault="00C641AA" w:rsidP="00C641AA">
      <w:pPr>
        <w:ind w:firstLine="0"/>
      </w:pPr>
      <w:r>
        <w:rPr>
          <w:noProof/>
          <w:lang w:val="en-US"/>
        </w:rPr>
        <w:drawing>
          <wp:inline distT="0" distB="0" distL="0" distR="0" wp14:anchorId="2281BE14" wp14:editId="26A825EC">
            <wp:extent cx="6120000" cy="372888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1" b="75304"/>
                    <a:stretch/>
                  </pic:blipFill>
                  <pic:spPr bwMode="auto">
                    <a:xfrm>
                      <a:off x="0" y="0"/>
                      <a:ext cx="6120000" cy="372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278E" w14:textId="69B66500" w:rsidR="00C338C2" w:rsidRDefault="00C338C2" w:rsidP="00C641AA">
      <w:pPr>
        <w:ind w:firstLine="0"/>
      </w:pPr>
      <w:r>
        <w:rPr>
          <w:noProof/>
          <w:lang w:val="en-US"/>
        </w:rPr>
        <w:drawing>
          <wp:inline distT="0" distB="0" distL="0" distR="0" wp14:anchorId="4A045FB0" wp14:editId="12C29FC5">
            <wp:extent cx="6120000" cy="447013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0" t="26283" r="33588" b="56517"/>
                    <a:stretch/>
                  </pic:blipFill>
                  <pic:spPr bwMode="auto">
                    <a:xfrm>
                      <a:off x="0" y="0"/>
                      <a:ext cx="6120000" cy="447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A451" w14:textId="77777777" w:rsidR="00C338C2" w:rsidRDefault="00C338C2" w:rsidP="00C641AA">
      <w:pPr>
        <w:ind w:firstLine="0"/>
      </w:pPr>
    </w:p>
    <w:p w14:paraId="46A184AF" w14:textId="77777777" w:rsidR="00C338C2" w:rsidRDefault="00C338C2" w:rsidP="00C641AA">
      <w:pPr>
        <w:ind w:firstLine="0"/>
        <w:rPr>
          <w:noProof/>
          <w:lang w:val="en-US"/>
        </w:rPr>
      </w:pPr>
    </w:p>
    <w:p w14:paraId="725736D8" w14:textId="77777777" w:rsidR="00C338C2" w:rsidRDefault="00C641AA" w:rsidP="00C641AA">
      <w:pPr>
        <w:ind w:firstLine="0"/>
      </w:pPr>
      <w:r>
        <w:rPr>
          <w:noProof/>
          <w:lang w:val="en-US"/>
        </w:rPr>
        <w:drawing>
          <wp:inline distT="0" distB="0" distL="0" distR="0" wp14:anchorId="542D425B" wp14:editId="2E767BE9">
            <wp:extent cx="4624705" cy="4530217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64"/>
                    <a:stretch/>
                  </pic:blipFill>
                  <pic:spPr bwMode="auto">
                    <a:xfrm>
                      <a:off x="0" y="0"/>
                      <a:ext cx="4624933" cy="45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34042" w14:textId="16DFEF1D" w:rsidR="00C641AA" w:rsidRDefault="00C641AA" w:rsidP="00C641AA">
      <w:pPr>
        <w:ind w:firstLine="0"/>
      </w:pPr>
      <w:r>
        <w:br w:type="page"/>
      </w:r>
    </w:p>
    <w:p w14:paraId="4E2390E9" w14:textId="7A7ED56A" w:rsidR="00C338C2" w:rsidRDefault="00C338C2" w:rsidP="00C338C2">
      <w:pPr>
        <w:pStyle w:val="Heading1"/>
      </w:pPr>
      <w:bookmarkStart w:id="11" w:name="_Toc199443928"/>
      <w:r>
        <w:lastRenderedPageBreak/>
        <w:t>Модель данных</w:t>
      </w:r>
      <w:bookmarkEnd w:id="11"/>
    </w:p>
    <w:p w14:paraId="6ECE4668" w14:textId="57EEB320" w:rsidR="00C338C2" w:rsidRDefault="00C338C2" w:rsidP="00C338C2">
      <w:pPr>
        <w:pStyle w:val="Heading2"/>
        <w:rPr>
          <w:lang w:val="en-US"/>
        </w:rPr>
      </w:pPr>
      <w:bookmarkStart w:id="12" w:name="_Toc199443929"/>
      <w:proofErr w:type="spellStart"/>
      <w:r w:rsidRPr="00C338C2">
        <w:rPr>
          <w:lang w:val="en-US"/>
        </w:rPr>
        <w:t>Нереляционная</w:t>
      </w:r>
      <w:proofErr w:type="spellEnd"/>
      <w:r w:rsidRPr="00C338C2">
        <w:rPr>
          <w:lang w:val="en-US"/>
        </w:rPr>
        <w:t xml:space="preserve"> </w:t>
      </w:r>
      <w:proofErr w:type="spellStart"/>
      <w:r w:rsidRPr="00C338C2">
        <w:rPr>
          <w:lang w:val="en-US"/>
        </w:rPr>
        <w:t>модель</w:t>
      </w:r>
      <w:bookmarkEnd w:id="12"/>
      <w:proofErr w:type="spellEnd"/>
    </w:p>
    <w:p w14:paraId="239B5B7C" w14:textId="77777777" w:rsidR="00C338C2" w:rsidRPr="00C338C2" w:rsidRDefault="00C338C2" w:rsidP="00C338C2">
      <w:pPr>
        <w:pStyle w:val="a1"/>
        <w:rPr>
          <w:lang w:val="en-US"/>
        </w:rPr>
      </w:pPr>
    </w:p>
    <w:p w14:paraId="1A11670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"User": {</w:t>
      </w:r>
    </w:p>
    <w:p w14:paraId="28AA869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"_id":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30F9D27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"email": "string",</w:t>
      </w:r>
    </w:p>
    <w:p w14:paraId="7B0B7B3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"login": "string",</w:t>
      </w:r>
    </w:p>
    <w:p w14:paraId="0281D27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password</w:t>
      </w:r>
      <w:proofErr w:type="gramEnd"/>
      <w:r w:rsidRPr="00C338C2">
        <w:rPr>
          <w:lang w:val="en-US"/>
        </w:rPr>
        <w:t>_hash</w:t>
      </w:r>
      <w:proofErr w:type="spellEnd"/>
      <w:r w:rsidRPr="00C338C2">
        <w:rPr>
          <w:lang w:val="en-US"/>
        </w:rPr>
        <w:t>": "string",</w:t>
      </w:r>
    </w:p>
    <w:p w14:paraId="49747DD8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first</w:t>
      </w:r>
      <w:proofErr w:type="gramEnd"/>
      <w:r w:rsidRPr="00C338C2">
        <w:rPr>
          <w:lang w:val="en-US"/>
        </w:rPr>
        <w:t>_name</w:t>
      </w:r>
      <w:proofErr w:type="spellEnd"/>
      <w:r w:rsidRPr="00C338C2">
        <w:rPr>
          <w:lang w:val="en-US"/>
        </w:rPr>
        <w:t>": "string",</w:t>
      </w:r>
    </w:p>
    <w:p w14:paraId="150C940D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middle</w:t>
      </w:r>
      <w:proofErr w:type="gramEnd"/>
      <w:r w:rsidRPr="00C338C2">
        <w:rPr>
          <w:lang w:val="en-US"/>
        </w:rPr>
        <w:t>_name</w:t>
      </w:r>
      <w:proofErr w:type="spellEnd"/>
      <w:r w:rsidRPr="00C338C2">
        <w:rPr>
          <w:lang w:val="en-US"/>
        </w:rPr>
        <w:t>": "string",</w:t>
      </w:r>
    </w:p>
    <w:p w14:paraId="1E98734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last</w:t>
      </w:r>
      <w:proofErr w:type="gramEnd"/>
      <w:r w:rsidRPr="00C338C2">
        <w:rPr>
          <w:lang w:val="en-US"/>
        </w:rPr>
        <w:t>_name</w:t>
      </w:r>
      <w:proofErr w:type="spellEnd"/>
      <w:r w:rsidRPr="00C338C2">
        <w:rPr>
          <w:lang w:val="en-US"/>
        </w:rPr>
        <w:t>": "string",</w:t>
      </w:r>
    </w:p>
    <w:p w14:paraId="598AC88D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"active": "bool",</w:t>
      </w:r>
    </w:p>
    <w:p w14:paraId="3C3CA2B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role</w:t>
      </w:r>
      <w:proofErr w:type="gramEnd"/>
      <w:r w:rsidRPr="00C338C2">
        <w:rPr>
          <w:lang w:val="en-US"/>
        </w:rPr>
        <w:t>_id</w:t>
      </w:r>
      <w:proofErr w:type="spellEnd"/>
      <w:r w:rsidRPr="00C338C2">
        <w:rPr>
          <w:lang w:val="en-US"/>
        </w:rPr>
        <w:t>": "string"</w:t>
      </w:r>
    </w:p>
    <w:p w14:paraId="7D3A0F2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},</w:t>
      </w:r>
    </w:p>
    <w:p w14:paraId="376352F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"Student": {</w:t>
      </w:r>
    </w:p>
    <w:p w14:paraId="787359E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"_id":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7C4CA9E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user</w:t>
      </w:r>
      <w:proofErr w:type="gramEnd"/>
      <w:r w:rsidRPr="00C338C2">
        <w:rPr>
          <w:lang w:val="en-US"/>
        </w:rPr>
        <w:t>_id</w:t>
      </w:r>
      <w:proofErr w:type="spellEnd"/>
      <w:r w:rsidRPr="00C338C2">
        <w:rPr>
          <w:lang w:val="en-US"/>
        </w:rPr>
        <w:t>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241F5C7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birth</w:t>
      </w:r>
      <w:proofErr w:type="gramEnd"/>
      <w:r w:rsidRPr="00C338C2">
        <w:rPr>
          <w:lang w:val="en-US"/>
        </w:rPr>
        <w:t>_date</w:t>
      </w:r>
      <w:proofErr w:type="spellEnd"/>
      <w:r w:rsidRPr="00C338C2">
        <w:rPr>
          <w:lang w:val="en-US"/>
        </w:rPr>
        <w:t>": "date",</w:t>
      </w:r>
    </w:p>
    <w:p w14:paraId="6229F3DA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admission</w:t>
      </w:r>
      <w:proofErr w:type="gramEnd"/>
      <w:r w:rsidRPr="00C338C2">
        <w:rPr>
          <w:lang w:val="en-US"/>
        </w:rPr>
        <w:t>_year</w:t>
      </w:r>
      <w:proofErr w:type="spellEnd"/>
      <w:r w:rsidRPr="00C338C2">
        <w:rPr>
          <w:lang w:val="en-US"/>
        </w:rPr>
        <w:t>": "int",</w:t>
      </w:r>
    </w:p>
    <w:p w14:paraId="7E7CD0C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student</w:t>
      </w:r>
      <w:proofErr w:type="gramEnd"/>
      <w:r w:rsidRPr="00C338C2">
        <w:rPr>
          <w:lang w:val="en-US"/>
        </w:rPr>
        <w:t>_type</w:t>
      </w:r>
      <w:proofErr w:type="spellEnd"/>
      <w:r w:rsidRPr="00C338C2">
        <w:rPr>
          <w:lang w:val="en-US"/>
        </w:rPr>
        <w:t>": {</w:t>
      </w:r>
    </w:p>
    <w:p w14:paraId="15615EC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"type": "string",</w:t>
      </w:r>
    </w:p>
    <w:p w14:paraId="537E742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["bachelor", "master", "aspirant", "specialist"]</w:t>
      </w:r>
    </w:p>
    <w:p w14:paraId="3539DC6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},</w:t>
      </w:r>
    </w:p>
    <w:p w14:paraId="07C9EB3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"course": "int",</w:t>
      </w:r>
    </w:p>
    <w:p w14:paraId="68503CA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program</w:t>
      </w:r>
      <w:proofErr w:type="gramEnd"/>
      <w:r w:rsidRPr="00C338C2">
        <w:rPr>
          <w:lang w:val="en-US"/>
        </w:rPr>
        <w:t>_name</w:t>
      </w:r>
      <w:proofErr w:type="spellEnd"/>
      <w:r w:rsidRPr="00C338C2">
        <w:rPr>
          <w:lang w:val="en-US"/>
        </w:rPr>
        <w:t>": {</w:t>
      </w:r>
    </w:p>
    <w:p w14:paraId="6933663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"type": "string",</w:t>
      </w:r>
    </w:p>
    <w:p w14:paraId="73E5823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["Theoretical math", "Applied physics", "Computer science"]</w:t>
      </w:r>
    </w:p>
    <w:p w14:paraId="46C0FB8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},</w:t>
      </w:r>
    </w:p>
    <w:p w14:paraId="747D4C0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"faculty": {</w:t>
      </w:r>
    </w:p>
    <w:p w14:paraId="05DA3296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"type": "string",</w:t>
      </w:r>
    </w:p>
    <w:p w14:paraId="1ED36528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["Math", "Physics", "IT"]</w:t>
      </w:r>
    </w:p>
    <w:p w14:paraId="2EDC800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},</w:t>
      </w:r>
    </w:p>
    <w:p w14:paraId="5C27835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group</w:t>
      </w:r>
      <w:proofErr w:type="gramEnd"/>
      <w:r w:rsidRPr="00C338C2">
        <w:rPr>
          <w:lang w:val="en-US"/>
        </w:rPr>
        <w:t>_name</w:t>
      </w:r>
      <w:proofErr w:type="spellEnd"/>
      <w:r w:rsidRPr="00C338C2">
        <w:rPr>
          <w:lang w:val="en-US"/>
        </w:rPr>
        <w:t>": {</w:t>
      </w:r>
    </w:p>
    <w:p w14:paraId="72E6D72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"type": "string",</w:t>
      </w:r>
    </w:p>
    <w:p w14:paraId="1CD7F91D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lastRenderedPageBreak/>
        <w:t xml:space="preserve">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["2323", "1421", "3501"]</w:t>
      </w:r>
    </w:p>
    <w:p w14:paraId="247C853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},</w:t>
      </w:r>
    </w:p>
    <w:p w14:paraId="580F1A8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funding</w:t>
      </w:r>
      <w:proofErr w:type="gramEnd"/>
      <w:r w:rsidRPr="00C338C2">
        <w:rPr>
          <w:lang w:val="en-US"/>
        </w:rPr>
        <w:t>_type</w:t>
      </w:r>
      <w:proofErr w:type="spellEnd"/>
      <w:r w:rsidRPr="00C338C2">
        <w:rPr>
          <w:lang w:val="en-US"/>
        </w:rPr>
        <w:t>": {</w:t>
      </w:r>
    </w:p>
    <w:p w14:paraId="5679391B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"type": "string",</w:t>
      </w:r>
    </w:p>
    <w:p w14:paraId="0390A40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["budget", "contract"]</w:t>
      </w:r>
    </w:p>
    <w:p w14:paraId="5EF0F3CF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},</w:t>
      </w:r>
    </w:p>
    <w:p w14:paraId="5CC63B8B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"statistic": {</w:t>
      </w:r>
    </w:p>
    <w:p w14:paraId="3BE71A3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proofErr w:type="gramStart"/>
      <w:r w:rsidRPr="00C338C2">
        <w:rPr>
          <w:lang w:val="en-US"/>
        </w:rPr>
        <w:t>average</w:t>
      </w:r>
      <w:proofErr w:type="gramEnd"/>
      <w:r w:rsidRPr="00C338C2">
        <w:rPr>
          <w:lang w:val="en-US"/>
        </w:rPr>
        <w:t>_score</w:t>
      </w:r>
      <w:proofErr w:type="spellEnd"/>
      <w:r w:rsidRPr="00C338C2">
        <w:rPr>
          <w:lang w:val="en-US"/>
        </w:rPr>
        <w:t>": "decimal",</w:t>
      </w:r>
    </w:p>
    <w:p w14:paraId="2BE4835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proofErr w:type="gramStart"/>
      <w:r w:rsidRPr="00C338C2">
        <w:rPr>
          <w:lang w:val="en-US"/>
        </w:rPr>
        <w:t>attendance</w:t>
      </w:r>
      <w:proofErr w:type="gramEnd"/>
      <w:r w:rsidRPr="00C338C2">
        <w:rPr>
          <w:lang w:val="en-US"/>
        </w:rPr>
        <w:t>_percent</w:t>
      </w:r>
      <w:proofErr w:type="spellEnd"/>
      <w:r w:rsidRPr="00C338C2">
        <w:rPr>
          <w:lang w:val="en-US"/>
        </w:rPr>
        <w:t>": "decimal",</w:t>
      </w:r>
    </w:p>
    <w:p w14:paraId="788FB3F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proofErr w:type="gramStart"/>
      <w:r w:rsidRPr="00C338C2">
        <w:rPr>
          <w:lang w:val="en-US"/>
        </w:rPr>
        <w:t>calculation</w:t>
      </w:r>
      <w:proofErr w:type="gramEnd"/>
      <w:r w:rsidRPr="00C338C2">
        <w:rPr>
          <w:lang w:val="en-US"/>
        </w:rPr>
        <w:t>_date</w:t>
      </w:r>
      <w:proofErr w:type="spellEnd"/>
      <w:r w:rsidRPr="00C338C2">
        <w:rPr>
          <w:lang w:val="en-US"/>
        </w:rPr>
        <w:t>": "date",</w:t>
      </w:r>
    </w:p>
    <w:p w14:paraId="3BF8D5C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proofErr w:type="gramStart"/>
      <w:r w:rsidRPr="00C338C2">
        <w:rPr>
          <w:lang w:val="en-US"/>
        </w:rPr>
        <w:t>count</w:t>
      </w:r>
      <w:proofErr w:type="gramEnd"/>
      <w:r w:rsidRPr="00C338C2">
        <w:rPr>
          <w:lang w:val="en-US"/>
        </w:rPr>
        <w:t>_activities</w:t>
      </w:r>
      <w:proofErr w:type="spellEnd"/>
      <w:r w:rsidRPr="00C338C2">
        <w:rPr>
          <w:lang w:val="en-US"/>
        </w:rPr>
        <w:t>": "int",</w:t>
      </w:r>
    </w:p>
    <w:p w14:paraId="542D868F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proofErr w:type="gramStart"/>
      <w:r w:rsidRPr="00C338C2">
        <w:rPr>
          <w:lang w:val="en-US"/>
        </w:rPr>
        <w:t>exlusion</w:t>
      </w:r>
      <w:proofErr w:type="gramEnd"/>
      <w:r w:rsidRPr="00C338C2">
        <w:rPr>
          <w:lang w:val="en-US"/>
        </w:rPr>
        <w:t>_probability</w:t>
      </w:r>
      <w:proofErr w:type="spellEnd"/>
      <w:r w:rsidRPr="00C338C2">
        <w:rPr>
          <w:lang w:val="en-US"/>
        </w:rPr>
        <w:t>": "decimal",</w:t>
      </w:r>
    </w:p>
    <w:p w14:paraId="71900B4A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"subjects": [</w:t>
      </w:r>
    </w:p>
    <w:p w14:paraId="3E0E12F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{</w:t>
      </w:r>
    </w:p>
    <w:p w14:paraId="3CF9612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</w:t>
      </w:r>
      <w:proofErr w:type="spellStart"/>
      <w:proofErr w:type="gramStart"/>
      <w:r w:rsidRPr="00C338C2">
        <w:rPr>
          <w:lang w:val="en-US"/>
        </w:rPr>
        <w:t>subject</w:t>
      </w:r>
      <w:proofErr w:type="gramEnd"/>
      <w:r w:rsidRPr="00C338C2">
        <w:rPr>
          <w:lang w:val="en-US"/>
        </w:rPr>
        <w:t>_id</w:t>
      </w:r>
      <w:proofErr w:type="spellEnd"/>
      <w:r w:rsidRPr="00C338C2">
        <w:rPr>
          <w:lang w:val="en-US"/>
        </w:rPr>
        <w:t>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4611A29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</w:t>
      </w:r>
      <w:proofErr w:type="spellStart"/>
      <w:proofErr w:type="gramStart"/>
      <w:r w:rsidRPr="00C338C2">
        <w:rPr>
          <w:lang w:val="en-US"/>
        </w:rPr>
        <w:t>total</w:t>
      </w:r>
      <w:proofErr w:type="gramEnd"/>
      <w:r w:rsidRPr="00C338C2">
        <w:rPr>
          <w:lang w:val="en-US"/>
        </w:rPr>
        <w:t>_lessons</w:t>
      </w:r>
      <w:proofErr w:type="spellEnd"/>
      <w:r w:rsidRPr="00C338C2">
        <w:rPr>
          <w:lang w:val="en-US"/>
        </w:rPr>
        <w:t>": "int",</w:t>
      </w:r>
    </w:p>
    <w:p w14:paraId="2D981B68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</w:t>
      </w:r>
      <w:proofErr w:type="spellStart"/>
      <w:proofErr w:type="gramStart"/>
      <w:r w:rsidRPr="00C338C2">
        <w:rPr>
          <w:lang w:val="en-US"/>
        </w:rPr>
        <w:t>attendance</w:t>
      </w:r>
      <w:proofErr w:type="gramEnd"/>
      <w:r w:rsidRPr="00C338C2">
        <w:rPr>
          <w:lang w:val="en-US"/>
        </w:rPr>
        <w:t>_lessons</w:t>
      </w:r>
      <w:proofErr w:type="spellEnd"/>
      <w:r w:rsidRPr="00C338C2">
        <w:rPr>
          <w:lang w:val="en-US"/>
        </w:rPr>
        <w:t>": "int",</w:t>
      </w:r>
    </w:p>
    <w:p w14:paraId="3F602B5D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"year": "int",</w:t>
      </w:r>
    </w:p>
    <w:p w14:paraId="676C6CAB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"season": {</w:t>
      </w:r>
    </w:p>
    <w:p w14:paraId="4591CCD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  "type": "string",</w:t>
      </w:r>
    </w:p>
    <w:p w14:paraId="056B289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["autumn", "spring"]</w:t>
      </w:r>
    </w:p>
    <w:p w14:paraId="7B0131A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},</w:t>
      </w:r>
    </w:p>
    <w:p w14:paraId="77DB873F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</w:t>
      </w:r>
      <w:proofErr w:type="spellStart"/>
      <w:proofErr w:type="gramStart"/>
      <w:r w:rsidRPr="00C338C2">
        <w:rPr>
          <w:lang w:val="en-US"/>
        </w:rPr>
        <w:t>prediction</w:t>
      </w:r>
      <w:proofErr w:type="gramEnd"/>
      <w:r w:rsidRPr="00C338C2">
        <w:rPr>
          <w:lang w:val="en-US"/>
        </w:rPr>
        <w:t>_score</w:t>
      </w:r>
      <w:proofErr w:type="spellEnd"/>
      <w:r w:rsidRPr="00C338C2">
        <w:rPr>
          <w:lang w:val="en-US"/>
        </w:rPr>
        <w:t>": "decimal",</w:t>
      </w:r>
    </w:p>
    <w:p w14:paraId="3BE06E27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"score": "decimal",</w:t>
      </w:r>
    </w:p>
    <w:p w14:paraId="2BEEA829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"</w:t>
      </w:r>
      <w:proofErr w:type="spellStart"/>
      <w:proofErr w:type="gramStart"/>
      <w:r w:rsidRPr="00C338C2">
        <w:rPr>
          <w:lang w:val="en-US"/>
        </w:rPr>
        <w:t>grade</w:t>
      </w:r>
      <w:proofErr w:type="gramEnd"/>
      <w:r w:rsidRPr="00C338C2">
        <w:rPr>
          <w:lang w:val="en-US"/>
        </w:rPr>
        <w:t>_value</w:t>
      </w:r>
      <w:proofErr w:type="spellEnd"/>
      <w:r w:rsidRPr="00C338C2">
        <w:rPr>
          <w:lang w:val="en-US"/>
        </w:rPr>
        <w:t>": {</w:t>
      </w:r>
    </w:p>
    <w:p w14:paraId="7DB5E623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  "type": "string",</w:t>
      </w:r>
    </w:p>
    <w:p w14:paraId="464AC43A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["pass", "fail", "5", "4", "3", null]</w:t>
      </w:r>
    </w:p>
    <w:p w14:paraId="3D56B41F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  }</w:t>
      </w:r>
    </w:p>
    <w:p w14:paraId="4248D4F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  }</w:t>
      </w:r>
    </w:p>
    <w:p w14:paraId="7F1DE68E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]</w:t>
      </w:r>
    </w:p>
    <w:p w14:paraId="3922E0F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</w:t>
      </w:r>
    </w:p>
    <w:p w14:paraId="0A1CC4CA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},</w:t>
      </w:r>
    </w:p>
    <w:p w14:paraId="0CB62C3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"Log": {</w:t>
      </w:r>
    </w:p>
    <w:p w14:paraId="43C9E6C2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"_id":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33A67898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user</w:t>
      </w:r>
      <w:proofErr w:type="gramEnd"/>
      <w:r w:rsidRPr="00C338C2">
        <w:rPr>
          <w:lang w:val="en-US"/>
        </w:rPr>
        <w:t>_id</w:t>
      </w:r>
      <w:proofErr w:type="spellEnd"/>
      <w:r w:rsidRPr="00C338C2">
        <w:rPr>
          <w:lang w:val="en-US"/>
        </w:rPr>
        <w:t>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146D2A13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lastRenderedPageBreak/>
        <w:t xml:space="preserve">    "</w:t>
      </w:r>
      <w:proofErr w:type="spellStart"/>
      <w:proofErr w:type="gramStart"/>
      <w:r w:rsidRPr="00C338C2">
        <w:rPr>
          <w:lang w:val="en-US"/>
        </w:rPr>
        <w:t>action</w:t>
      </w:r>
      <w:proofErr w:type="gramEnd"/>
      <w:r w:rsidRPr="00C338C2">
        <w:rPr>
          <w:lang w:val="en-US"/>
        </w:rPr>
        <w:t>_type</w:t>
      </w:r>
      <w:proofErr w:type="spellEnd"/>
      <w:r w:rsidRPr="00C338C2">
        <w:rPr>
          <w:lang w:val="en-US"/>
        </w:rPr>
        <w:t>": "string",</w:t>
      </w:r>
    </w:p>
    <w:p w14:paraId="3AF3DFFD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action</w:t>
      </w:r>
      <w:proofErr w:type="gramEnd"/>
      <w:r w:rsidRPr="00C338C2">
        <w:rPr>
          <w:lang w:val="en-US"/>
        </w:rPr>
        <w:t>_date</w:t>
      </w:r>
      <w:proofErr w:type="spellEnd"/>
      <w:r w:rsidRPr="00C338C2">
        <w:rPr>
          <w:lang w:val="en-US"/>
        </w:rPr>
        <w:t>": "date",</w:t>
      </w:r>
    </w:p>
    <w:p w14:paraId="38E4B28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ip</w:t>
      </w:r>
      <w:proofErr w:type="gramEnd"/>
      <w:r w:rsidRPr="00C338C2">
        <w:rPr>
          <w:lang w:val="en-US"/>
        </w:rPr>
        <w:t>_address</w:t>
      </w:r>
      <w:proofErr w:type="spellEnd"/>
      <w:r w:rsidRPr="00C338C2">
        <w:rPr>
          <w:lang w:val="en-US"/>
        </w:rPr>
        <w:t>": "string",</w:t>
      </w:r>
    </w:p>
    <w:p w14:paraId="38A16857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affected</w:t>
      </w:r>
      <w:proofErr w:type="gramEnd"/>
      <w:r w:rsidRPr="00C338C2">
        <w:rPr>
          <w:lang w:val="en-US"/>
        </w:rPr>
        <w:t>_entity</w:t>
      </w:r>
      <w:proofErr w:type="spellEnd"/>
      <w:r w:rsidRPr="00C338C2">
        <w:rPr>
          <w:lang w:val="en-US"/>
        </w:rPr>
        <w:t>": "string",</w:t>
      </w:r>
    </w:p>
    <w:p w14:paraId="232CAB26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entity</w:t>
      </w:r>
      <w:proofErr w:type="gramEnd"/>
      <w:r w:rsidRPr="00C338C2">
        <w:rPr>
          <w:lang w:val="en-US"/>
        </w:rPr>
        <w:t>_id</w:t>
      </w:r>
      <w:proofErr w:type="spellEnd"/>
      <w:r w:rsidRPr="00C338C2">
        <w:rPr>
          <w:lang w:val="en-US"/>
        </w:rPr>
        <w:t>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03AE869B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"description": "string",</w:t>
      </w:r>
    </w:p>
    <w:p w14:paraId="596EABD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"role": "string"</w:t>
      </w:r>
    </w:p>
    <w:p w14:paraId="05C26405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},</w:t>
      </w:r>
    </w:p>
    <w:p w14:paraId="0D83C74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"Teacher": {</w:t>
      </w:r>
    </w:p>
    <w:p w14:paraId="138159E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"_id":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646365C2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user</w:t>
      </w:r>
      <w:proofErr w:type="gramEnd"/>
      <w:r w:rsidRPr="00C338C2">
        <w:rPr>
          <w:lang w:val="en-US"/>
        </w:rPr>
        <w:t>_id</w:t>
      </w:r>
      <w:proofErr w:type="spellEnd"/>
      <w:r w:rsidRPr="00C338C2">
        <w:rPr>
          <w:lang w:val="en-US"/>
        </w:rPr>
        <w:t>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5443B810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assigned</w:t>
      </w:r>
      <w:proofErr w:type="gramEnd"/>
      <w:r w:rsidRPr="00C338C2">
        <w:rPr>
          <w:lang w:val="en-US"/>
        </w:rPr>
        <w:t>_groups</w:t>
      </w:r>
      <w:proofErr w:type="spellEnd"/>
      <w:r w:rsidRPr="00C338C2">
        <w:rPr>
          <w:lang w:val="en-US"/>
        </w:rPr>
        <w:t>": ["string"],</w:t>
      </w:r>
    </w:p>
    <w:p w14:paraId="44F92FEE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assigned</w:t>
      </w:r>
      <w:proofErr w:type="gramEnd"/>
      <w:r w:rsidRPr="00C338C2">
        <w:rPr>
          <w:lang w:val="en-US"/>
        </w:rPr>
        <w:t>_subjects</w:t>
      </w:r>
      <w:proofErr w:type="spellEnd"/>
      <w:r w:rsidRPr="00C338C2">
        <w:rPr>
          <w:lang w:val="en-US"/>
        </w:rPr>
        <w:t>": ["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"]</w:t>
      </w:r>
    </w:p>
    <w:p w14:paraId="26B0897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},</w:t>
      </w:r>
    </w:p>
    <w:p w14:paraId="5D956E91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"</w:t>
      </w:r>
      <w:proofErr w:type="spellStart"/>
      <w:r w:rsidRPr="00C338C2">
        <w:rPr>
          <w:lang w:val="en-US"/>
        </w:rPr>
        <w:t>SubjectMeta</w:t>
      </w:r>
      <w:proofErr w:type="spellEnd"/>
      <w:r w:rsidRPr="00C338C2">
        <w:rPr>
          <w:lang w:val="en-US"/>
        </w:rPr>
        <w:t>": {</w:t>
      </w:r>
    </w:p>
    <w:p w14:paraId="48BFAB8F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"_id": "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",</w:t>
      </w:r>
    </w:p>
    <w:p w14:paraId="7C256297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subject</w:t>
      </w:r>
      <w:proofErr w:type="gramEnd"/>
      <w:r w:rsidRPr="00C338C2">
        <w:rPr>
          <w:lang w:val="en-US"/>
        </w:rPr>
        <w:t>_name</w:t>
      </w:r>
      <w:proofErr w:type="spellEnd"/>
      <w:r w:rsidRPr="00C338C2">
        <w:rPr>
          <w:lang w:val="en-US"/>
        </w:rPr>
        <w:t>": "string",</w:t>
      </w:r>
    </w:p>
    <w:p w14:paraId="41442C4C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"description": "string",</w:t>
      </w:r>
    </w:p>
    <w:p w14:paraId="6F6439BF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grade</w:t>
      </w:r>
      <w:proofErr w:type="gramEnd"/>
      <w:r w:rsidRPr="00C338C2">
        <w:rPr>
          <w:lang w:val="en-US"/>
        </w:rPr>
        <w:t>_type</w:t>
      </w:r>
      <w:proofErr w:type="spellEnd"/>
      <w:r w:rsidRPr="00C338C2">
        <w:rPr>
          <w:lang w:val="en-US"/>
        </w:rPr>
        <w:t>": {</w:t>
      </w:r>
    </w:p>
    <w:p w14:paraId="730841EE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"type": "string",</w:t>
      </w:r>
    </w:p>
    <w:p w14:paraId="1ED636E2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  "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": ["pass/fail", "exam"]</w:t>
      </w:r>
    </w:p>
    <w:p w14:paraId="1B04337A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},</w:t>
      </w:r>
    </w:p>
    <w:p w14:paraId="0B378BB7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  "</w:t>
      </w:r>
      <w:proofErr w:type="spellStart"/>
      <w:proofErr w:type="gramStart"/>
      <w:r w:rsidRPr="00C338C2">
        <w:rPr>
          <w:lang w:val="en-US"/>
        </w:rPr>
        <w:t>is</w:t>
      </w:r>
      <w:proofErr w:type="gramEnd"/>
      <w:r w:rsidRPr="00C338C2">
        <w:rPr>
          <w:lang w:val="en-US"/>
        </w:rPr>
        <w:t>_activity</w:t>
      </w:r>
      <w:proofErr w:type="spellEnd"/>
      <w:r w:rsidRPr="00C338C2">
        <w:rPr>
          <w:lang w:val="en-US"/>
        </w:rPr>
        <w:t>": "bool"</w:t>
      </w:r>
    </w:p>
    <w:p w14:paraId="6CF7AE64" w14:textId="77777777" w:rsidR="00C338C2" w:rsidRP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 xml:space="preserve">  }</w:t>
      </w:r>
    </w:p>
    <w:p w14:paraId="7B5AB2AE" w14:textId="74EF5883" w:rsidR="00C338C2" w:rsidRDefault="00C338C2" w:rsidP="00C338C2">
      <w:pPr>
        <w:pStyle w:val="a1"/>
        <w:rPr>
          <w:lang w:val="en-US"/>
        </w:rPr>
      </w:pPr>
      <w:r w:rsidRPr="00C338C2">
        <w:rPr>
          <w:lang w:val="en-US"/>
        </w:rPr>
        <w:t>}</w:t>
      </w:r>
    </w:p>
    <w:p w14:paraId="1D2380EB" w14:textId="76157D6D" w:rsidR="00C338C2" w:rsidRDefault="00C338C2" w:rsidP="00C338C2">
      <w:pPr>
        <w:pStyle w:val="a1"/>
        <w:rPr>
          <w:lang w:val="en-US"/>
        </w:rPr>
      </w:pPr>
    </w:p>
    <w:p w14:paraId="3179B86F" w14:textId="37A400A1" w:rsidR="00C338C2" w:rsidRDefault="00C338C2" w:rsidP="00C338C2">
      <w:pPr>
        <w:pStyle w:val="Heading3"/>
      </w:pPr>
      <w:bookmarkStart w:id="13" w:name="_Toc199443930"/>
      <w:r w:rsidRPr="00C338C2">
        <w:t>Описание назначений коллекций, типов данных и сущностей</w:t>
      </w:r>
      <w:bookmarkEnd w:id="13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7106"/>
      </w:tblGrid>
      <w:tr w:rsidR="00C338C2" w:rsidRPr="00C338C2" w14:paraId="51011BA9" w14:textId="77777777" w:rsidTr="00C338C2">
        <w:trPr>
          <w:tblHeader/>
        </w:trPr>
        <w:tc>
          <w:tcPr>
            <w:tcW w:w="124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F9577" w14:textId="77777777" w:rsidR="00C338C2" w:rsidRPr="00C338C2" w:rsidRDefault="00C338C2" w:rsidP="00C338C2">
            <w:pPr>
              <w:rPr>
                <w:b/>
                <w:bCs/>
                <w:lang w:val="en-US"/>
              </w:rPr>
            </w:pPr>
            <w:proofErr w:type="spellStart"/>
            <w:r w:rsidRPr="00C338C2">
              <w:rPr>
                <w:b/>
                <w:bCs/>
                <w:lang w:val="en-US"/>
              </w:rPr>
              <w:t>Коллекция</w:t>
            </w:r>
            <w:proofErr w:type="spellEnd"/>
          </w:p>
        </w:tc>
        <w:tc>
          <w:tcPr>
            <w:tcW w:w="37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5DE62" w14:textId="77777777" w:rsidR="00C338C2" w:rsidRPr="00C338C2" w:rsidRDefault="00C338C2" w:rsidP="00C338C2">
            <w:pPr>
              <w:rPr>
                <w:b/>
                <w:bCs/>
                <w:lang w:val="en-US"/>
              </w:rPr>
            </w:pPr>
            <w:proofErr w:type="spellStart"/>
            <w:r w:rsidRPr="00C338C2">
              <w:rPr>
                <w:b/>
                <w:bCs/>
                <w:lang w:val="en-US"/>
              </w:rPr>
              <w:t>Назначение</w:t>
            </w:r>
            <w:proofErr w:type="spellEnd"/>
          </w:p>
        </w:tc>
      </w:tr>
      <w:tr w:rsidR="00C338C2" w:rsidRPr="00C338C2" w14:paraId="57B3BB47" w14:textId="77777777" w:rsidTr="00C338C2">
        <w:tc>
          <w:tcPr>
            <w:tcW w:w="124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8EF5DE" w14:textId="77777777" w:rsidR="00C338C2" w:rsidRPr="00C338C2" w:rsidRDefault="00C338C2" w:rsidP="00C338C2">
            <w:pPr>
              <w:rPr>
                <w:lang w:val="en-US"/>
              </w:rPr>
            </w:pPr>
            <w:r w:rsidRPr="00C338C2">
              <w:rPr>
                <w:lang w:val="en-US"/>
              </w:rPr>
              <w:t>User</w:t>
            </w:r>
          </w:p>
        </w:tc>
        <w:tc>
          <w:tcPr>
            <w:tcW w:w="37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7B0676" w14:textId="77777777" w:rsidR="00C338C2" w:rsidRPr="00C338C2" w:rsidRDefault="00C338C2" w:rsidP="00C338C2">
            <w:r w:rsidRPr="00C338C2">
              <w:t xml:space="preserve">Учетная запись: </w:t>
            </w:r>
            <w:r w:rsidRPr="00C338C2">
              <w:rPr>
                <w:lang w:val="en-US"/>
              </w:rPr>
              <w:t>email</w:t>
            </w:r>
            <w:r w:rsidRPr="00C338C2">
              <w:t>, логин, пароль, роль</w:t>
            </w:r>
          </w:p>
        </w:tc>
      </w:tr>
      <w:tr w:rsidR="00C338C2" w:rsidRPr="00C338C2" w14:paraId="4FCB5181" w14:textId="77777777" w:rsidTr="00C338C2">
        <w:tc>
          <w:tcPr>
            <w:tcW w:w="124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4678A" w14:textId="77777777" w:rsidR="00C338C2" w:rsidRPr="00C338C2" w:rsidRDefault="00C338C2" w:rsidP="00C338C2">
            <w:pPr>
              <w:rPr>
                <w:lang w:val="en-US"/>
              </w:rPr>
            </w:pPr>
            <w:r w:rsidRPr="00C338C2">
              <w:rPr>
                <w:lang w:val="en-US"/>
              </w:rPr>
              <w:t>Student</w:t>
            </w:r>
          </w:p>
        </w:tc>
        <w:tc>
          <w:tcPr>
            <w:tcW w:w="37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A4DD52" w14:textId="77777777" w:rsidR="00C338C2" w:rsidRPr="00C338C2" w:rsidRDefault="00C338C2" w:rsidP="00C338C2">
            <w:pPr>
              <w:rPr>
                <w:lang w:val="en-US"/>
              </w:rPr>
            </w:pPr>
            <w:proofErr w:type="spellStart"/>
            <w:r w:rsidRPr="00C338C2">
              <w:rPr>
                <w:lang w:val="en-US"/>
              </w:rPr>
              <w:t>Студенческий</w:t>
            </w:r>
            <w:proofErr w:type="spellEnd"/>
            <w:r w:rsidRPr="00C338C2">
              <w:rPr>
                <w:lang w:val="en-US"/>
              </w:rPr>
              <w:t xml:space="preserve"> </w:t>
            </w:r>
            <w:proofErr w:type="spellStart"/>
            <w:r w:rsidRPr="00C338C2">
              <w:rPr>
                <w:lang w:val="en-US"/>
              </w:rPr>
              <w:t>профиль</w:t>
            </w:r>
            <w:proofErr w:type="spellEnd"/>
            <w:r w:rsidRPr="00C338C2">
              <w:rPr>
                <w:lang w:val="en-US"/>
              </w:rPr>
              <w:t xml:space="preserve"> + </w:t>
            </w:r>
            <w:proofErr w:type="spellStart"/>
            <w:r w:rsidRPr="00C338C2">
              <w:rPr>
                <w:lang w:val="en-US"/>
              </w:rPr>
              <w:t>вложенная</w:t>
            </w:r>
            <w:proofErr w:type="spellEnd"/>
            <w:r w:rsidRPr="00C338C2">
              <w:rPr>
                <w:lang w:val="en-US"/>
              </w:rPr>
              <w:t xml:space="preserve"> </w:t>
            </w:r>
            <w:proofErr w:type="spellStart"/>
            <w:r w:rsidRPr="00C338C2">
              <w:rPr>
                <w:lang w:val="en-US"/>
              </w:rPr>
              <w:t>статистика</w:t>
            </w:r>
            <w:proofErr w:type="spellEnd"/>
          </w:p>
        </w:tc>
      </w:tr>
      <w:tr w:rsidR="00C338C2" w:rsidRPr="00C338C2" w14:paraId="3E85858F" w14:textId="77777777" w:rsidTr="00C338C2">
        <w:tc>
          <w:tcPr>
            <w:tcW w:w="124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29CFA" w14:textId="77777777" w:rsidR="00C338C2" w:rsidRPr="00C338C2" w:rsidRDefault="00C338C2" w:rsidP="00C338C2">
            <w:pPr>
              <w:rPr>
                <w:lang w:val="en-US"/>
              </w:rPr>
            </w:pPr>
            <w:r w:rsidRPr="00C338C2">
              <w:rPr>
                <w:lang w:val="en-US"/>
              </w:rPr>
              <w:lastRenderedPageBreak/>
              <w:t>Teacher</w:t>
            </w:r>
          </w:p>
        </w:tc>
        <w:tc>
          <w:tcPr>
            <w:tcW w:w="37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D0353" w14:textId="77777777" w:rsidR="00C338C2" w:rsidRPr="00C338C2" w:rsidRDefault="00C338C2" w:rsidP="00C338C2">
            <w:r w:rsidRPr="00C338C2">
              <w:t>Преподаватель: доступные группы и предметы</w:t>
            </w:r>
          </w:p>
        </w:tc>
      </w:tr>
      <w:tr w:rsidR="00C338C2" w:rsidRPr="00C338C2" w14:paraId="53A7DD67" w14:textId="77777777" w:rsidTr="00C338C2">
        <w:tc>
          <w:tcPr>
            <w:tcW w:w="124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182E9" w14:textId="77777777" w:rsidR="00C338C2" w:rsidRPr="00C338C2" w:rsidRDefault="00C338C2" w:rsidP="00C338C2">
            <w:pPr>
              <w:rPr>
                <w:lang w:val="en-US"/>
              </w:rPr>
            </w:pPr>
            <w:proofErr w:type="spellStart"/>
            <w:r w:rsidRPr="00C338C2">
              <w:rPr>
                <w:lang w:val="en-US"/>
              </w:rPr>
              <w:t>SubjectMeta</w:t>
            </w:r>
            <w:proofErr w:type="spellEnd"/>
          </w:p>
        </w:tc>
        <w:tc>
          <w:tcPr>
            <w:tcW w:w="37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7F4D1" w14:textId="77777777" w:rsidR="00C338C2" w:rsidRPr="00C338C2" w:rsidRDefault="00C338C2" w:rsidP="00C338C2">
            <w:r w:rsidRPr="00C338C2">
              <w:t>Метаинформация о предмете: название, тип, описание</w:t>
            </w:r>
          </w:p>
        </w:tc>
      </w:tr>
      <w:tr w:rsidR="00C338C2" w:rsidRPr="00C338C2" w14:paraId="47D8D939" w14:textId="77777777" w:rsidTr="00C338C2">
        <w:tc>
          <w:tcPr>
            <w:tcW w:w="124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E58C69" w14:textId="77777777" w:rsidR="00C338C2" w:rsidRPr="00C338C2" w:rsidRDefault="00C338C2" w:rsidP="00C338C2">
            <w:pPr>
              <w:rPr>
                <w:lang w:val="en-US"/>
              </w:rPr>
            </w:pPr>
            <w:r w:rsidRPr="00C338C2">
              <w:rPr>
                <w:lang w:val="en-US"/>
              </w:rPr>
              <w:t>Log</w:t>
            </w:r>
          </w:p>
        </w:tc>
        <w:tc>
          <w:tcPr>
            <w:tcW w:w="37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889BD" w14:textId="77777777" w:rsidR="00C338C2" w:rsidRPr="00C338C2" w:rsidRDefault="00C338C2" w:rsidP="00C338C2">
            <w:pPr>
              <w:rPr>
                <w:lang w:val="en-US"/>
              </w:rPr>
            </w:pPr>
            <w:proofErr w:type="spellStart"/>
            <w:r w:rsidRPr="00C338C2">
              <w:rPr>
                <w:lang w:val="en-US"/>
              </w:rPr>
              <w:t>История</w:t>
            </w:r>
            <w:proofErr w:type="spellEnd"/>
            <w:r w:rsidRPr="00C338C2">
              <w:rPr>
                <w:lang w:val="en-US"/>
              </w:rPr>
              <w:t xml:space="preserve"> </w:t>
            </w:r>
            <w:proofErr w:type="spellStart"/>
            <w:r w:rsidRPr="00C338C2">
              <w:rPr>
                <w:lang w:val="en-US"/>
              </w:rPr>
              <w:t>действий</w:t>
            </w:r>
            <w:proofErr w:type="spellEnd"/>
            <w:r w:rsidRPr="00C338C2">
              <w:rPr>
                <w:lang w:val="en-US"/>
              </w:rPr>
              <w:t xml:space="preserve"> </w:t>
            </w:r>
            <w:proofErr w:type="spellStart"/>
            <w:r w:rsidRPr="00C338C2">
              <w:rPr>
                <w:lang w:val="en-US"/>
              </w:rPr>
              <w:t>пользователя</w:t>
            </w:r>
            <w:proofErr w:type="spellEnd"/>
          </w:p>
        </w:tc>
      </w:tr>
    </w:tbl>
    <w:p w14:paraId="29B8E367" w14:textId="2BE411CD" w:rsidR="00C338C2" w:rsidRDefault="00C338C2" w:rsidP="00C338C2"/>
    <w:p w14:paraId="3EAFA327" w14:textId="77777777" w:rsidR="00C338C2" w:rsidRPr="00C338C2" w:rsidRDefault="00C338C2" w:rsidP="00C338C2">
      <w:pPr>
        <w:rPr>
          <w:lang w:val="en-US"/>
        </w:rPr>
      </w:pPr>
      <w:r w:rsidRPr="00C338C2">
        <w:rPr>
          <w:b/>
          <w:bCs/>
          <w:lang w:val="en-US"/>
        </w:rPr>
        <w:t>User</w:t>
      </w:r>
    </w:p>
    <w:p w14:paraId="7312EE66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r w:rsidRPr="00C338C2">
        <w:rPr>
          <w:lang w:val="en-US"/>
        </w:rPr>
        <w:t>_id (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 xml:space="preserve">, </w:t>
      </w:r>
      <w:proofErr w:type="spellStart"/>
      <w:r w:rsidRPr="00C338C2">
        <w:rPr>
          <w:lang w:val="en-US"/>
        </w:rPr>
        <w:t>уникальный</w:t>
      </w:r>
      <w:proofErr w:type="spellEnd"/>
      <w:r w:rsidRPr="00C338C2">
        <w:rPr>
          <w:lang w:val="en-US"/>
        </w:rPr>
        <w:t xml:space="preserve"> id) — </w:t>
      </w:r>
      <w:r w:rsidRPr="00C338C2">
        <w:rPr>
          <w:b/>
          <w:bCs/>
          <w:lang w:val="en-US"/>
        </w:rPr>
        <w:t xml:space="preserve">12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3850BA16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r w:rsidRPr="00C338C2">
        <w:rPr>
          <w:lang w:val="en-US"/>
        </w:rPr>
        <w:t>email (string) — </w:t>
      </w:r>
      <w:r w:rsidRPr="00C338C2">
        <w:rPr>
          <w:b/>
          <w:bCs/>
          <w:lang w:val="en-US"/>
        </w:rPr>
        <w:t xml:space="preserve">~30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0BFFC1BA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r w:rsidRPr="00C338C2">
        <w:rPr>
          <w:lang w:val="en-US"/>
        </w:rPr>
        <w:t>login (string) — </w:t>
      </w:r>
      <w:r w:rsidRPr="00C338C2">
        <w:rPr>
          <w:b/>
          <w:bCs/>
          <w:lang w:val="en-US"/>
        </w:rPr>
        <w:t xml:space="preserve">~15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6DB7A6FA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proofErr w:type="spellStart"/>
      <w:r w:rsidRPr="00C338C2">
        <w:rPr>
          <w:lang w:val="en-US"/>
        </w:rPr>
        <w:t>password_hash</w:t>
      </w:r>
      <w:proofErr w:type="spellEnd"/>
      <w:r w:rsidRPr="00C338C2">
        <w:rPr>
          <w:lang w:val="en-US"/>
        </w:rPr>
        <w:t> (string) — </w:t>
      </w:r>
      <w:r w:rsidRPr="00C338C2">
        <w:rPr>
          <w:b/>
          <w:bCs/>
          <w:lang w:val="en-US"/>
        </w:rPr>
        <w:t xml:space="preserve">~60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398DBDAE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proofErr w:type="spellStart"/>
      <w:r w:rsidRPr="00C338C2">
        <w:rPr>
          <w:lang w:val="en-US"/>
        </w:rPr>
        <w:t>first_name</w:t>
      </w:r>
      <w:proofErr w:type="spellEnd"/>
      <w:r w:rsidRPr="00C338C2">
        <w:rPr>
          <w:lang w:val="en-US"/>
        </w:rPr>
        <w:t> (string) — </w:t>
      </w:r>
      <w:r w:rsidRPr="00C338C2">
        <w:rPr>
          <w:b/>
          <w:bCs/>
          <w:lang w:val="en-US"/>
        </w:rPr>
        <w:t xml:space="preserve">~15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0DB2959B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proofErr w:type="spellStart"/>
      <w:r w:rsidRPr="00C338C2">
        <w:rPr>
          <w:lang w:val="en-US"/>
        </w:rPr>
        <w:t>middle_name</w:t>
      </w:r>
      <w:proofErr w:type="spellEnd"/>
      <w:r w:rsidRPr="00C338C2">
        <w:rPr>
          <w:lang w:val="en-US"/>
        </w:rPr>
        <w:t> (string) — </w:t>
      </w:r>
      <w:r w:rsidRPr="00C338C2">
        <w:rPr>
          <w:b/>
          <w:bCs/>
          <w:lang w:val="en-US"/>
        </w:rPr>
        <w:t xml:space="preserve">~15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1722032C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proofErr w:type="spellStart"/>
      <w:r w:rsidRPr="00C338C2">
        <w:rPr>
          <w:lang w:val="en-US"/>
        </w:rPr>
        <w:t>last_name</w:t>
      </w:r>
      <w:proofErr w:type="spellEnd"/>
      <w:r w:rsidRPr="00C338C2">
        <w:rPr>
          <w:lang w:val="en-US"/>
        </w:rPr>
        <w:t> (string) — </w:t>
      </w:r>
      <w:r w:rsidRPr="00C338C2">
        <w:rPr>
          <w:b/>
          <w:bCs/>
          <w:lang w:val="en-US"/>
        </w:rPr>
        <w:t xml:space="preserve">~15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0EE07ABD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r w:rsidRPr="00C338C2">
        <w:rPr>
          <w:lang w:val="en-US"/>
        </w:rPr>
        <w:t>active (bool) — </w:t>
      </w:r>
      <w:r w:rsidRPr="00C338C2">
        <w:rPr>
          <w:b/>
          <w:bCs/>
          <w:lang w:val="en-US"/>
        </w:rPr>
        <w:t xml:space="preserve">1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54D170A3" w14:textId="77777777" w:rsidR="00C338C2" w:rsidRPr="00C338C2" w:rsidRDefault="00C338C2" w:rsidP="000F781F">
      <w:pPr>
        <w:numPr>
          <w:ilvl w:val="0"/>
          <w:numId w:val="26"/>
        </w:numPr>
        <w:rPr>
          <w:lang w:val="en-US"/>
        </w:rPr>
      </w:pPr>
      <w:proofErr w:type="spellStart"/>
      <w:r w:rsidRPr="00C338C2">
        <w:rPr>
          <w:lang w:val="en-US"/>
        </w:rPr>
        <w:t>role_id</w:t>
      </w:r>
      <w:proofErr w:type="spellEnd"/>
      <w:r w:rsidRPr="00C338C2">
        <w:rPr>
          <w:lang w:val="en-US"/>
        </w:rPr>
        <w:t> (string) — </w:t>
      </w:r>
      <w:r w:rsidRPr="00C338C2">
        <w:rPr>
          <w:b/>
          <w:bCs/>
          <w:lang w:val="en-US"/>
        </w:rPr>
        <w:t xml:space="preserve">~10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01DAFE1A" w14:textId="77777777" w:rsidR="00C338C2" w:rsidRPr="00C338C2" w:rsidRDefault="00C338C2" w:rsidP="00C338C2">
      <w:pPr>
        <w:rPr>
          <w:lang w:val="en-US"/>
        </w:rPr>
      </w:pPr>
      <w:proofErr w:type="spellStart"/>
      <w:r w:rsidRPr="00C338C2">
        <w:rPr>
          <w:lang w:val="en-US"/>
        </w:rPr>
        <w:t>Итого</w:t>
      </w:r>
      <w:proofErr w:type="spellEnd"/>
      <w:r w:rsidRPr="00C338C2">
        <w:rPr>
          <w:lang w:val="en-US"/>
        </w:rPr>
        <w:t xml:space="preserve"> ~150 </w:t>
      </w:r>
      <w:proofErr w:type="spellStart"/>
      <w:r w:rsidRPr="00C338C2">
        <w:rPr>
          <w:lang w:val="en-US"/>
        </w:rPr>
        <w:t>байт</w:t>
      </w:r>
      <w:proofErr w:type="spellEnd"/>
      <w:r w:rsidRPr="00C338C2">
        <w:rPr>
          <w:lang w:val="en-US"/>
        </w:rPr>
        <w:t xml:space="preserve"> </w:t>
      </w:r>
      <w:proofErr w:type="spellStart"/>
      <w:r w:rsidRPr="00C338C2">
        <w:rPr>
          <w:lang w:val="en-US"/>
        </w:rPr>
        <w:t>на</w:t>
      </w:r>
      <w:proofErr w:type="spellEnd"/>
      <w:r w:rsidRPr="00C338C2">
        <w:rPr>
          <w:lang w:val="en-US"/>
        </w:rPr>
        <w:t xml:space="preserve"> </w:t>
      </w:r>
      <w:proofErr w:type="spellStart"/>
      <w:r w:rsidRPr="00C338C2">
        <w:rPr>
          <w:lang w:val="en-US"/>
        </w:rPr>
        <w:t>пользователя</w:t>
      </w:r>
      <w:proofErr w:type="spellEnd"/>
      <w:r w:rsidRPr="00C338C2">
        <w:rPr>
          <w:lang w:val="en-US"/>
        </w:rPr>
        <w:t>.</w:t>
      </w:r>
    </w:p>
    <w:p w14:paraId="678BBCFD" w14:textId="4BCB8608" w:rsidR="00C338C2" w:rsidRDefault="00C338C2" w:rsidP="00C338C2"/>
    <w:p w14:paraId="2F63C212" w14:textId="77777777" w:rsidR="00C338C2" w:rsidRPr="00C338C2" w:rsidRDefault="00C338C2" w:rsidP="00C338C2">
      <w:pPr>
        <w:rPr>
          <w:lang w:val="en-US"/>
        </w:rPr>
      </w:pPr>
      <w:r w:rsidRPr="00C338C2">
        <w:rPr>
          <w:b/>
          <w:bCs/>
          <w:lang w:val="en-US"/>
        </w:rPr>
        <w:t>Student</w:t>
      </w:r>
    </w:p>
    <w:p w14:paraId="2118FAB1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r w:rsidRPr="00C338C2">
        <w:rPr>
          <w:lang w:val="en-US"/>
        </w:rPr>
        <w:t>_id (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12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56561D15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user_id</w:t>
      </w:r>
      <w:proofErr w:type="spellEnd"/>
      <w:r w:rsidRPr="00C338C2">
        <w:rPr>
          <w:lang w:val="en-US"/>
        </w:rPr>
        <w:t> (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12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40A6A517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lastRenderedPageBreak/>
        <w:t>birth_date</w:t>
      </w:r>
      <w:proofErr w:type="spellEnd"/>
      <w:r w:rsidRPr="00C338C2">
        <w:rPr>
          <w:lang w:val="en-US"/>
        </w:rPr>
        <w:t> (date) — </w:t>
      </w:r>
      <w:r w:rsidRPr="00C338C2">
        <w:rPr>
          <w:b/>
          <w:bCs/>
          <w:lang w:val="en-US"/>
        </w:rPr>
        <w:t xml:space="preserve">8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541843DD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admission_year</w:t>
      </w:r>
      <w:proofErr w:type="spellEnd"/>
      <w:r w:rsidRPr="00C338C2">
        <w:rPr>
          <w:lang w:val="en-US"/>
        </w:rPr>
        <w:t> (int) — </w:t>
      </w:r>
      <w:r w:rsidRPr="00C338C2">
        <w:rPr>
          <w:b/>
          <w:bCs/>
          <w:lang w:val="en-US"/>
        </w:rPr>
        <w:t xml:space="preserve">4 </w:t>
      </w:r>
      <w:proofErr w:type="spellStart"/>
      <w:r w:rsidRPr="00C338C2">
        <w:rPr>
          <w:b/>
          <w:bCs/>
          <w:lang w:val="en-US"/>
        </w:rPr>
        <w:t>байта</w:t>
      </w:r>
      <w:proofErr w:type="spellEnd"/>
    </w:p>
    <w:p w14:paraId="41F04D53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student_type</w:t>
      </w:r>
      <w:proofErr w:type="spellEnd"/>
      <w:r w:rsidRPr="00C338C2">
        <w:rPr>
          <w:lang w:val="en-US"/>
        </w:rPr>
        <w:t xml:space="preserve">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~10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3AD35367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r w:rsidRPr="00C338C2">
        <w:rPr>
          <w:lang w:val="en-US"/>
        </w:rPr>
        <w:t>course (int) — </w:t>
      </w:r>
      <w:r w:rsidRPr="00C338C2">
        <w:rPr>
          <w:b/>
          <w:bCs/>
          <w:lang w:val="en-US"/>
        </w:rPr>
        <w:t xml:space="preserve">4 </w:t>
      </w:r>
      <w:proofErr w:type="spellStart"/>
      <w:r w:rsidRPr="00C338C2">
        <w:rPr>
          <w:b/>
          <w:bCs/>
          <w:lang w:val="en-US"/>
        </w:rPr>
        <w:t>байта</w:t>
      </w:r>
      <w:proofErr w:type="spellEnd"/>
    </w:p>
    <w:p w14:paraId="58335F9F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program_name</w:t>
      </w:r>
      <w:proofErr w:type="spellEnd"/>
      <w:r w:rsidRPr="00C338C2">
        <w:rPr>
          <w:lang w:val="en-US"/>
        </w:rPr>
        <w:t xml:space="preserve">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~20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45E8425C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r w:rsidRPr="00C338C2">
        <w:rPr>
          <w:lang w:val="en-US"/>
        </w:rPr>
        <w:t xml:space="preserve">faculty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~10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7A4696F7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group_name</w:t>
      </w:r>
      <w:proofErr w:type="spellEnd"/>
      <w:r w:rsidRPr="00C338C2">
        <w:rPr>
          <w:lang w:val="en-US"/>
        </w:rPr>
        <w:t xml:space="preserve">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011A6FE1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funding_type</w:t>
      </w:r>
      <w:proofErr w:type="spellEnd"/>
      <w:r w:rsidRPr="00C338C2">
        <w:rPr>
          <w:lang w:val="en-US"/>
        </w:rPr>
        <w:t xml:space="preserve">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~8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6E42BED0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r w:rsidRPr="00C338C2">
        <w:rPr>
          <w:lang w:val="en-US"/>
        </w:rPr>
        <w:t>statistic — </w:t>
      </w:r>
      <w:r w:rsidRPr="00C338C2">
        <w:rPr>
          <w:b/>
          <w:bCs/>
          <w:lang w:val="en-US"/>
        </w:rPr>
        <w:t xml:space="preserve">60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119F149F" w14:textId="77777777" w:rsidR="00C338C2" w:rsidRPr="00C338C2" w:rsidRDefault="00C338C2" w:rsidP="000F781F">
      <w:pPr>
        <w:numPr>
          <w:ilvl w:val="1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average_score</w:t>
      </w:r>
      <w:proofErr w:type="spellEnd"/>
      <w:r w:rsidRPr="00C338C2">
        <w:rPr>
          <w:lang w:val="en-US"/>
        </w:rPr>
        <w:t> (decimal) — </w:t>
      </w:r>
      <w:r w:rsidRPr="00C338C2">
        <w:rPr>
          <w:b/>
          <w:bCs/>
          <w:lang w:val="en-US"/>
        </w:rPr>
        <w:t xml:space="preserve">16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1EE6DBB9" w14:textId="77777777" w:rsidR="00C338C2" w:rsidRPr="00C338C2" w:rsidRDefault="00C338C2" w:rsidP="000F781F">
      <w:pPr>
        <w:numPr>
          <w:ilvl w:val="1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attendance_percent</w:t>
      </w:r>
      <w:proofErr w:type="spellEnd"/>
      <w:r w:rsidRPr="00C338C2">
        <w:rPr>
          <w:lang w:val="en-US"/>
        </w:rPr>
        <w:t> (decimal) — </w:t>
      </w:r>
      <w:r w:rsidRPr="00C338C2">
        <w:rPr>
          <w:b/>
          <w:bCs/>
          <w:lang w:val="en-US"/>
        </w:rPr>
        <w:t xml:space="preserve">16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19881862" w14:textId="77777777" w:rsidR="00C338C2" w:rsidRPr="00C338C2" w:rsidRDefault="00C338C2" w:rsidP="000F781F">
      <w:pPr>
        <w:numPr>
          <w:ilvl w:val="1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calculation_date</w:t>
      </w:r>
      <w:proofErr w:type="spellEnd"/>
      <w:r w:rsidRPr="00C338C2">
        <w:rPr>
          <w:lang w:val="en-US"/>
        </w:rPr>
        <w:t> (date) — </w:t>
      </w:r>
      <w:r w:rsidRPr="00C338C2">
        <w:rPr>
          <w:b/>
          <w:bCs/>
          <w:lang w:val="en-US"/>
        </w:rPr>
        <w:t xml:space="preserve">8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151C28B8" w14:textId="77777777" w:rsidR="00C338C2" w:rsidRPr="00C338C2" w:rsidRDefault="00C338C2" w:rsidP="000F781F">
      <w:pPr>
        <w:numPr>
          <w:ilvl w:val="1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count_activities</w:t>
      </w:r>
      <w:proofErr w:type="spellEnd"/>
      <w:r w:rsidRPr="00C338C2">
        <w:rPr>
          <w:lang w:val="en-US"/>
        </w:rPr>
        <w:t> (int) — </w:t>
      </w:r>
      <w:r w:rsidRPr="00C338C2">
        <w:rPr>
          <w:b/>
          <w:bCs/>
          <w:lang w:val="en-US"/>
        </w:rPr>
        <w:t xml:space="preserve">4 </w:t>
      </w:r>
      <w:proofErr w:type="spellStart"/>
      <w:r w:rsidRPr="00C338C2">
        <w:rPr>
          <w:b/>
          <w:bCs/>
          <w:lang w:val="en-US"/>
        </w:rPr>
        <w:t>байта</w:t>
      </w:r>
      <w:proofErr w:type="spellEnd"/>
    </w:p>
    <w:p w14:paraId="7452C866" w14:textId="77777777" w:rsidR="00C338C2" w:rsidRPr="00C338C2" w:rsidRDefault="00C338C2" w:rsidP="000F781F">
      <w:pPr>
        <w:numPr>
          <w:ilvl w:val="1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exlusion_probability</w:t>
      </w:r>
      <w:proofErr w:type="spellEnd"/>
      <w:r w:rsidRPr="00C338C2">
        <w:rPr>
          <w:lang w:val="en-US"/>
        </w:rPr>
        <w:t> (decimal) — </w:t>
      </w:r>
      <w:r w:rsidRPr="00C338C2">
        <w:rPr>
          <w:b/>
          <w:bCs/>
          <w:lang w:val="en-US"/>
        </w:rPr>
        <w:t xml:space="preserve">16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26DEDBAE" w14:textId="77777777" w:rsidR="00C338C2" w:rsidRPr="00C338C2" w:rsidRDefault="00C338C2" w:rsidP="000F781F">
      <w:pPr>
        <w:numPr>
          <w:ilvl w:val="0"/>
          <w:numId w:val="27"/>
        </w:numPr>
        <w:rPr>
          <w:lang w:val="en-US"/>
        </w:rPr>
      </w:pPr>
      <w:proofErr w:type="gramStart"/>
      <w:r w:rsidRPr="00C338C2">
        <w:rPr>
          <w:lang w:val="en-US"/>
        </w:rPr>
        <w:t>subjects[</w:t>
      </w:r>
      <w:proofErr w:type="gramEnd"/>
      <w:r w:rsidRPr="00C338C2">
        <w:rPr>
          <w:lang w:val="en-US"/>
        </w:rPr>
        <w:t xml:space="preserve">] (array of objects, ~50 </w:t>
      </w:r>
      <w:proofErr w:type="spellStart"/>
      <w:r w:rsidRPr="00C338C2">
        <w:rPr>
          <w:lang w:val="en-US"/>
        </w:rPr>
        <w:t>предметов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~3400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4E9E67F8" w14:textId="77777777" w:rsidR="00C338C2" w:rsidRPr="00C338C2" w:rsidRDefault="00C338C2" w:rsidP="000F781F">
      <w:pPr>
        <w:numPr>
          <w:ilvl w:val="1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Один</w:t>
      </w:r>
      <w:proofErr w:type="spellEnd"/>
      <w:r w:rsidRPr="00C338C2">
        <w:rPr>
          <w:lang w:val="en-US"/>
        </w:rPr>
        <w:t xml:space="preserve"> </w:t>
      </w:r>
      <w:proofErr w:type="spellStart"/>
      <w:r w:rsidRPr="00C338C2">
        <w:rPr>
          <w:lang w:val="en-US"/>
        </w:rPr>
        <w:t>элемент</w:t>
      </w:r>
      <w:proofErr w:type="spellEnd"/>
      <w:r w:rsidRPr="00C338C2">
        <w:rPr>
          <w:lang w:val="en-US"/>
        </w:rPr>
        <w:t xml:space="preserve"> </w:t>
      </w:r>
      <w:proofErr w:type="spellStart"/>
      <w:r w:rsidRPr="00C338C2">
        <w:rPr>
          <w:lang w:val="en-US"/>
        </w:rPr>
        <w:t>массива</w:t>
      </w:r>
      <w:proofErr w:type="spellEnd"/>
      <w:r w:rsidRPr="00C338C2">
        <w:rPr>
          <w:lang w:val="en-US"/>
        </w:rPr>
        <w:t xml:space="preserve"> — </w:t>
      </w:r>
      <w:r w:rsidRPr="00C338C2">
        <w:rPr>
          <w:b/>
          <w:bCs/>
          <w:lang w:val="en-US"/>
        </w:rPr>
        <w:t xml:space="preserve">~68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2E07730E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subject_id</w:t>
      </w:r>
      <w:proofErr w:type="spellEnd"/>
      <w:r w:rsidRPr="00C338C2">
        <w:rPr>
          <w:lang w:val="en-US"/>
        </w:rPr>
        <w:t> (</w:t>
      </w:r>
      <w:proofErr w:type="spellStart"/>
      <w:r w:rsidRPr="00C338C2">
        <w:rPr>
          <w:lang w:val="en-US"/>
        </w:rPr>
        <w:t>ObjectId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12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6ED5B161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total_lessons</w:t>
      </w:r>
      <w:proofErr w:type="spellEnd"/>
      <w:r w:rsidRPr="00C338C2">
        <w:rPr>
          <w:lang w:val="en-US"/>
        </w:rPr>
        <w:t> (int) — </w:t>
      </w:r>
      <w:r w:rsidRPr="00C338C2">
        <w:rPr>
          <w:b/>
          <w:bCs/>
          <w:lang w:val="en-US"/>
        </w:rPr>
        <w:t xml:space="preserve">4 </w:t>
      </w:r>
      <w:proofErr w:type="spellStart"/>
      <w:r w:rsidRPr="00C338C2">
        <w:rPr>
          <w:b/>
          <w:bCs/>
          <w:lang w:val="en-US"/>
        </w:rPr>
        <w:t>байта</w:t>
      </w:r>
      <w:proofErr w:type="spellEnd"/>
    </w:p>
    <w:p w14:paraId="1702D984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attendance_lessons</w:t>
      </w:r>
      <w:proofErr w:type="spellEnd"/>
      <w:r w:rsidRPr="00C338C2">
        <w:rPr>
          <w:lang w:val="en-US"/>
        </w:rPr>
        <w:t> (int) — </w:t>
      </w:r>
      <w:r w:rsidRPr="00C338C2">
        <w:rPr>
          <w:b/>
          <w:bCs/>
          <w:lang w:val="en-US"/>
        </w:rPr>
        <w:t xml:space="preserve">4 </w:t>
      </w:r>
      <w:proofErr w:type="spellStart"/>
      <w:r w:rsidRPr="00C338C2">
        <w:rPr>
          <w:b/>
          <w:bCs/>
          <w:lang w:val="en-US"/>
        </w:rPr>
        <w:t>байта</w:t>
      </w:r>
      <w:proofErr w:type="spellEnd"/>
    </w:p>
    <w:p w14:paraId="635F596B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r w:rsidRPr="00C338C2">
        <w:rPr>
          <w:lang w:val="en-US"/>
        </w:rPr>
        <w:t>year (int) — </w:t>
      </w:r>
      <w:r w:rsidRPr="00C338C2">
        <w:rPr>
          <w:b/>
          <w:bCs/>
          <w:lang w:val="en-US"/>
        </w:rPr>
        <w:t xml:space="preserve">4 </w:t>
      </w:r>
      <w:proofErr w:type="spellStart"/>
      <w:r w:rsidRPr="00C338C2">
        <w:rPr>
          <w:b/>
          <w:bCs/>
          <w:lang w:val="en-US"/>
        </w:rPr>
        <w:t>байта</w:t>
      </w:r>
      <w:proofErr w:type="spellEnd"/>
    </w:p>
    <w:p w14:paraId="5BF64E1D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r w:rsidRPr="00C338C2">
        <w:rPr>
          <w:lang w:val="en-US"/>
        </w:rPr>
        <w:t xml:space="preserve">season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131F8C20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prediction_score</w:t>
      </w:r>
      <w:proofErr w:type="spellEnd"/>
      <w:r w:rsidRPr="00C338C2">
        <w:rPr>
          <w:lang w:val="en-US"/>
        </w:rPr>
        <w:t> (decimal) — </w:t>
      </w:r>
      <w:r w:rsidRPr="00C338C2">
        <w:rPr>
          <w:b/>
          <w:bCs/>
          <w:lang w:val="en-US"/>
        </w:rPr>
        <w:t xml:space="preserve">16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3C4F5615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r w:rsidRPr="00C338C2">
        <w:rPr>
          <w:lang w:val="en-US"/>
        </w:rPr>
        <w:lastRenderedPageBreak/>
        <w:t>score (decimal) — </w:t>
      </w:r>
      <w:r w:rsidRPr="00C338C2">
        <w:rPr>
          <w:b/>
          <w:bCs/>
          <w:lang w:val="en-US"/>
        </w:rPr>
        <w:t xml:space="preserve">16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4AA62EC8" w14:textId="77777777" w:rsidR="00C338C2" w:rsidRPr="00C338C2" w:rsidRDefault="00C338C2" w:rsidP="000F781F">
      <w:pPr>
        <w:numPr>
          <w:ilvl w:val="2"/>
          <w:numId w:val="27"/>
        </w:numPr>
        <w:rPr>
          <w:lang w:val="en-US"/>
        </w:rPr>
      </w:pPr>
      <w:proofErr w:type="spellStart"/>
      <w:r w:rsidRPr="00C338C2">
        <w:rPr>
          <w:lang w:val="en-US"/>
        </w:rPr>
        <w:t>grade_value</w:t>
      </w:r>
      <w:proofErr w:type="spellEnd"/>
      <w:r w:rsidRPr="00C338C2">
        <w:rPr>
          <w:lang w:val="en-US"/>
        </w:rPr>
        <w:t xml:space="preserve"> (string, </w:t>
      </w:r>
      <w:proofErr w:type="spellStart"/>
      <w:r w:rsidRPr="00C338C2">
        <w:rPr>
          <w:lang w:val="en-US"/>
        </w:rPr>
        <w:t>enum</w:t>
      </w:r>
      <w:proofErr w:type="spellEnd"/>
      <w:r w:rsidRPr="00C338C2">
        <w:rPr>
          <w:lang w:val="en-US"/>
        </w:rPr>
        <w:t>) — </w:t>
      </w:r>
      <w:r w:rsidRPr="00C338C2">
        <w:rPr>
          <w:b/>
          <w:bCs/>
          <w:lang w:val="en-US"/>
        </w:rPr>
        <w:t xml:space="preserve">~6 </w:t>
      </w:r>
      <w:proofErr w:type="spellStart"/>
      <w:r w:rsidRPr="00C338C2">
        <w:rPr>
          <w:b/>
          <w:bCs/>
          <w:lang w:val="en-US"/>
        </w:rPr>
        <w:t>байт</w:t>
      </w:r>
      <w:proofErr w:type="spellEnd"/>
    </w:p>
    <w:p w14:paraId="645D8F9D" w14:textId="77777777" w:rsidR="00C338C2" w:rsidRPr="00C338C2" w:rsidRDefault="00C338C2" w:rsidP="00C338C2">
      <w:r w:rsidRPr="00C338C2">
        <w:t>Итого ~5 038 байт на студента.</w:t>
      </w:r>
    </w:p>
    <w:p w14:paraId="59E1B92C" w14:textId="429F3AB2" w:rsidR="00C338C2" w:rsidRDefault="00C338C2" w:rsidP="00C338C2"/>
    <w:p w14:paraId="4686F6B5" w14:textId="77777777" w:rsidR="006B14AC" w:rsidRPr="006B14AC" w:rsidRDefault="006B14AC" w:rsidP="006B14AC">
      <w:pPr>
        <w:rPr>
          <w:lang w:val="en-US"/>
        </w:rPr>
      </w:pPr>
      <w:r w:rsidRPr="006B14AC">
        <w:rPr>
          <w:b/>
          <w:bCs/>
          <w:lang w:val="en-US"/>
        </w:rPr>
        <w:t>Log</w:t>
      </w:r>
    </w:p>
    <w:p w14:paraId="42B3502D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r w:rsidRPr="006B14AC">
        <w:rPr>
          <w:lang w:val="en-US"/>
        </w:rPr>
        <w:t>_id (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12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7417A0B1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proofErr w:type="spellStart"/>
      <w:r w:rsidRPr="006B14AC">
        <w:rPr>
          <w:lang w:val="en-US"/>
        </w:rPr>
        <w:t>user_id</w:t>
      </w:r>
      <w:proofErr w:type="spellEnd"/>
      <w:r w:rsidRPr="006B14AC">
        <w:rPr>
          <w:lang w:val="en-US"/>
        </w:rPr>
        <w:t> (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12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497C980B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proofErr w:type="spellStart"/>
      <w:r w:rsidRPr="006B14AC">
        <w:rPr>
          <w:lang w:val="en-US"/>
        </w:rPr>
        <w:t>action_type</w:t>
      </w:r>
      <w:proofErr w:type="spellEnd"/>
      <w:r w:rsidRPr="006B14AC">
        <w:rPr>
          <w:lang w:val="en-US"/>
        </w:rPr>
        <w:t> (string) — </w:t>
      </w:r>
      <w:r w:rsidRPr="006B14AC">
        <w:rPr>
          <w:b/>
          <w:bCs/>
          <w:lang w:val="en-US"/>
        </w:rPr>
        <w:t xml:space="preserve">~10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4BE1ADA5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proofErr w:type="spellStart"/>
      <w:r w:rsidRPr="006B14AC">
        <w:rPr>
          <w:lang w:val="en-US"/>
        </w:rPr>
        <w:t>action_date</w:t>
      </w:r>
      <w:proofErr w:type="spellEnd"/>
      <w:r w:rsidRPr="006B14AC">
        <w:rPr>
          <w:lang w:val="en-US"/>
        </w:rPr>
        <w:t> (date) — </w:t>
      </w:r>
      <w:r w:rsidRPr="006B14AC">
        <w:rPr>
          <w:b/>
          <w:bCs/>
          <w:lang w:val="en-US"/>
        </w:rPr>
        <w:t xml:space="preserve">8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2BCF7001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proofErr w:type="spellStart"/>
      <w:r w:rsidRPr="006B14AC">
        <w:rPr>
          <w:lang w:val="en-US"/>
        </w:rPr>
        <w:t>ip_address</w:t>
      </w:r>
      <w:proofErr w:type="spellEnd"/>
      <w:r w:rsidRPr="006B14AC">
        <w:rPr>
          <w:lang w:val="en-US"/>
        </w:rPr>
        <w:t> (string) — </w:t>
      </w:r>
      <w:r w:rsidRPr="006B14AC">
        <w:rPr>
          <w:b/>
          <w:bCs/>
          <w:lang w:val="en-US"/>
        </w:rPr>
        <w:t xml:space="preserve">~15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5008A0C4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proofErr w:type="spellStart"/>
      <w:r w:rsidRPr="006B14AC">
        <w:rPr>
          <w:lang w:val="en-US"/>
        </w:rPr>
        <w:t>affected_entity</w:t>
      </w:r>
      <w:proofErr w:type="spellEnd"/>
      <w:r w:rsidRPr="006B14AC">
        <w:rPr>
          <w:lang w:val="en-US"/>
        </w:rPr>
        <w:t> (string) — </w:t>
      </w:r>
      <w:r w:rsidRPr="006B14AC">
        <w:rPr>
          <w:b/>
          <w:bCs/>
          <w:lang w:val="en-US"/>
        </w:rPr>
        <w:t xml:space="preserve">~15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760C6733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proofErr w:type="spellStart"/>
      <w:r w:rsidRPr="006B14AC">
        <w:rPr>
          <w:lang w:val="en-US"/>
        </w:rPr>
        <w:t>entity_id</w:t>
      </w:r>
      <w:proofErr w:type="spellEnd"/>
      <w:r w:rsidRPr="006B14AC">
        <w:rPr>
          <w:lang w:val="en-US"/>
        </w:rPr>
        <w:t> (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12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54E01439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r w:rsidRPr="006B14AC">
        <w:rPr>
          <w:lang w:val="en-US"/>
        </w:rPr>
        <w:t>description (string) — </w:t>
      </w:r>
      <w:r w:rsidRPr="006B14AC">
        <w:rPr>
          <w:b/>
          <w:bCs/>
          <w:lang w:val="en-US"/>
        </w:rPr>
        <w:t xml:space="preserve">~50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3374C2EC" w14:textId="77777777" w:rsidR="006B14AC" w:rsidRPr="006B14AC" w:rsidRDefault="006B14AC" w:rsidP="000F781F">
      <w:pPr>
        <w:numPr>
          <w:ilvl w:val="0"/>
          <w:numId w:val="28"/>
        </w:numPr>
        <w:rPr>
          <w:lang w:val="en-US"/>
        </w:rPr>
      </w:pPr>
      <w:r w:rsidRPr="006B14AC">
        <w:rPr>
          <w:lang w:val="en-US"/>
        </w:rPr>
        <w:t>role (string) — </w:t>
      </w:r>
      <w:r w:rsidRPr="006B14AC">
        <w:rPr>
          <w:b/>
          <w:bCs/>
          <w:lang w:val="en-US"/>
        </w:rPr>
        <w:t xml:space="preserve">~10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2166A703" w14:textId="77777777" w:rsidR="006B14AC" w:rsidRPr="006B14AC" w:rsidRDefault="006B14AC" w:rsidP="006B14AC">
      <w:pPr>
        <w:rPr>
          <w:lang w:val="en-US"/>
        </w:rPr>
      </w:pPr>
      <w:proofErr w:type="spellStart"/>
      <w:r w:rsidRPr="006B14AC">
        <w:rPr>
          <w:lang w:val="en-US"/>
        </w:rPr>
        <w:t>Итого</w:t>
      </w:r>
      <w:proofErr w:type="spellEnd"/>
      <w:r w:rsidRPr="006B14AC">
        <w:rPr>
          <w:lang w:val="en-US"/>
        </w:rPr>
        <w:t xml:space="preserve"> ~150 </w:t>
      </w:r>
      <w:proofErr w:type="spellStart"/>
      <w:r w:rsidRPr="006B14AC">
        <w:rPr>
          <w:lang w:val="en-US"/>
        </w:rPr>
        <w:t>байт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на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лог</w:t>
      </w:r>
      <w:proofErr w:type="spellEnd"/>
      <w:r w:rsidRPr="006B14AC">
        <w:rPr>
          <w:lang w:val="en-US"/>
        </w:rPr>
        <w:t>.</w:t>
      </w:r>
    </w:p>
    <w:p w14:paraId="719B9AD3" w14:textId="121FFE20" w:rsidR="00C338C2" w:rsidRDefault="00C338C2" w:rsidP="00C338C2"/>
    <w:p w14:paraId="19F2930D" w14:textId="77777777" w:rsidR="006B14AC" w:rsidRPr="006B14AC" w:rsidRDefault="006B14AC" w:rsidP="006B14AC">
      <w:pPr>
        <w:rPr>
          <w:lang w:val="en-US"/>
        </w:rPr>
      </w:pPr>
      <w:r w:rsidRPr="006B14AC">
        <w:rPr>
          <w:b/>
          <w:bCs/>
          <w:lang w:val="en-US"/>
        </w:rPr>
        <w:t>Teacher</w:t>
      </w:r>
    </w:p>
    <w:p w14:paraId="0A000B07" w14:textId="77777777" w:rsidR="006B14AC" w:rsidRPr="006B14AC" w:rsidRDefault="006B14AC" w:rsidP="000F781F">
      <w:pPr>
        <w:numPr>
          <w:ilvl w:val="0"/>
          <w:numId w:val="29"/>
        </w:numPr>
        <w:rPr>
          <w:lang w:val="en-US"/>
        </w:rPr>
      </w:pPr>
      <w:r w:rsidRPr="006B14AC">
        <w:rPr>
          <w:lang w:val="en-US"/>
        </w:rPr>
        <w:t>_id (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12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3EB3D2F3" w14:textId="77777777" w:rsidR="006B14AC" w:rsidRPr="006B14AC" w:rsidRDefault="006B14AC" w:rsidP="000F781F">
      <w:pPr>
        <w:numPr>
          <w:ilvl w:val="0"/>
          <w:numId w:val="29"/>
        </w:numPr>
        <w:rPr>
          <w:lang w:val="en-US"/>
        </w:rPr>
      </w:pPr>
      <w:proofErr w:type="spellStart"/>
      <w:r w:rsidRPr="006B14AC">
        <w:rPr>
          <w:lang w:val="en-US"/>
        </w:rPr>
        <w:t>user_id</w:t>
      </w:r>
      <w:proofErr w:type="spellEnd"/>
      <w:r w:rsidRPr="006B14AC">
        <w:rPr>
          <w:lang w:val="en-US"/>
        </w:rPr>
        <w:t> (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12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13B09217" w14:textId="77777777" w:rsidR="006B14AC" w:rsidRPr="006B14AC" w:rsidRDefault="006B14AC" w:rsidP="000F781F">
      <w:pPr>
        <w:numPr>
          <w:ilvl w:val="0"/>
          <w:numId w:val="29"/>
        </w:numPr>
        <w:rPr>
          <w:lang w:val="en-US"/>
        </w:rPr>
      </w:pPr>
      <w:proofErr w:type="spellStart"/>
      <w:r w:rsidRPr="006B14AC">
        <w:rPr>
          <w:lang w:val="en-US"/>
        </w:rPr>
        <w:t>assigned_groups</w:t>
      </w:r>
      <w:proofErr w:type="spellEnd"/>
      <w:r w:rsidRPr="006B14AC">
        <w:rPr>
          <w:lang w:val="en-US"/>
        </w:rPr>
        <w:t xml:space="preserve"> (array of strings, ~10 </w:t>
      </w:r>
      <w:proofErr w:type="spellStart"/>
      <w:r w:rsidRPr="006B14AC">
        <w:rPr>
          <w:lang w:val="en-US"/>
        </w:rPr>
        <w:t>групп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~60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77E13FB7" w14:textId="77777777" w:rsidR="006B14AC" w:rsidRPr="006B14AC" w:rsidRDefault="006B14AC" w:rsidP="000F781F">
      <w:pPr>
        <w:numPr>
          <w:ilvl w:val="0"/>
          <w:numId w:val="29"/>
        </w:numPr>
        <w:rPr>
          <w:lang w:val="en-US"/>
        </w:rPr>
      </w:pPr>
      <w:proofErr w:type="spellStart"/>
      <w:r w:rsidRPr="006B14AC">
        <w:rPr>
          <w:lang w:val="en-US"/>
        </w:rPr>
        <w:t>assigned_subjects</w:t>
      </w:r>
      <w:proofErr w:type="spellEnd"/>
      <w:r w:rsidRPr="006B14AC">
        <w:rPr>
          <w:lang w:val="en-US"/>
        </w:rPr>
        <w:t xml:space="preserve"> (array of 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 xml:space="preserve">, ~2 </w:t>
      </w:r>
      <w:proofErr w:type="spellStart"/>
      <w:r w:rsidRPr="006B14AC">
        <w:rPr>
          <w:lang w:val="en-US"/>
        </w:rPr>
        <w:t>предмета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24 </w:t>
      </w:r>
      <w:proofErr w:type="spellStart"/>
      <w:r w:rsidRPr="006B14AC">
        <w:rPr>
          <w:b/>
          <w:bCs/>
          <w:lang w:val="en-US"/>
        </w:rPr>
        <w:t>байта</w:t>
      </w:r>
      <w:proofErr w:type="spellEnd"/>
    </w:p>
    <w:p w14:paraId="175634A3" w14:textId="77777777" w:rsidR="006B14AC" w:rsidRPr="006B14AC" w:rsidRDefault="006B14AC" w:rsidP="006B14AC">
      <w:pPr>
        <w:rPr>
          <w:lang w:val="en-US"/>
        </w:rPr>
      </w:pPr>
      <w:proofErr w:type="spellStart"/>
      <w:r w:rsidRPr="006B14AC">
        <w:rPr>
          <w:lang w:val="en-US"/>
        </w:rPr>
        <w:t>Итого</w:t>
      </w:r>
      <w:proofErr w:type="spellEnd"/>
      <w:r w:rsidRPr="006B14AC">
        <w:rPr>
          <w:lang w:val="en-US"/>
        </w:rPr>
        <w:t xml:space="preserve"> ~110 </w:t>
      </w:r>
      <w:proofErr w:type="spellStart"/>
      <w:r w:rsidRPr="006B14AC">
        <w:rPr>
          <w:lang w:val="en-US"/>
        </w:rPr>
        <w:t>байт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на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преподавателя</w:t>
      </w:r>
      <w:proofErr w:type="spellEnd"/>
      <w:r w:rsidRPr="006B14AC">
        <w:rPr>
          <w:lang w:val="en-US"/>
        </w:rPr>
        <w:t>.</w:t>
      </w:r>
    </w:p>
    <w:p w14:paraId="612E0D15" w14:textId="23BCBE03" w:rsidR="006B14AC" w:rsidRPr="006B14AC" w:rsidRDefault="006B14AC" w:rsidP="006B14AC">
      <w:pPr>
        <w:rPr>
          <w:lang w:val="en-US"/>
        </w:rPr>
      </w:pPr>
    </w:p>
    <w:p w14:paraId="3EB8BD7D" w14:textId="77777777" w:rsidR="006B14AC" w:rsidRPr="006B14AC" w:rsidRDefault="006B14AC" w:rsidP="006B14AC">
      <w:pPr>
        <w:rPr>
          <w:lang w:val="en-US"/>
        </w:rPr>
      </w:pPr>
      <w:proofErr w:type="spellStart"/>
      <w:r w:rsidRPr="006B14AC">
        <w:rPr>
          <w:b/>
          <w:bCs/>
          <w:lang w:val="en-US"/>
        </w:rPr>
        <w:t>SubjectMeta</w:t>
      </w:r>
      <w:proofErr w:type="spellEnd"/>
    </w:p>
    <w:p w14:paraId="504A3C9A" w14:textId="77777777" w:rsidR="006B14AC" w:rsidRPr="006B14AC" w:rsidRDefault="006B14AC" w:rsidP="000F781F">
      <w:pPr>
        <w:numPr>
          <w:ilvl w:val="0"/>
          <w:numId w:val="30"/>
        </w:numPr>
        <w:rPr>
          <w:lang w:val="en-US"/>
        </w:rPr>
      </w:pPr>
      <w:r w:rsidRPr="006B14AC">
        <w:rPr>
          <w:lang w:val="en-US"/>
        </w:rPr>
        <w:t>_id (</w:t>
      </w:r>
      <w:proofErr w:type="spellStart"/>
      <w:r w:rsidRPr="006B14AC">
        <w:rPr>
          <w:lang w:val="en-US"/>
        </w:rPr>
        <w:t>ObjectId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12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4B03B1C4" w14:textId="77777777" w:rsidR="006B14AC" w:rsidRPr="006B14AC" w:rsidRDefault="006B14AC" w:rsidP="000F781F">
      <w:pPr>
        <w:numPr>
          <w:ilvl w:val="0"/>
          <w:numId w:val="30"/>
        </w:numPr>
        <w:rPr>
          <w:lang w:val="en-US"/>
        </w:rPr>
      </w:pPr>
      <w:proofErr w:type="spellStart"/>
      <w:r w:rsidRPr="006B14AC">
        <w:rPr>
          <w:lang w:val="en-US"/>
        </w:rPr>
        <w:t>subject_name</w:t>
      </w:r>
      <w:proofErr w:type="spellEnd"/>
      <w:r w:rsidRPr="006B14AC">
        <w:rPr>
          <w:lang w:val="en-US"/>
        </w:rPr>
        <w:t> (string) — </w:t>
      </w:r>
      <w:r w:rsidRPr="006B14AC">
        <w:rPr>
          <w:b/>
          <w:bCs/>
          <w:lang w:val="en-US"/>
        </w:rPr>
        <w:t xml:space="preserve">~25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67C79387" w14:textId="77777777" w:rsidR="006B14AC" w:rsidRPr="006B14AC" w:rsidRDefault="006B14AC" w:rsidP="000F781F">
      <w:pPr>
        <w:numPr>
          <w:ilvl w:val="0"/>
          <w:numId w:val="30"/>
        </w:numPr>
        <w:rPr>
          <w:lang w:val="en-US"/>
        </w:rPr>
      </w:pPr>
      <w:r w:rsidRPr="006B14AC">
        <w:rPr>
          <w:lang w:val="en-US"/>
        </w:rPr>
        <w:t>description (string) — </w:t>
      </w:r>
      <w:r w:rsidRPr="006B14AC">
        <w:rPr>
          <w:b/>
          <w:bCs/>
          <w:lang w:val="en-US"/>
        </w:rPr>
        <w:t xml:space="preserve">~100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6E738E63" w14:textId="77777777" w:rsidR="006B14AC" w:rsidRPr="006B14AC" w:rsidRDefault="006B14AC" w:rsidP="000F781F">
      <w:pPr>
        <w:numPr>
          <w:ilvl w:val="0"/>
          <w:numId w:val="30"/>
        </w:numPr>
        <w:rPr>
          <w:lang w:val="en-US"/>
        </w:rPr>
      </w:pPr>
      <w:proofErr w:type="spellStart"/>
      <w:r w:rsidRPr="006B14AC">
        <w:rPr>
          <w:lang w:val="en-US"/>
        </w:rPr>
        <w:t>grade_type</w:t>
      </w:r>
      <w:proofErr w:type="spellEnd"/>
      <w:r w:rsidRPr="006B14AC">
        <w:rPr>
          <w:lang w:val="en-US"/>
        </w:rPr>
        <w:t xml:space="preserve"> (string, </w:t>
      </w:r>
      <w:proofErr w:type="spellStart"/>
      <w:r w:rsidRPr="006B14AC">
        <w:rPr>
          <w:lang w:val="en-US"/>
        </w:rPr>
        <w:t>enum</w:t>
      </w:r>
      <w:proofErr w:type="spellEnd"/>
      <w:r w:rsidRPr="006B14AC">
        <w:rPr>
          <w:lang w:val="en-US"/>
        </w:rPr>
        <w:t>) — </w:t>
      </w:r>
      <w:r w:rsidRPr="006B14AC">
        <w:rPr>
          <w:b/>
          <w:bCs/>
          <w:lang w:val="en-US"/>
        </w:rPr>
        <w:t xml:space="preserve">~10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622A5ED4" w14:textId="77777777" w:rsidR="006B14AC" w:rsidRPr="006B14AC" w:rsidRDefault="006B14AC" w:rsidP="000F781F">
      <w:pPr>
        <w:numPr>
          <w:ilvl w:val="0"/>
          <w:numId w:val="30"/>
        </w:numPr>
        <w:rPr>
          <w:lang w:val="en-US"/>
        </w:rPr>
      </w:pPr>
      <w:proofErr w:type="spellStart"/>
      <w:r w:rsidRPr="006B14AC">
        <w:rPr>
          <w:lang w:val="en-US"/>
        </w:rPr>
        <w:t>is_activity</w:t>
      </w:r>
      <w:proofErr w:type="spellEnd"/>
      <w:r w:rsidRPr="006B14AC">
        <w:rPr>
          <w:lang w:val="en-US"/>
        </w:rPr>
        <w:t> (bool) — </w:t>
      </w:r>
      <w:r w:rsidRPr="006B14AC">
        <w:rPr>
          <w:b/>
          <w:bCs/>
          <w:lang w:val="en-US"/>
        </w:rPr>
        <w:t xml:space="preserve">1 </w:t>
      </w:r>
      <w:proofErr w:type="spellStart"/>
      <w:r w:rsidRPr="006B14AC">
        <w:rPr>
          <w:b/>
          <w:bCs/>
          <w:lang w:val="en-US"/>
        </w:rPr>
        <w:t>байт</w:t>
      </w:r>
      <w:proofErr w:type="spellEnd"/>
    </w:p>
    <w:p w14:paraId="0E84D664" w14:textId="77777777" w:rsidR="006B14AC" w:rsidRPr="006B14AC" w:rsidRDefault="006B14AC" w:rsidP="006B14AC">
      <w:pPr>
        <w:rPr>
          <w:lang w:val="en-US"/>
        </w:rPr>
      </w:pPr>
      <w:proofErr w:type="spellStart"/>
      <w:r w:rsidRPr="006B14AC">
        <w:rPr>
          <w:lang w:val="en-US"/>
        </w:rPr>
        <w:t>Итого</w:t>
      </w:r>
      <w:proofErr w:type="spellEnd"/>
      <w:r w:rsidRPr="006B14AC">
        <w:rPr>
          <w:lang w:val="en-US"/>
        </w:rPr>
        <w:t xml:space="preserve"> ~160 </w:t>
      </w:r>
      <w:proofErr w:type="spellStart"/>
      <w:r w:rsidRPr="006B14AC">
        <w:rPr>
          <w:lang w:val="en-US"/>
        </w:rPr>
        <w:t>байт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на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предмет</w:t>
      </w:r>
      <w:proofErr w:type="spellEnd"/>
      <w:r w:rsidRPr="006B14AC">
        <w:rPr>
          <w:lang w:val="en-US"/>
        </w:rPr>
        <w:t>.</w:t>
      </w:r>
    </w:p>
    <w:p w14:paraId="342A963D" w14:textId="77777777" w:rsidR="006B14AC" w:rsidRPr="006B14AC" w:rsidRDefault="006B14AC" w:rsidP="006B14AC">
      <w:pPr>
        <w:rPr>
          <w:b/>
          <w:bCs/>
        </w:rPr>
      </w:pPr>
      <w:r w:rsidRPr="006B14AC">
        <w:rPr>
          <w:b/>
          <w:bCs/>
        </w:rPr>
        <w:t>Оценка объема информации, хранимой в модели</w:t>
      </w:r>
    </w:p>
    <w:p w14:paraId="60D27B53" w14:textId="77777777" w:rsidR="006B14AC" w:rsidRPr="006B14AC" w:rsidRDefault="006B14AC" w:rsidP="006B14AC">
      <w:pPr>
        <w:rPr>
          <w:b/>
          <w:bCs/>
        </w:rPr>
      </w:pPr>
      <w:r w:rsidRPr="006B14AC">
        <w:rPr>
          <w:b/>
          <w:bCs/>
        </w:rPr>
        <w:t>Общие параметры</w:t>
      </w:r>
    </w:p>
    <w:p w14:paraId="05D1FED7" w14:textId="77777777" w:rsidR="006B14AC" w:rsidRPr="006B14AC" w:rsidRDefault="006B14AC" w:rsidP="006B14AC">
      <w:r w:rsidRPr="006B14AC">
        <w:t>Мы оценим размер каждой коллекции и выразим итог через</w:t>
      </w:r>
      <w:r w:rsidRPr="006B14AC">
        <w:rPr>
          <w:lang w:val="en-US"/>
        </w:rPr>
        <w:t> N</w:t>
      </w:r>
      <w:r w:rsidRPr="006B14AC">
        <w:t>, учитывая:</w:t>
      </w:r>
    </w:p>
    <w:p w14:paraId="642A2FDB" w14:textId="77777777" w:rsidR="006B14AC" w:rsidRPr="006B14AC" w:rsidRDefault="006B14AC" w:rsidP="000F781F">
      <w:pPr>
        <w:numPr>
          <w:ilvl w:val="0"/>
          <w:numId w:val="31"/>
        </w:numPr>
        <w:rPr>
          <w:lang w:val="en-US"/>
        </w:rPr>
      </w:pPr>
      <w:r w:rsidRPr="006B14AC">
        <w:rPr>
          <w:b/>
          <w:bCs/>
          <w:lang w:val="en-US"/>
        </w:rPr>
        <w:t>N</w:t>
      </w:r>
      <w:r w:rsidRPr="006B14AC">
        <w:rPr>
          <w:lang w:val="en-US"/>
        </w:rPr>
        <w:t xml:space="preserve"> — </w:t>
      </w:r>
      <w:proofErr w:type="spellStart"/>
      <w:r w:rsidRPr="006B14AC">
        <w:rPr>
          <w:lang w:val="en-US"/>
        </w:rPr>
        <w:t>количество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студентов</w:t>
      </w:r>
      <w:proofErr w:type="spellEnd"/>
      <w:r w:rsidRPr="006B14AC">
        <w:rPr>
          <w:lang w:val="en-US"/>
        </w:rPr>
        <w:t>.</w:t>
      </w:r>
    </w:p>
    <w:p w14:paraId="417AD5C7" w14:textId="77777777" w:rsidR="006B14AC" w:rsidRPr="006B14AC" w:rsidRDefault="006B14AC" w:rsidP="000F781F">
      <w:pPr>
        <w:numPr>
          <w:ilvl w:val="0"/>
          <w:numId w:val="31"/>
        </w:numPr>
      </w:pPr>
      <w:r w:rsidRPr="006B14AC">
        <w:rPr>
          <w:b/>
          <w:bCs/>
          <w:lang w:val="en-US"/>
        </w:rPr>
        <w:t>U</w:t>
      </w:r>
      <w:r w:rsidRPr="006B14AC">
        <w:rPr>
          <w:b/>
          <w:bCs/>
        </w:rPr>
        <w:t xml:space="preserve"> = </w:t>
      </w:r>
      <w:r w:rsidRPr="006B14AC">
        <w:rPr>
          <w:b/>
          <w:bCs/>
          <w:lang w:val="en-US"/>
        </w:rPr>
        <w:t>N</w:t>
      </w:r>
      <w:r w:rsidRPr="006B14AC">
        <w:rPr>
          <w:lang w:val="en-US"/>
        </w:rPr>
        <w:t> </w:t>
      </w:r>
      <w:r w:rsidRPr="006B14AC">
        <w:t>— количество пользователей (один к одному).</w:t>
      </w:r>
    </w:p>
    <w:p w14:paraId="2067F861" w14:textId="77777777" w:rsidR="006B14AC" w:rsidRPr="006B14AC" w:rsidRDefault="006B14AC" w:rsidP="000F781F">
      <w:pPr>
        <w:numPr>
          <w:ilvl w:val="0"/>
          <w:numId w:val="31"/>
        </w:numPr>
      </w:pPr>
      <w:r w:rsidRPr="006B14AC">
        <w:rPr>
          <w:b/>
          <w:bCs/>
          <w:lang w:val="en-US"/>
        </w:rPr>
        <w:t>T</w:t>
      </w:r>
      <w:r w:rsidRPr="006B14AC">
        <w:rPr>
          <w:b/>
          <w:bCs/>
        </w:rPr>
        <w:t xml:space="preserve"> = </w:t>
      </w:r>
      <w:r w:rsidRPr="006B14AC">
        <w:rPr>
          <w:b/>
          <w:bCs/>
          <w:lang w:val="en-US"/>
        </w:rPr>
        <w:t>N</w:t>
      </w:r>
      <w:r w:rsidRPr="006B14AC">
        <w:rPr>
          <w:b/>
          <w:bCs/>
        </w:rPr>
        <w:t xml:space="preserve"> / 20</w:t>
      </w:r>
      <w:r w:rsidRPr="006B14AC">
        <w:rPr>
          <w:lang w:val="en-US"/>
        </w:rPr>
        <w:t> </w:t>
      </w:r>
      <w:r w:rsidRPr="006B14AC">
        <w:t>— количество преподавателей (в среднем 1 на 20 студентов).</w:t>
      </w:r>
    </w:p>
    <w:p w14:paraId="4FB066D9" w14:textId="77777777" w:rsidR="006B14AC" w:rsidRPr="006B14AC" w:rsidRDefault="006B14AC" w:rsidP="000F781F">
      <w:pPr>
        <w:numPr>
          <w:ilvl w:val="0"/>
          <w:numId w:val="31"/>
        </w:numPr>
      </w:pPr>
      <w:r w:rsidRPr="006B14AC">
        <w:rPr>
          <w:b/>
          <w:bCs/>
          <w:lang w:val="en-US"/>
        </w:rPr>
        <w:t>L</w:t>
      </w:r>
      <w:r w:rsidRPr="006B14AC">
        <w:rPr>
          <w:b/>
          <w:bCs/>
        </w:rPr>
        <w:t xml:space="preserve"> = </w:t>
      </w:r>
      <w:r w:rsidRPr="006B14AC">
        <w:rPr>
          <w:b/>
          <w:bCs/>
          <w:lang w:val="en-US"/>
        </w:rPr>
        <w:t>N</w:t>
      </w:r>
      <w:r w:rsidRPr="006B14AC">
        <w:rPr>
          <w:b/>
          <w:bCs/>
        </w:rPr>
        <w:t xml:space="preserve"> × 5</w:t>
      </w:r>
      <w:r w:rsidRPr="006B14AC">
        <w:rPr>
          <w:lang w:val="en-US"/>
        </w:rPr>
        <w:t> </w:t>
      </w:r>
      <w:r w:rsidRPr="006B14AC">
        <w:t>— количество логов (допустим, в среднем 5 записей на студента).</w:t>
      </w:r>
    </w:p>
    <w:p w14:paraId="3D6662DB" w14:textId="77777777" w:rsidR="006B14AC" w:rsidRPr="006B14AC" w:rsidRDefault="006B14AC" w:rsidP="000F781F">
      <w:pPr>
        <w:numPr>
          <w:ilvl w:val="0"/>
          <w:numId w:val="31"/>
        </w:numPr>
      </w:pPr>
      <w:r w:rsidRPr="006B14AC">
        <w:rPr>
          <w:b/>
          <w:bCs/>
          <w:lang w:val="en-US"/>
        </w:rPr>
        <w:t>S</w:t>
      </w:r>
      <w:r w:rsidRPr="006B14AC">
        <w:rPr>
          <w:b/>
          <w:bCs/>
        </w:rPr>
        <w:t xml:space="preserve"> = 150</w:t>
      </w:r>
      <w:r w:rsidRPr="006B14AC">
        <w:rPr>
          <w:lang w:val="en-US"/>
        </w:rPr>
        <w:t> </w:t>
      </w:r>
      <w:r w:rsidRPr="006B14AC">
        <w:t>— количество уникальных предметов (</w:t>
      </w:r>
      <w:proofErr w:type="spellStart"/>
      <w:r w:rsidRPr="006B14AC">
        <w:rPr>
          <w:lang w:val="en-US"/>
        </w:rPr>
        <w:t>SubjectMeta</w:t>
      </w:r>
      <w:proofErr w:type="spellEnd"/>
      <w:r w:rsidRPr="006B14AC">
        <w:t>), фиксировано.</w:t>
      </w:r>
    </w:p>
    <w:p w14:paraId="7064D2CF" w14:textId="7C916BB6" w:rsidR="006B14AC" w:rsidRDefault="006B14AC" w:rsidP="00C338C2">
      <w:pPr>
        <w:rPr>
          <w:lang w:val="en-US"/>
        </w:rPr>
      </w:pPr>
    </w:p>
    <w:p w14:paraId="11DC9C03" w14:textId="77777777" w:rsidR="006B14AC" w:rsidRPr="006B14AC" w:rsidRDefault="006B14AC" w:rsidP="006B14AC">
      <w:pPr>
        <w:rPr>
          <w:b/>
          <w:bCs/>
        </w:rPr>
      </w:pPr>
      <w:r w:rsidRPr="006B14AC">
        <w:rPr>
          <w:b/>
          <w:bCs/>
        </w:rPr>
        <w:t>Размер объектов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2833"/>
        <w:gridCol w:w="1693"/>
        <w:gridCol w:w="2472"/>
      </w:tblGrid>
      <w:tr w:rsidR="006B14AC" w:rsidRPr="006B14AC" w14:paraId="087ABC91" w14:textId="77777777" w:rsidTr="006B14AC">
        <w:trPr>
          <w:tblHeader/>
        </w:trPr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F1579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Объект</w:t>
            </w:r>
            <w:proofErr w:type="spellEnd"/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A79156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Размер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B14AC">
              <w:rPr>
                <w:b/>
                <w:bCs/>
                <w:lang w:val="en-US"/>
              </w:rPr>
              <w:t>одного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B14AC">
              <w:rPr>
                <w:b/>
                <w:bCs/>
                <w:lang w:val="en-US"/>
              </w:rPr>
              <w:t>экземпляра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F4391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Кол-во</w:t>
            </w:r>
            <w:proofErr w:type="spellEnd"/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FFBC7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Формула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B14AC">
              <w:rPr>
                <w:b/>
                <w:bCs/>
                <w:lang w:val="en-US"/>
              </w:rPr>
              <w:t>размера</w:t>
            </w:r>
            <w:proofErr w:type="spellEnd"/>
          </w:p>
        </w:tc>
      </w:tr>
      <w:tr w:rsidR="006B14AC" w:rsidRPr="006B14AC" w14:paraId="202729BB" w14:textId="77777777" w:rsidTr="006B14AC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0ADC9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b/>
                <w:bCs/>
                <w:lang w:val="en-US"/>
              </w:rPr>
              <w:t>User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7F12E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 xml:space="preserve">~150 </w:t>
            </w:r>
            <w:proofErr w:type="spellStart"/>
            <w:r w:rsidRPr="006B14AC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C4088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= N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4A4E9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150 × N</w:t>
            </w:r>
          </w:p>
        </w:tc>
      </w:tr>
      <w:tr w:rsidR="006B14AC" w:rsidRPr="006B14AC" w14:paraId="2DC8DA2F" w14:textId="77777777" w:rsidTr="006B14AC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78AF6C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b/>
                <w:bCs/>
                <w:lang w:val="en-US"/>
              </w:rPr>
              <w:lastRenderedPageBreak/>
              <w:t>Student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EE7676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 xml:space="preserve">~5038 </w:t>
            </w:r>
            <w:proofErr w:type="spellStart"/>
            <w:r w:rsidRPr="006B14AC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3577E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= N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8079AD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5038 × N</w:t>
            </w:r>
          </w:p>
        </w:tc>
      </w:tr>
      <w:tr w:rsidR="006B14AC" w:rsidRPr="006B14AC" w14:paraId="137D049B" w14:textId="77777777" w:rsidTr="006B14AC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0C21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b/>
                <w:bCs/>
                <w:lang w:val="en-US"/>
              </w:rPr>
              <w:t>Teacher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8F34D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 xml:space="preserve">~110 </w:t>
            </w:r>
            <w:proofErr w:type="spellStart"/>
            <w:r w:rsidRPr="006B14AC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ABC59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= N / 20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860F9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110 × N / 20 = 5.5 × N</w:t>
            </w:r>
          </w:p>
        </w:tc>
      </w:tr>
      <w:tr w:rsidR="006B14AC" w:rsidRPr="006B14AC" w14:paraId="08FA708E" w14:textId="77777777" w:rsidTr="006B14AC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26611C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b/>
                <w:bCs/>
                <w:lang w:val="en-US"/>
              </w:rPr>
              <w:t>Log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84EDB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 xml:space="preserve">~150 </w:t>
            </w:r>
            <w:proofErr w:type="spellStart"/>
            <w:r w:rsidRPr="006B14AC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5FFAC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= 5 × N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E5AB3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150 × 5 × N = 750 × N</w:t>
            </w:r>
          </w:p>
        </w:tc>
      </w:tr>
      <w:tr w:rsidR="006B14AC" w:rsidRPr="006B14AC" w14:paraId="289B6152" w14:textId="77777777" w:rsidTr="006B14AC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C9DE1" w14:textId="77777777" w:rsidR="006B14AC" w:rsidRPr="006B14AC" w:rsidRDefault="006B14AC" w:rsidP="006B14AC">
            <w:pPr>
              <w:rPr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SubjectMeta</w:t>
            </w:r>
            <w:proofErr w:type="spellEnd"/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16D40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 xml:space="preserve">~160 </w:t>
            </w:r>
            <w:proofErr w:type="spellStart"/>
            <w:r w:rsidRPr="006B14AC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C8DFAE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= 150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9EF39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24 000 </w:t>
            </w:r>
            <w:proofErr w:type="spellStart"/>
            <w:r w:rsidRPr="006B14AC">
              <w:rPr>
                <w:lang w:val="en-US"/>
              </w:rPr>
              <w:t>байт</w:t>
            </w:r>
            <w:proofErr w:type="spellEnd"/>
            <w:r w:rsidRPr="006B14AC">
              <w:rPr>
                <w:lang w:val="en-US"/>
              </w:rPr>
              <w:t xml:space="preserve"> (</w:t>
            </w:r>
            <w:proofErr w:type="spellStart"/>
            <w:r w:rsidRPr="006B14AC">
              <w:rPr>
                <w:lang w:val="en-US"/>
              </w:rPr>
              <w:t>константа</w:t>
            </w:r>
            <w:proofErr w:type="spellEnd"/>
            <w:r w:rsidRPr="006B14AC">
              <w:rPr>
                <w:lang w:val="en-US"/>
              </w:rPr>
              <w:t>)</w:t>
            </w:r>
          </w:p>
        </w:tc>
      </w:tr>
    </w:tbl>
    <w:p w14:paraId="71DE2085" w14:textId="77777777" w:rsidR="006B14AC" w:rsidRPr="006B14AC" w:rsidRDefault="006B14AC" w:rsidP="00C338C2"/>
    <w:p w14:paraId="2F81F4DE" w14:textId="77777777" w:rsidR="006B14AC" w:rsidRPr="006B14AC" w:rsidRDefault="006B14AC" w:rsidP="006B14AC">
      <w:pPr>
        <w:rPr>
          <w:b/>
          <w:bCs/>
          <w:lang w:val="en-US"/>
        </w:rPr>
      </w:pPr>
      <w:proofErr w:type="spellStart"/>
      <w:r w:rsidRPr="006B14AC">
        <w:rPr>
          <w:b/>
          <w:bCs/>
          <w:lang w:val="en-US"/>
        </w:rPr>
        <w:t>Общая</w:t>
      </w:r>
      <w:proofErr w:type="spellEnd"/>
      <w:r w:rsidRPr="006B14AC">
        <w:rPr>
          <w:b/>
          <w:bCs/>
          <w:lang w:val="en-US"/>
        </w:rPr>
        <w:t xml:space="preserve"> </w:t>
      </w:r>
      <w:proofErr w:type="spellStart"/>
      <w:r w:rsidRPr="006B14AC">
        <w:rPr>
          <w:b/>
          <w:bCs/>
          <w:lang w:val="en-US"/>
        </w:rPr>
        <w:t>формула</w:t>
      </w:r>
      <w:proofErr w:type="spellEnd"/>
      <w:r w:rsidRPr="006B14AC">
        <w:rPr>
          <w:b/>
          <w:bCs/>
          <w:lang w:val="en-US"/>
        </w:rPr>
        <w:t xml:space="preserve"> </w:t>
      </w:r>
      <w:proofErr w:type="spellStart"/>
      <w:r w:rsidRPr="006B14AC">
        <w:rPr>
          <w:b/>
          <w:bCs/>
          <w:lang w:val="en-US"/>
        </w:rPr>
        <w:t>размера</w:t>
      </w:r>
      <w:proofErr w:type="spellEnd"/>
      <w:r w:rsidRPr="006B14AC">
        <w:rPr>
          <w:b/>
          <w:bCs/>
          <w:lang w:val="en-US"/>
        </w:rPr>
        <w:t xml:space="preserve"> в </w:t>
      </w:r>
      <w:proofErr w:type="spellStart"/>
      <w:r w:rsidRPr="006B14AC">
        <w:rPr>
          <w:b/>
          <w:bCs/>
          <w:lang w:val="en-US"/>
        </w:rPr>
        <w:t>байтах</w:t>
      </w:r>
      <w:proofErr w:type="spellEnd"/>
    </w:p>
    <w:p w14:paraId="6CA2FF0C" w14:textId="77777777" w:rsidR="006B14AC" w:rsidRPr="006B14AC" w:rsidRDefault="006B14AC" w:rsidP="006B14AC">
      <w:pPr>
        <w:rPr>
          <w:lang w:val="en-US"/>
        </w:rPr>
      </w:pPr>
      <w:proofErr w:type="spellStart"/>
      <w:r w:rsidRPr="006B14AC">
        <w:rPr>
          <w:lang w:val="en-US"/>
        </w:rPr>
        <w:t>Общий_объем</w:t>
      </w:r>
      <w:proofErr w:type="spellEnd"/>
      <w:r w:rsidRPr="006B14AC">
        <w:rPr>
          <w:lang w:val="en-US"/>
        </w:rPr>
        <w:t>(N) =</w:t>
      </w:r>
    </w:p>
    <w:p w14:paraId="441F4E4B" w14:textId="77777777" w:rsidR="006B14AC" w:rsidRPr="006B14AC" w:rsidRDefault="006B14AC" w:rsidP="006B14AC">
      <w:pPr>
        <w:rPr>
          <w:lang w:val="en-US"/>
        </w:rPr>
      </w:pPr>
      <w:r w:rsidRPr="006B14AC">
        <w:rPr>
          <w:lang w:val="en-US"/>
        </w:rPr>
        <w:t xml:space="preserve">    150 × N         // User</w:t>
      </w:r>
    </w:p>
    <w:p w14:paraId="000B727C" w14:textId="77777777" w:rsidR="006B14AC" w:rsidRPr="006B14AC" w:rsidRDefault="006B14AC" w:rsidP="006B14AC">
      <w:pPr>
        <w:rPr>
          <w:lang w:val="en-US"/>
        </w:rPr>
      </w:pPr>
      <w:r w:rsidRPr="006B14AC">
        <w:rPr>
          <w:lang w:val="en-US"/>
        </w:rPr>
        <w:t xml:space="preserve">  + 5 038 × N       // Student</w:t>
      </w:r>
    </w:p>
    <w:p w14:paraId="5233AD5A" w14:textId="77777777" w:rsidR="006B14AC" w:rsidRPr="006B14AC" w:rsidRDefault="006B14AC" w:rsidP="006B14AC">
      <w:pPr>
        <w:rPr>
          <w:lang w:val="en-US"/>
        </w:rPr>
      </w:pPr>
      <w:r w:rsidRPr="006B14AC">
        <w:rPr>
          <w:lang w:val="en-US"/>
        </w:rPr>
        <w:t xml:space="preserve">  + 5.5 × N         // Teacher</w:t>
      </w:r>
    </w:p>
    <w:p w14:paraId="238E3947" w14:textId="77777777" w:rsidR="006B14AC" w:rsidRPr="006B14AC" w:rsidRDefault="006B14AC" w:rsidP="006B14AC">
      <w:pPr>
        <w:rPr>
          <w:lang w:val="en-US"/>
        </w:rPr>
      </w:pPr>
      <w:r w:rsidRPr="006B14AC">
        <w:rPr>
          <w:lang w:val="en-US"/>
        </w:rPr>
        <w:t xml:space="preserve">  + 750 × N         // Log</w:t>
      </w:r>
    </w:p>
    <w:p w14:paraId="22382945" w14:textId="77777777" w:rsidR="006B14AC" w:rsidRPr="006B14AC" w:rsidRDefault="006B14AC" w:rsidP="006B14AC">
      <w:pPr>
        <w:rPr>
          <w:lang w:val="en-US"/>
        </w:rPr>
      </w:pPr>
      <w:r w:rsidRPr="006B14AC">
        <w:rPr>
          <w:lang w:val="en-US"/>
        </w:rPr>
        <w:t xml:space="preserve">  + 24 000          // </w:t>
      </w:r>
      <w:proofErr w:type="spellStart"/>
      <w:r w:rsidRPr="006B14AC">
        <w:rPr>
          <w:lang w:val="en-US"/>
        </w:rPr>
        <w:t>SubjectMeta</w:t>
      </w:r>
      <w:proofErr w:type="spellEnd"/>
      <w:r w:rsidRPr="006B14AC">
        <w:rPr>
          <w:lang w:val="en-US"/>
        </w:rPr>
        <w:t xml:space="preserve"> (</w:t>
      </w:r>
      <w:proofErr w:type="spellStart"/>
      <w:r w:rsidRPr="006B14AC">
        <w:rPr>
          <w:lang w:val="en-US"/>
        </w:rPr>
        <w:t>константа</w:t>
      </w:r>
      <w:proofErr w:type="spellEnd"/>
      <w:r w:rsidRPr="006B14AC">
        <w:rPr>
          <w:lang w:val="en-US"/>
        </w:rPr>
        <w:t>)</w:t>
      </w:r>
    </w:p>
    <w:p w14:paraId="5F93F2B0" w14:textId="77777777" w:rsidR="006B14AC" w:rsidRPr="006B14AC" w:rsidRDefault="006B14AC" w:rsidP="006B14AC">
      <w:pPr>
        <w:rPr>
          <w:lang w:val="en-US"/>
        </w:rPr>
      </w:pPr>
      <w:proofErr w:type="spellStart"/>
      <w:r w:rsidRPr="006B14AC">
        <w:rPr>
          <w:lang w:val="en-US"/>
        </w:rPr>
        <w:t>Или</w:t>
      </w:r>
      <w:proofErr w:type="spellEnd"/>
      <w:r w:rsidRPr="006B14AC">
        <w:rPr>
          <w:lang w:val="en-US"/>
        </w:rPr>
        <w:t xml:space="preserve"> </w:t>
      </w:r>
      <w:proofErr w:type="spellStart"/>
      <w:r w:rsidRPr="006B14AC">
        <w:rPr>
          <w:lang w:val="en-US"/>
        </w:rPr>
        <w:t>упрощённо</w:t>
      </w:r>
      <w:proofErr w:type="spellEnd"/>
      <w:r w:rsidRPr="006B14AC">
        <w:rPr>
          <w:lang w:val="en-US"/>
        </w:rPr>
        <w:t>:</w:t>
      </w:r>
    </w:p>
    <w:p w14:paraId="49D233BC" w14:textId="77777777" w:rsidR="006B14AC" w:rsidRPr="006B14AC" w:rsidRDefault="006B14AC" w:rsidP="006B14AC">
      <w:proofErr w:type="spellStart"/>
      <w:r w:rsidRPr="006B14AC">
        <w:t>Общий_объем</w:t>
      </w:r>
      <w:proofErr w:type="spellEnd"/>
      <w:r w:rsidRPr="006B14AC">
        <w:t>(</w:t>
      </w:r>
      <w:r w:rsidRPr="006B14AC">
        <w:rPr>
          <w:lang w:val="en-US"/>
        </w:rPr>
        <w:t>N</w:t>
      </w:r>
      <w:r w:rsidRPr="006B14AC">
        <w:t xml:space="preserve">) ≈ 5 943.5 × </w:t>
      </w:r>
      <w:r w:rsidRPr="006B14AC">
        <w:rPr>
          <w:lang w:val="en-US"/>
        </w:rPr>
        <w:t>N</w:t>
      </w:r>
      <w:r w:rsidRPr="006B14AC">
        <w:t xml:space="preserve"> + 24 </w:t>
      </w:r>
      <w:proofErr w:type="gramStart"/>
      <w:r w:rsidRPr="006B14AC">
        <w:t>000  байт</w:t>
      </w:r>
      <w:proofErr w:type="gramEnd"/>
    </w:p>
    <w:p w14:paraId="110C4E6A" w14:textId="50E5E302" w:rsidR="006B14AC" w:rsidRDefault="006B14AC" w:rsidP="00C338C2"/>
    <w:p w14:paraId="428620BF" w14:textId="77777777" w:rsidR="006B14AC" w:rsidRPr="006B14AC" w:rsidRDefault="006B14AC" w:rsidP="006B14AC">
      <w:pPr>
        <w:rPr>
          <w:b/>
          <w:bCs/>
        </w:rPr>
      </w:pPr>
      <w:r w:rsidRPr="006B14AC">
        <w:rPr>
          <w:b/>
          <w:bCs/>
        </w:rPr>
        <w:t>Примеры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3"/>
        <w:gridCol w:w="3341"/>
        <w:gridCol w:w="2858"/>
      </w:tblGrid>
      <w:tr w:rsidR="006B14AC" w:rsidRPr="006B14AC" w14:paraId="4079D174" w14:textId="77777777" w:rsidTr="006B14AC">
        <w:trPr>
          <w:tblHeader/>
        </w:trPr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FFDB5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lastRenderedPageBreak/>
              <w:t>Кол-во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B14AC">
              <w:rPr>
                <w:b/>
                <w:bCs/>
                <w:lang w:val="en-US"/>
              </w:rPr>
              <w:t>студентов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(N)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A50967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Общий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B14AC">
              <w:rPr>
                <w:b/>
                <w:bCs/>
                <w:lang w:val="en-US"/>
              </w:rPr>
              <w:t>объем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(</w:t>
            </w:r>
            <w:proofErr w:type="spellStart"/>
            <w:r w:rsidRPr="006B14AC">
              <w:rPr>
                <w:b/>
                <w:bCs/>
                <w:lang w:val="en-US"/>
              </w:rPr>
              <w:t>байт</w:t>
            </w:r>
            <w:proofErr w:type="spellEnd"/>
            <w:r w:rsidRPr="006B14AC">
              <w:rPr>
                <w:b/>
                <w:bCs/>
                <w:lang w:val="en-US"/>
              </w:rPr>
              <w:t>)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6AFFA" w14:textId="77777777" w:rsidR="006B14AC" w:rsidRPr="006B14AC" w:rsidRDefault="006B14AC" w:rsidP="006B14AC">
            <w:pPr>
              <w:rPr>
                <w:b/>
                <w:bCs/>
                <w:lang w:val="en-US"/>
              </w:rPr>
            </w:pPr>
            <w:proofErr w:type="spellStart"/>
            <w:r w:rsidRPr="006B14AC">
              <w:rPr>
                <w:b/>
                <w:bCs/>
                <w:lang w:val="en-US"/>
              </w:rPr>
              <w:t>Примерно</w:t>
            </w:r>
            <w:proofErr w:type="spellEnd"/>
            <w:r w:rsidRPr="006B14AC">
              <w:rPr>
                <w:b/>
                <w:bCs/>
                <w:lang w:val="en-US"/>
              </w:rPr>
              <w:t xml:space="preserve"> в МБ</w:t>
            </w:r>
          </w:p>
        </w:tc>
      </w:tr>
      <w:tr w:rsidR="006B14AC" w:rsidRPr="006B14AC" w14:paraId="2563BC15" w14:textId="77777777" w:rsidTr="006B14AC"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1B7F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1 000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C8E22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5 971 500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594A1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~5.7 МБ</w:t>
            </w:r>
          </w:p>
        </w:tc>
      </w:tr>
      <w:tr w:rsidR="006B14AC" w:rsidRPr="006B14AC" w14:paraId="56002013" w14:textId="77777777" w:rsidTr="006B14AC"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33210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10 000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4981C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59 566 00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C2D3B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~56.7 МБ</w:t>
            </w:r>
          </w:p>
        </w:tc>
      </w:tr>
      <w:tr w:rsidR="006B14AC" w:rsidRPr="006B14AC" w14:paraId="5F13AC39" w14:textId="77777777" w:rsidTr="006B14AC"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DB6B77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100 000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6AA05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595 566 000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549FA" w14:textId="77777777" w:rsidR="006B14AC" w:rsidRPr="006B14AC" w:rsidRDefault="006B14AC" w:rsidP="006B14AC">
            <w:pPr>
              <w:rPr>
                <w:lang w:val="en-US"/>
              </w:rPr>
            </w:pPr>
            <w:r w:rsidRPr="006B14AC">
              <w:rPr>
                <w:lang w:val="en-US"/>
              </w:rPr>
              <w:t>~566.8 МБ</w:t>
            </w:r>
          </w:p>
        </w:tc>
      </w:tr>
    </w:tbl>
    <w:p w14:paraId="1E42A330" w14:textId="42BE367F" w:rsidR="006B14AC" w:rsidRDefault="006B14AC" w:rsidP="00C338C2"/>
    <w:p w14:paraId="489BF12E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t>Избыточность данных (отношение между фактическим объемом модели и «чистым» объемом данных)</w:t>
      </w:r>
    </w:p>
    <w:p w14:paraId="2180537F" w14:textId="77777777" w:rsidR="002E7776" w:rsidRPr="002E7776" w:rsidRDefault="002E7776" w:rsidP="002E7776">
      <w:pPr>
        <w:rPr>
          <w:b/>
          <w:bCs/>
          <w:lang w:val="en-US"/>
        </w:rPr>
      </w:pPr>
      <w:proofErr w:type="spellStart"/>
      <w:r w:rsidRPr="002E7776">
        <w:rPr>
          <w:b/>
          <w:bCs/>
          <w:lang w:val="en-US"/>
        </w:rPr>
        <w:t>Чистый</w:t>
      </w:r>
      <w:proofErr w:type="spellEnd"/>
      <w:r w:rsidRPr="002E7776">
        <w:rPr>
          <w:b/>
          <w:bCs/>
          <w:lang w:val="en-US"/>
        </w:rPr>
        <w:t xml:space="preserve"> </w:t>
      </w:r>
      <w:proofErr w:type="spellStart"/>
      <w:r w:rsidRPr="002E7776">
        <w:rPr>
          <w:b/>
          <w:bCs/>
          <w:lang w:val="en-US"/>
        </w:rPr>
        <w:t>объём</w:t>
      </w:r>
      <w:proofErr w:type="spellEnd"/>
      <w:r w:rsidRPr="002E7776">
        <w:rPr>
          <w:b/>
          <w:bCs/>
          <w:lang w:val="en-US"/>
        </w:rPr>
        <w:t xml:space="preserve"> </w:t>
      </w:r>
      <w:proofErr w:type="spellStart"/>
      <w:r w:rsidRPr="002E7776">
        <w:rPr>
          <w:b/>
          <w:bCs/>
          <w:lang w:val="en-US"/>
        </w:rPr>
        <w:t>данных</w:t>
      </w:r>
      <w:proofErr w:type="spellEnd"/>
    </w:p>
    <w:p w14:paraId="530FE42F" w14:textId="77777777" w:rsidR="002E7776" w:rsidRPr="002E7776" w:rsidRDefault="002E7776" w:rsidP="002E7776">
      <w:pPr>
        <w:rPr>
          <w:lang w:val="en-US"/>
        </w:rPr>
      </w:pPr>
      <w:r w:rsidRPr="002E7776">
        <w:rPr>
          <w:b/>
          <w:bCs/>
          <w:lang w:val="en-US"/>
        </w:rPr>
        <w:t>User</w:t>
      </w:r>
    </w:p>
    <w:p w14:paraId="23B1CFFE" w14:textId="77777777" w:rsidR="002E7776" w:rsidRPr="002E7776" w:rsidRDefault="002E7776" w:rsidP="000F781F">
      <w:pPr>
        <w:numPr>
          <w:ilvl w:val="0"/>
          <w:numId w:val="32"/>
        </w:numPr>
        <w:rPr>
          <w:lang w:val="en-US"/>
        </w:rPr>
      </w:pPr>
      <w:r w:rsidRPr="002E7776">
        <w:rPr>
          <w:lang w:val="en-US"/>
        </w:rPr>
        <w:t>login (string) — </w:t>
      </w:r>
      <w:r w:rsidRPr="002E7776">
        <w:rPr>
          <w:b/>
          <w:bCs/>
          <w:lang w:val="en-US"/>
        </w:rPr>
        <w:t xml:space="preserve">~15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778512D8" w14:textId="77777777" w:rsidR="002E7776" w:rsidRPr="002E7776" w:rsidRDefault="002E7776" w:rsidP="000F781F">
      <w:pPr>
        <w:numPr>
          <w:ilvl w:val="0"/>
          <w:numId w:val="32"/>
        </w:numPr>
        <w:rPr>
          <w:lang w:val="en-US"/>
        </w:rPr>
      </w:pPr>
      <w:proofErr w:type="spellStart"/>
      <w:r w:rsidRPr="002E7776">
        <w:rPr>
          <w:lang w:val="en-US"/>
        </w:rPr>
        <w:t>password_hash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~60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730E4ED" w14:textId="77777777" w:rsidR="002E7776" w:rsidRPr="002E7776" w:rsidRDefault="002E7776" w:rsidP="000F781F">
      <w:pPr>
        <w:numPr>
          <w:ilvl w:val="0"/>
          <w:numId w:val="32"/>
        </w:numPr>
        <w:rPr>
          <w:lang w:val="en-US"/>
        </w:rPr>
      </w:pPr>
      <w:r w:rsidRPr="002E7776">
        <w:rPr>
          <w:lang w:val="en-US"/>
        </w:rPr>
        <w:t>email (string) — </w:t>
      </w:r>
      <w:r w:rsidRPr="002E7776">
        <w:rPr>
          <w:b/>
          <w:bCs/>
          <w:lang w:val="en-US"/>
        </w:rPr>
        <w:t xml:space="preserve">~30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39CB26B3" w14:textId="77777777" w:rsidR="002E7776" w:rsidRPr="002E7776" w:rsidRDefault="002E7776" w:rsidP="000F781F">
      <w:pPr>
        <w:numPr>
          <w:ilvl w:val="0"/>
          <w:numId w:val="32"/>
        </w:numPr>
        <w:rPr>
          <w:lang w:val="en-US"/>
        </w:rPr>
      </w:pPr>
      <w:proofErr w:type="spellStart"/>
      <w:r w:rsidRPr="002E7776">
        <w:rPr>
          <w:lang w:val="en-US"/>
        </w:rPr>
        <w:t>first_name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~15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1986942" w14:textId="77777777" w:rsidR="002E7776" w:rsidRPr="002E7776" w:rsidRDefault="002E7776" w:rsidP="000F781F">
      <w:pPr>
        <w:numPr>
          <w:ilvl w:val="0"/>
          <w:numId w:val="32"/>
        </w:numPr>
        <w:rPr>
          <w:lang w:val="en-US"/>
        </w:rPr>
      </w:pPr>
      <w:proofErr w:type="spellStart"/>
      <w:r w:rsidRPr="002E7776">
        <w:rPr>
          <w:lang w:val="en-US"/>
        </w:rPr>
        <w:t>middle_name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~15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0F0AE6B7" w14:textId="77777777" w:rsidR="002E7776" w:rsidRPr="002E7776" w:rsidRDefault="002E7776" w:rsidP="000F781F">
      <w:pPr>
        <w:numPr>
          <w:ilvl w:val="0"/>
          <w:numId w:val="32"/>
        </w:numPr>
        <w:rPr>
          <w:lang w:val="en-US"/>
        </w:rPr>
      </w:pPr>
      <w:proofErr w:type="spellStart"/>
      <w:r w:rsidRPr="002E7776">
        <w:rPr>
          <w:lang w:val="en-US"/>
        </w:rPr>
        <w:t>last_name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~15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3041B6E0" w14:textId="7777777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t>Итого</w:t>
      </w:r>
      <w:proofErr w:type="spellEnd"/>
      <w:r w:rsidRPr="002E7776">
        <w:rPr>
          <w:lang w:val="en-US"/>
        </w:rPr>
        <w:t>: </w:t>
      </w:r>
      <w:r w:rsidRPr="002E7776">
        <w:rPr>
          <w:b/>
          <w:bCs/>
          <w:lang w:val="en-US"/>
        </w:rPr>
        <w:t xml:space="preserve">~150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  <w:r w:rsidRPr="002E7776">
        <w:rPr>
          <w:b/>
          <w:bCs/>
          <w:lang w:val="en-US"/>
        </w:rPr>
        <w:t xml:space="preserve"> </w:t>
      </w:r>
      <w:proofErr w:type="spellStart"/>
      <w:r w:rsidRPr="002E7776">
        <w:rPr>
          <w:b/>
          <w:bCs/>
          <w:lang w:val="en-US"/>
        </w:rPr>
        <w:t>на</w:t>
      </w:r>
      <w:proofErr w:type="spellEnd"/>
      <w:r w:rsidRPr="002E7776">
        <w:rPr>
          <w:b/>
          <w:bCs/>
          <w:lang w:val="en-US"/>
        </w:rPr>
        <w:t xml:space="preserve"> </w:t>
      </w:r>
      <w:proofErr w:type="spellStart"/>
      <w:r w:rsidRPr="002E7776">
        <w:rPr>
          <w:b/>
          <w:bCs/>
          <w:lang w:val="en-US"/>
        </w:rPr>
        <w:t>пользователя</w:t>
      </w:r>
      <w:proofErr w:type="spellEnd"/>
    </w:p>
    <w:p w14:paraId="163D6F92" w14:textId="7D109C02" w:rsidR="006B14AC" w:rsidRDefault="006B14AC" w:rsidP="00C338C2"/>
    <w:p w14:paraId="3CAD5C2C" w14:textId="77777777" w:rsidR="002E7776" w:rsidRPr="002E7776" w:rsidRDefault="002E7776" w:rsidP="002E7776">
      <w:pPr>
        <w:rPr>
          <w:lang w:val="en-US"/>
        </w:rPr>
      </w:pPr>
      <w:r w:rsidRPr="002E7776">
        <w:rPr>
          <w:b/>
          <w:bCs/>
          <w:lang w:val="en-US"/>
        </w:rPr>
        <w:t>Student</w:t>
      </w:r>
    </w:p>
    <w:p w14:paraId="61B5E085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user_id</w:t>
      </w:r>
      <w:proofErr w:type="spellEnd"/>
      <w:r w:rsidRPr="002E7776">
        <w:rPr>
          <w:lang w:val="en-US"/>
        </w:rPr>
        <w:t> (</w:t>
      </w:r>
      <w:proofErr w:type="spellStart"/>
      <w:r w:rsidRPr="002E7776">
        <w:rPr>
          <w:lang w:val="en-US"/>
        </w:rPr>
        <w:t>ObjectId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12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197334AC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birth_date</w:t>
      </w:r>
      <w:proofErr w:type="spellEnd"/>
      <w:r w:rsidRPr="002E7776">
        <w:rPr>
          <w:lang w:val="en-US"/>
        </w:rPr>
        <w:t> (date) — </w:t>
      </w:r>
      <w:r w:rsidRPr="002E7776">
        <w:rPr>
          <w:b/>
          <w:bCs/>
          <w:lang w:val="en-US"/>
        </w:rPr>
        <w:t xml:space="preserve">8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73B8629A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lastRenderedPageBreak/>
        <w:t>admission_year</w:t>
      </w:r>
      <w:proofErr w:type="spellEnd"/>
      <w:r w:rsidRPr="002E7776">
        <w:rPr>
          <w:lang w:val="en-US"/>
        </w:rPr>
        <w:t> (int) — </w:t>
      </w:r>
      <w:r w:rsidRPr="002E7776">
        <w:rPr>
          <w:b/>
          <w:bCs/>
          <w:lang w:val="en-US"/>
        </w:rPr>
        <w:t xml:space="preserve">4 </w:t>
      </w:r>
      <w:proofErr w:type="spellStart"/>
      <w:r w:rsidRPr="002E7776">
        <w:rPr>
          <w:b/>
          <w:bCs/>
          <w:lang w:val="en-US"/>
        </w:rPr>
        <w:t>байта</w:t>
      </w:r>
      <w:proofErr w:type="spellEnd"/>
    </w:p>
    <w:p w14:paraId="03ABB006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student_type</w:t>
      </w:r>
      <w:proofErr w:type="spellEnd"/>
      <w:r w:rsidRPr="002E7776">
        <w:rPr>
          <w:lang w:val="en-US"/>
        </w:rPr>
        <w:t xml:space="preserve">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~10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6C8C963E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r w:rsidRPr="002E7776">
        <w:rPr>
          <w:lang w:val="en-US"/>
        </w:rPr>
        <w:t>course (int) — </w:t>
      </w:r>
      <w:r w:rsidRPr="002E7776">
        <w:rPr>
          <w:b/>
          <w:bCs/>
          <w:lang w:val="en-US"/>
        </w:rPr>
        <w:t xml:space="preserve">4 </w:t>
      </w:r>
      <w:proofErr w:type="spellStart"/>
      <w:r w:rsidRPr="002E7776">
        <w:rPr>
          <w:b/>
          <w:bCs/>
          <w:lang w:val="en-US"/>
        </w:rPr>
        <w:t>байта</w:t>
      </w:r>
      <w:proofErr w:type="spellEnd"/>
    </w:p>
    <w:p w14:paraId="686CADF9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program_name</w:t>
      </w:r>
      <w:proofErr w:type="spellEnd"/>
      <w:r w:rsidRPr="002E7776">
        <w:rPr>
          <w:lang w:val="en-US"/>
        </w:rPr>
        <w:t xml:space="preserve">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~20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2C5B2790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r w:rsidRPr="002E7776">
        <w:rPr>
          <w:lang w:val="en-US"/>
        </w:rPr>
        <w:t xml:space="preserve">faculty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~10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0098DB0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group_name</w:t>
      </w:r>
      <w:proofErr w:type="spellEnd"/>
      <w:r w:rsidRPr="002E7776">
        <w:rPr>
          <w:lang w:val="en-US"/>
        </w:rPr>
        <w:t xml:space="preserve">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98D72A0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funding_type</w:t>
      </w:r>
      <w:proofErr w:type="spellEnd"/>
      <w:r w:rsidRPr="002E7776">
        <w:rPr>
          <w:lang w:val="en-US"/>
        </w:rPr>
        <w:t xml:space="preserve">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~8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52734E39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r w:rsidRPr="002E7776">
        <w:rPr>
          <w:lang w:val="en-US"/>
        </w:rPr>
        <w:t>statistic — </w:t>
      </w:r>
      <w:r w:rsidRPr="002E7776">
        <w:rPr>
          <w:b/>
          <w:bCs/>
          <w:lang w:val="en-US"/>
        </w:rPr>
        <w:t xml:space="preserve">60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2C8CC257" w14:textId="77777777" w:rsidR="002E7776" w:rsidRPr="002E7776" w:rsidRDefault="002E7776" w:rsidP="000F781F">
      <w:pPr>
        <w:numPr>
          <w:ilvl w:val="1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average_score</w:t>
      </w:r>
      <w:proofErr w:type="spellEnd"/>
      <w:r w:rsidRPr="002E7776">
        <w:rPr>
          <w:lang w:val="en-US"/>
        </w:rPr>
        <w:t> (decimal) — </w:t>
      </w:r>
      <w:r w:rsidRPr="002E7776">
        <w:rPr>
          <w:b/>
          <w:bCs/>
          <w:lang w:val="en-US"/>
        </w:rPr>
        <w:t xml:space="preserve">16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2F085115" w14:textId="77777777" w:rsidR="002E7776" w:rsidRPr="002E7776" w:rsidRDefault="002E7776" w:rsidP="000F781F">
      <w:pPr>
        <w:numPr>
          <w:ilvl w:val="1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attendance_percent</w:t>
      </w:r>
      <w:proofErr w:type="spellEnd"/>
      <w:r w:rsidRPr="002E7776">
        <w:rPr>
          <w:lang w:val="en-US"/>
        </w:rPr>
        <w:t> (decimal) — </w:t>
      </w:r>
      <w:r w:rsidRPr="002E7776">
        <w:rPr>
          <w:b/>
          <w:bCs/>
          <w:lang w:val="en-US"/>
        </w:rPr>
        <w:t xml:space="preserve">16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6D1B656C" w14:textId="77777777" w:rsidR="002E7776" w:rsidRPr="002E7776" w:rsidRDefault="002E7776" w:rsidP="000F781F">
      <w:pPr>
        <w:numPr>
          <w:ilvl w:val="1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calculation_date</w:t>
      </w:r>
      <w:proofErr w:type="spellEnd"/>
      <w:r w:rsidRPr="002E7776">
        <w:rPr>
          <w:lang w:val="en-US"/>
        </w:rPr>
        <w:t> (date) — </w:t>
      </w:r>
      <w:r w:rsidRPr="002E7776">
        <w:rPr>
          <w:b/>
          <w:bCs/>
          <w:lang w:val="en-US"/>
        </w:rPr>
        <w:t xml:space="preserve">8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F0ED56C" w14:textId="77777777" w:rsidR="002E7776" w:rsidRPr="002E7776" w:rsidRDefault="002E7776" w:rsidP="000F781F">
      <w:pPr>
        <w:numPr>
          <w:ilvl w:val="1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count_activities</w:t>
      </w:r>
      <w:proofErr w:type="spellEnd"/>
      <w:r w:rsidRPr="002E7776">
        <w:rPr>
          <w:lang w:val="en-US"/>
        </w:rPr>
        <w:t> (int) — </w:t>
      </w:r>
      <w:r w:rsidRPr="002E7776">
        <w:rPr>
          <w:b/>
          <w:bCs/>
          <w:lang w:val="en-US"/>
        </w:rPr>
        <w:t xml:space="preserve">4 </w:t>
      </w:r>
      <w:proofErr w:type="spellStart"/>
      <w:r w:rsidRPr="002E7776">
        <w:rPr>
          <w:b/>
          <w:bCs/>
          <w:lang w:val="en-US"/>
        </w:rPr>
        <w:t>байта</w:t>
      </w:r>
      <w:proofErr w:type="spellEnd"/>
    </w:p>
    <w:p w14:paraId="071E6D60" w14:textId="77777777" w:rsidR="002E7776" w:rsidRPr="002E7776" w:rsidRDefault="002E7776" w:rsidP="000F781F">
      <w:pPr>
        <w:numPr>
          <w:ilvl w:val="1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exlusion_probability</w:t>
      </w:r>
      <w:proofErr w:type="spellEnd"/>
      <w:r w:rsidRPr="002E7776">
        <w:rPr>
          <w:lang w:val="en-US"/>
        </w:rPr>
        <w:t> (decimal) — </w:t>
      </w:r>
      <w:r w:rsidRPr="002E7776">
        <w:rPr>
          <w:b/>
          <w:bCs/>
          <w:lang w:val="en-US"/>
        </w:rPr>
        <w:t xml:space="preserve">16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3556A6E3" w14:textId="77777777" w:rsidR="002E7776" w:rsidRPr="002E7776" w:rsidRDefault="002E7776" w:rsidP="000F781F">
      <w:pPr>
        <w:numPr>
          <w:ilvl w:val="0"/>
          <w:numId w:val="33"/>
        </w:numPr>
        <w:rPr>
          <w:lang w:val="en-US"/>
        </w:rPr>
      </w:pPr>
      <w:proofErr w:type="gramStart"/>
      <w:r w:rsidRPr="002E7776">
        <w:rPr>
          <w:lang w:val="en-US"/>
        </w:rPr>
        <w:t>subjects[</w:t>
      </w:r>
      <w:proofErr w:type="gramEnd"/>
      <w:r w:rsidRPr="002E7776">
        <w:rPr>
          <w:lang w:val="en-US"/>
        </w:rPr>
        <w:t xml:space="preserve">] (array of objects, ~50 </w:t>
      </w:r>
      <w:proofErr w:type="spellStart"/>
      <w:r w:rsidRPr="002E7776">
        <w:rPr>
          <w:lang w:val="en-US"/>
        </w:rPr>
        <w:t>предметов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~2 000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584D0FFB" w14:textId="77777777" w:rsidR="002E7776" w:rsidRPr="002E7776" w:rsidRDefault="002E7776" w:rsidP="000F781F">
      <w:pPr>
        <w:numPr>
          <w:ilvl w:val="1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Один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элемент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массива</w:t>
      </w:r>
      <w:proofErr w:type="spellEnd"/>
      <w:r w:rsidRPr="002E7776">
        <w:rPr>
          <w:lang w:val="en-US"/>
        </w:rPr>
        <w:t xml:space="preserve"> — </w:t>
      </w:r>
      <w:r w:rsidRPr="002E7776">
        <w:rPr>
          <w:b/>
          <w:bCs/>
          <w:lang w:val="en-US"/>
        </w:rPr>
        <w:t xml:space="preserve">~40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1F6AEEE5" w14:textId="77777777" w:rsidR="002E7776" w:rsidRPr="002E7776" w:rsidRDefault="002E7776" w:rsidP="000F781F">
      <w:pPr>
        <w:numPr>
          <w:ilvl w:val="2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subject_id</w:t>
      </w:r>
      <w:proofErr w:type="spellEnd"/>
      <w:r w:rsidRPr="002E7776">
        <w:rPr>
          <w:lang w:val="en-US"/>
        </w:rPr>
        <w:t> (</w:t>
      </w:r>
      <w:proofErr w:type="spellStart"/>
      <w:r w:rsidRPr="002E7776">
        <w:rPr>
          <w:lang w:val="en-US"/>
        </w:rPr>
        <w:t>ObjectId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12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645B9172" w14:textId="77777777" w:rsidR="002E7776" w:rsidRPr="002E7776" w:rsidRDefault="002E7776" w:rsidP="000F781F">
      <w:pPr>
        <w:numPr>
          <w:ilvl w:val="2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attendance_lessons</w:t>
      </w:r>
      <w:proofErr w:type="spellEnd"/>
      <w:r w:rsidRPr="002E7776">
        <w:rPr>
          <w:lang w:val="en-US"/>
        </w:rPr>
        <w:t> (int) — </w:t>
      </w:r>
      <w:r w:rsidRPr="002E7776">
        <w:rPr>
          <w:b/>
          <w:bCs/>
          <w:lang w:val="en-US"/>
        </w:rPr>
        <w:t xml:space="preserve">4 </w:t>
      </w:r>
      <w:proofErr w:type="spellStart"/>
      <w:r w:rsidRPr="002E7776">
        <w:rPr>
          <w:b/>
          <w:bCs/>
          <w:lang w:val="en-US"/>
        </w:rPr>
        <w:t>байта</w:t>
      </w:r>
      <w:proofErr w:type="spellEnd"/>
    </w:p>
    <w:p w14:paraId="27E79C7B" w14:textId="77777777" w:rsidR="002E7776" w:rsidRPr="002E7776" w:rsidRDefault="002E7776" w:rsidP="000F781F">
      <w:pPr>
        <w:numPr>
          <w:ilvl w:val="2"/>
          <w:numId w:val="33"/>
        </w:numPr>
        <w:rPr>
          <w:lang w:val="en-US"/>
        </w:rPr>
      </w:pPr>
      <w:r w:rsidRPr="002E7776">
        <w:rPr>
          <w:lang w:val="en-US"/>
        </w:rPr>
        <w:t>year (int) — </w:t>
      </w:r>
      <w:r w:rsidRPr="002E7776">
        <w:rPr>
          <w:b/>
          <w:bCs/>
          <w:lang w:val="en-US"/>
        </w:rPr>
        <w:t xml:space="preserve">4 </w:t>
      </w:r>
      <w:proofErr w:type="spellStart"/>
      <w:r w:rsidRPr="002E7776">
        <w:rPr>
          <w:b/>
          <w:bCs/>
          <w:lang w:val="en-US"/>
        </w:rPr>
        <w:t>байта</w:t>
      </w:r>
      <w:proofErr w:type="spellEnd"/>
    </w:p>
    <w:p w14:paraId="7B6ADAE5" w14:textId="77777777" w:rsidR="002E7776" w:rsidRPr="002E7776" w:rsidRDefault="002E7776" w:rsidP="000F781F">
      <w:pPr>
        <w:numPr>
          <w:ilvl w:val="2"/>
          <w:numId w:val="33"/>
        </w:numPr>
        <w:rPr>
          <w:lang w:val="en-US"/>
        </w:rPr>
      </w:pPr>
      <w:r w:rsidRPr="002E7776">
        <w:rPr>
          <w:lang w:val="en-US"/>
        </w:rPr>
        <w:t xml:space="preserve">season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D5C7695" w14:textId="77777777" w:rsidR="002E7776" w:rsidRPr="002E7776" w:rsidRDefault="002E7776" w:rsidP="000F781F">
      <w:pPr>
        <w:numPr>
          <w:ilvl w:val="2"/>
          <w:numId w:val="33"/>
        </w:numPr>
        <w:rPr>
          <w:lang w:val="en-US"/>
        </w:rPr>
      </w:pPr>
      <w:r w:rsidRPr="002E7776">
        <w:rPr>
          <w:lang w:val="en-US"/>
        </w:rPr>
        <w:t>score (decimal) — </w:t>
      </w:r>
      <w:r w:rsidRPr="002E7776">
        <w:rPr>
          <w:b/>
          <w:bCs/>
          <w:lang w:val="en-US"/>
        </w:rPr>
        <w:t xml:space="preserve">16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6F3E017A" w14:textId="77777777" w:rsidR="002E7776" w:rsidRPr="002E7776" w:rsidRDefault="002E7776" w:rsidP="000F781F">
      <w:pPr>
        <w:numPr>
          <w:ilvl w:val="2"/>
          <w:numId w:val="33"/>
        </w:numPr>
        <w:rPr>
          <w:lang w:val="en-US"/>
        </w:rPr>
      </w:pPr>
      <w:proofErr w:type="spellStart"/>
      <w:r w:rsidRPr="002E7776">
        <w:rPr>
          <w:lang w:val="en-US"/>
        </w:rPr>
        <w:t>grade_value</w:t>
      </w:r>
      <w:proofErr w:type="spellEnd"/>
      <w:r w:rsidRPr="002E7776">
        <w:rPr>
          <w:lang w:val="en-US"/>
        </w:rPr>
        <w:t xml:space="preserve"> (string, </w:t>
      </w:r>
      <w:proofErr w:type="spellStart"/>
      <w:r w:rsidRPr="002E7776">
        <w:rPr>
          <w:lang w:val="en-US"/>
        </w:rPr>
        <w:t>enum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~6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359BDE4C" w14:textId="77777777" w:rsidR="002E7776" w:rsidRPr="002E7776" w:rsidRDefault="002E7776" w:rsidP="002E7776">
      <w:r w:rsidRPr="002E7776">
        <w:t>Итого: ~2 152 байта на одного студента</w:t>
      </w:r>
    </w:p>
    <w:p w14:paraId="0A47AAFF" w14:textId="77777777" w:rsidR="002E7776" w:rsidRPr="002E7776" w:rsidRDefault="002E7776" w:rsidP="002E7776">
      <w:pPr>
        <w:rPr>
          <w:lang w:val="en-US"/>
        </w:rPr>
      </w:pPr>
      <w:r w:rsidRPr="002E7776">
        <w:rPr>
          <w:b/>
          <w:bCs/>
          <w:lang w:val="en-US"/>
        </w:rPr>
        <w:lastRenderedPageBreak/>
        <w:t>Teacher</w:t>
      </w:r>
    </w:p>
    <w:p w14:paraId="7A77B626" w14:textId="77777777" w:rsidR="002E7776" w:rsidRPr="002E7776" w:rsidRDefault="002E7776" w:rsidP="000F781F">
      <w:pPr>
        <w:numPr>
          <w:ilvl w:val="0"/>
          <w:numId w:val="34"/>
        </w:numPr>
        <w:rPr>
          <w:lang w:val="en-US"/>
        </w:rPr>
      </w:pPr>
      <w:proofErr w:type="spellStart"/>
      <w:r w:rsidRPr="002E7776">
        <w:rPr>
          <w:lang w:val="en-US"/>
        </w:rPr>
        <w:t>user_id</w:t>
      </w:r>
      <w:proofErr w:type="spellEnd"/>
      <w:r w:rsidRPr="002E7776">
        <w:rPr>
          <w:lang w:val="en-US"/>
        </w:rPr>
        <w:t> (</w:t>
      </w:r>
      <w:proofErr w:type="spellStart"/>
      <w:r w:rsidRPr="002E7776">
        <w:rPr>
          <w:lang w:val="en-US"/>
        </w:rPr>
        <w:t>ObjectId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12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5D93D4E0" w14:textId="77777777" w:rsidR="002E7776" w:rsidRPr="002E7776" w:rsidRDefault="002E7776" w:rsidP="000F781F">
      <w:pPr>
        <w:numPr>
          <w:ilvl w:val="0"/>
          <w:numId w:val="34"/>
        </w:numPr>
        <w:rPr>
          <w:lang w:val="en-US"/>
        </w:rPr>
      </w:pPr>
      <w:proofErr w:type="spellStart"/>
      <w:r w:rsidRPr="002E7776">
        <w:rPr>
          <w:lang w:val="en-US"/>
        </w:rPr>
        <w:t>assigned_groups</w:t>
      </w:r>
      <w:proofErr w:type="spellEnd"/>
      <w:r w:rsidRPr="002E7776">
        <w:rPr>
          <w:lang w:val="en-US"/>
        </w:rPr>
        <w:t xml:space="preserve"> (array of strings, ~10 </w:t>
      </w:r>
      <w:proofErr w:type="spellStart"/>
      <w:r w:rsidRPr="002E7776">
        <w:rPr>
          <w:lang w:val="en-US"/>
        </w:rPr>
        <w:t>групп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~60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0B5A85FF" w14:textId="77777777" w:rsidR="002E7776" w:rsidRPr="002E7776" w:rsidRDefault="002E7776" w:rsidP="000F781F">
      <w:pPr>
        <w:numPr>
          <w:ilvl w:val="0"/>
          <w:numId w:val="34"/>
        </w:numPr>
        <w:rPr>
          <w:lang w:val="en-US"/>
        </w:rPr>
      </w:pPr>
      <w:proofErr w:type="spellStart"/>
      <w:r w:rsidRPr="002E7776">
        <w:rPr>
          <w:lang w:val="en-US"/>
        </w:rPr>
        <w:t>assigned_subjects</w:t>
      </w:r>
      <w:proofErr w:type="spellEnd"/>
      <w:r w:rsidRPr="002E7776">
        <w:rPr>
          <w:lang w:val="en-US"/>
        </w:rPr>
        <w:t xml:space="preserve"> (array of </w:t>
      </w:r>
      <w:proofErr w:type="spellStart"/>
      <w:r w:rsidRPr="002E7776">
        <w:rPr>
          <w:lang w:val="en-US"/>
        </w:rPr>
        <w:t>ObjectId</w:t>
      </w:r>
      <w:proofErr w:type="spellEnd"/>
      <w:r w:rsidRPr="002E7776">
        <w:rPr>
          <w:lang w:val="en-US"/>
        </w:rPr>
        <w:t xml:space="preserve">, ~2 </w:t>
      </w:r>
      <w:proofErr w:type="spellStart"/>
      <w:r w:rsidRPr="002E7776">
        <w:rPr>
          <w:lang w:val="en-US"/>
        </w:rPr>
        <w:t>предмета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24 </w:t>
      </w:r>
      <w:proofErr w:type="spellStart"/>
      <w:r w:rsidRPr="002E7776">
        <w:rPr>
          <w:b/>
          <w:bCs/>
          <w:lang w:val="en-US"/>
        </w:rPr>
        <w:t>байта</w:t>
      </w:r>
      <w:proofErr w:type="spellEnd"/>
    </w:p>
    <w:p w14:paraId="2AD33B57" w14:textId="77777777" w:rsidR="002E7776" w:rsidRPr="002E7776" w:rsidRDefault="002E7776" w:rsidP="002E7776">
      <w:r w:rsidRPr="002E7776">
        <w:t>Итого:</w:t>
      </w:r>
      <w:r w:rsidRPr="002E7776">
        <w:rPr>
          <w:lang w:val="en-US"/>
        </w:rPr>
        <w:t> </w:t>
      </w:r>
      <w:r w:rsidRPr="002E7776">
        <w:rPr>
          <w:b/>
          <w:bCs/>
        </w:rPr>
        <w:t>~96 байт на одного преподавателя</w:t>
      </w:r>
      <w:r w:rsidRPr="002E7776">
        <w:br/>
        <w:t>→ В среднем 1 преподаватель на 20 студентов:</w:t>
      </w:r>
      <w:r w:rsidRPr="002E7776">
        <w:rPr>
          <w:lang w:val="en-US"/>
        </w:rPr>
        <w:t> </w:t>
      </w:r>
      <w:r w:rsidRPr="002E7776">
        <w:t xml:space="preserve">96 × </w:t>
      </w:r>
      <w:r w:rsidRPr="002E7776">
        <w:rPr>
          <w:lang w:val="en-US"/>
        </w:rPr>
        <w:t>N</w:t>
      </w:r>
      <w:r w:rsidRPr="002E7776">
        <w:t xml:space="preserve"> / 20 = 4.8 × </w:t>
      </w:r>
      <w:r w:rsidRPr="002E7776">
        <w:rPr>
          <w:lang w:val="en-US"/>
        </w:rPr>
        <w:t>N</w:t>
      </w:r>
    </w:p>
    <w:p w14:paraId="013DE7D9" w14:textId="4DC7152F" w:rsidR="002E7776" w:rsidRDefault="002E7776" w:rsidP="00C338C2"/>
    <w:p w14:paraId="66AB3C8D" w14:textId="77777777" w:rsidR="002E7776" w:rsidRPr="002E7776" w:rsidRDefault="002E7776" w:rsidP="002E7776">
      <w:pPr>
        <w:rPr>
          <w:lang w:val="en-US"/>
        </w:rPr>
      </w:pPr>
      <w:r w:rsidRPr="002E7776">
        <w:rPr>
          <w:b/>
          <w:bCs/>
          <w:lang w:val="en-US"/>
        </w:rPr>
        <w:t>Log</w:t>
      </w:r>
    </w:p>
    <w:p w14:paraId="523EE28F" w14:textId="77777777" w:rsidR="002E7776" w:rsidRPr="002E7776" w:rsidRDefault="002E7776" w:rsidP="000F781F">
      <w:pPr>
        <w:numPr>
          <w:ilvl w:val="0"/>
          <w:numId w:val="35"/>
        </w:numPr>
        <w:rPr>
          <w:lang w:val="en-US"/>
        </w:rPr>
      </w:pPr>
      <w:proofErr w:type="spellStart"/>
      <w:r w:rsidRPr="002E7776">
        <w:rPr>
          <w:lang w:val="en-US"/>
        </w:rPr>
        <w:t>user_id</w:t>
      </w:r>
      <w:proofErr w:type="spellEnd"/>
      <w:r w:rsidRPr="002E7776">
        <w:rPr>
          <w:lang w:val="en-US"/>
        </w:rPr>
        <w:t> (</w:t>
      </w:r>
      <w:proofErr w:type="spellStart"/>
      <w:r w:rsidRPr="002E7776">
        <w:rPr>
          <w:lang w:val="en-US"/>
        </w:rPr>
        <w:t>ObjectId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12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51867305" w14:textId="77777777" w:rsidR="002E7776" w:rsidRPr="002E7776" w:rsidRDefault="002E7776" w:rsidP="000F781F">
      <w:pPr>
        <w:numPr>
          <w:ilvl w:val="0"/>
          <w:numId w:val="35"/>
        </w:numPr>
        <w:rPr>
          <w:lang w:val="en-US"/>
        </w:rPr>
      </w:pPr>
      <w:proofErr w:type="spellStart"/>
      <w:r w:rsidRPr="002E7776">
        <w:rPr>
          <w:lang w:val="en-US"/>
        </w:rPr>
        <w:t>action_type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~10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2DF77650" w14:textId="77777777" w:rsidR="002E7776" w:rsidRPr="002E7776" w:rsidRDefault="002E7776" w:rsidP="000F781F">
      <w:pPr>
        <w:numPr>
          <w:ilvl w:val="0"/>
          <w:numId w:val="35"/>
        </w:numPr>
        <w:rPr>
          <w:lang w:val="en-US"/>
        </w:rPr>
      </w:pPr>
      <w:proofErr w:type="spellStart"/>
      <w:r w:rsidRPr="002E7776">
        <w:rPr>
          <w:lang w:val="en-US"/>
        </w:rPr>
        <w:t>action_date</w:t>
      </w:r>
      <w:proofErr w:type="spellEnd"/>
      <w:r w:rsidRPr="002E7776">
        <w:rPr>
          <w:lang w:val="en-US"/>
        </w:rPr>
        <w:t> (date) — </w:t>
      </w:r>
      <w:r w:rsidRPr="002E7776">
        <w:rPr>
          <w:b/>
          <w:bCs/>
          <w:lang w:val="en-US"/>
        </w:rPr>
        <w:t xml:space="preserve">8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09829955" w14:textId="77777777" w:rsidR="002E7776" w:rsidRPr="002E7776" w:rsidRDefault="002E7776" w:rsidP="000F781F">
      <w:pPr>
        <w:numPr>
          <w:ilvl w:val="0"/>
          <w:numId w:val="35"/>
        </w:numPr>
        <w:rPr>
          <w:lang w:val="en-US"/>
        </w:rPr>
      </w:pPr>
      <w:proofErr w:type="spellStart"/>
      <w:r w:rsidRPr="002E7776">
        <w:rPr>
          <w:lang w:val="en-US"/>
        </w:rPr>
        <w:t>affected_entity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~10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7241032E" w14:textId="77777777" w:rsidR="002E7776" w:rsidRPr="002E7776" w:rsidRDefault="002E7776" w:rsidP="000F781F">
      <w:pPr>
        <w:numPr>
          <w:ilvl w:val="0"/>
          <w:numId w:val="35"/>
        </w:numPr>
        <w:rPr>
          <w:lang w:val="en-US"/>
        </w:rPr>
      </w:pPr>
      <w:proofErr w:type="spellStart"/>
      <w:r w:rsidRPr="002E7776">
        <w:rPr>
          <w:lang w:val="en-US"/>
        </w:rPr>
        <w:t>entity_id</w:t>
      </w:r>
      <w:proofErr w:type="spellEnd"/>
      <w:r w:rsidRPr="002E7776">
        <w:rPr>
          <w:lang w:val="en-US"/>
        </w:rPr>
        <w:t> (</w:t>
      </w:r>
      <w:proofErr w:type="spellStart"/>
      <w:r w:rsidRPr="002E7776">
        <w:rPr>
          <w:lang w:val="en-US"/>
        </w:rPr>
        <w:t>ObjectId</w:t>
      </w:r>
      <w:proofErr w:type="spellEnd"/>
      <w:r w:rsidRPr="002E7776">
        <w:rPr>
          <w:lang w:val="en-US"/>
        </w:rPr>
        <w:t>) — </w:t>
      </w:r>
      <w:r w:rsidRPr="002E7776">
        <w:rPr>
          <w:b/>
          <w:bCs/>
          <w:lang w:val="en-US"/>
        </w:rPr>
        <w:t xml:space="preserve">12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4323E97B" w14:textId="77777777" w:rsidR="002E7776" w:rsidRPr="002E7776" w:rsidRDefault="002E7776" w:rsidP="002E7776">
      <w:r w:rsidRPr="002E7776">
        <w:t>Итого:</w:t>
      </w:r>
      <w:r w:rsidRPr="002E7776">
        <w:rPr>
          <w:lang w:val="en-US"/>
        </w:rPr>
        <w:t> </w:t>
      </w:r>
      <w:r w:rsidRPr="002E7776">
        <w:rPr>
          <w:b/>
          <w:bCs/>
        </w:rPr>
        <w:t xml:space="preserve">~52 байта × 5 записей на студента = 260 × </w:t>
      </w:r>
      <w:r w:rsidRPr="002E7776">
        <w:rPr>
          <w:b/>
          <w:bCs/>
          <w:lang w:val="en-US"/>
        </w:rPr>
        <w:t>N</w:t>
      </w:r>
    </w:p>
    <w:p w14:paraId="6984914D" w14:textId="1DEC56C1" w:rsidR="002E7776" w:rsidRDefault="002E7776" w:rsidP="00C338C2"/>
    <w:p w14:paraId="730FF8F6" w14:textId="7777777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b/>
          <w:bCs/>
          <w:lang w:val="en-US"/>
        </w:rPr>
        <w:t>SubjectMeta</w:t>
      </w:r>
      <w:proofErr w:type="spellEnd"/>
    </w:p>
    <w:p w14:paraId="46CEE768" w14:textId="77777777" w:rsidR="002E7776" w:rsidRPr="002E7776" w:rsidRDefault="002E7776" w:rsidP="000F781F">
      <w:pPr>
        <w:numPr>
          <w:ilvl w:val="0"/>
          <w:numId w:val="36"/>
        </w:numPr>
        <w:rPr>
          <w:lang w:val="en-US"/>
        </w:rPr>
      </w:pPr>
      <w:proofErr w:type="spellStart"/>
      <w:r w:rsidRPr="002E7776">
        <w:rPr>
          <w:lang w:val="en-US"/>
        </w:rPr>
        <w:t>subject_name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~25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0A906C4F" w14:textId="77777777" w:rsidR="002E7776" w:rsidRPr="002E7776" w:rsidRDefault="002E7776" w:rsidP="000F781F">
      <w:pPr>
        <w:numPr>
          <w:ilvl w:val="0"/>
          <w:numId w:val="36"/>
        </w:numPr>
        <w:rPr>
          <w:lang w:val="en-US"/>
        </w:rPr>
      </w:pPr>
      <w:r w:rsidRPr="002E7776">
        <w:rPr>
          <w:lang w:val="en-US"/>
        </w:rPr>
        <w:t>description (string) — </w:t>
      </w:r>
      <w:r w:rsidRPr="002E7776">
        <w:rPr>
          <w:b/>
          <w:bCs/>
          <w:lang w:val="en-US"/>
        </w:rPr>
        <w:t xml:space="preserve">~100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6197B8E9" w14:textId="77777777" w:rsidR="002E7776" w:rsidRPr="002E7776" w:rsidRDefault="002E7776" w:rsidP="000F781F">
      <w:pPr>
        <w:numPr>
          <w:ilvl w:val="0"/>
          <w:numId w:val="36"/>
        </w:numPr>
        <w:rPr>
          <w:lang w:val="en-US"/>
        </w:rPr>
      </w:pPr>
      <w:proofErr w:type="spellStart"/>
      <w:r w:rsidRPr="002E7776">
        <w:rPr>
          <w:lang w:val="en-US"/>
        </w:rPr>
        <w:t>grade_type</w:t>
      </w:r>
      <w:proofErr w:type="spellEnd"/>
      <w:r w:rsidRPr="002E7776">
        <w:rPr>
          <w:lang w:val="en-US"/>
        </w:rPr>
        <w:t> (string) — </w:t>
      </w:r>
      <w:r w:rsidRPr="002E7776">
        <w:rPr>
          <w:b/>
          <w:bCs/>
          <w:lang w:val="en-US"/>
        </w:rPr>
        <w:t xml:space="preserve">~10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149DB4EA" w14:textId="77777777" w:rsidR="002E7776" w:rsidRPr="002E7776" w:rsidRDefault="002E7776" w:rsidP="000F781F">
      <w:pPr>
        <w:numPr>
          <w:ilvl w:val="0"/>
          <w:numId w:val="36"/>
        </w:numPr>
        <w:rPr>
          <w:lang w:val="en-US"/>
        </w:rPr>
      </w:pPr>
      <w:proofErr w:type="spellStart"/>
      <w:r w:rsidRPr="002E7776">
        <w:rPr>
          <w:lang w:val="en-US"/>
        </w:rPr>
        <w:t>is_activity</w:t>
      </w:r>
      <w:proofErr w:type="spellEnd"/>
      <w:r w:rsidRPr="002E7776">
        <w:rPr>
          <w:lang w:val="en-US"/>
        </w:rPr>
        <w:t> (bool) — </w:t>
      </w:r>
      <w:r w:rsidRPr="002E7776">
        <w:rPr>
          <w:b/>
          <w:bCs/>
          <w:lang w:val="en-US"/>
        </w:rPr>
        <w:t xml:space="preserve">1 </w:t>
      </w:r>
      <w:proofErr w:type="spellStart"/>
      <w:r w:rsidRPr="002E7776">
        <w:rPr>
          <w:b/>
          <w:bCs/>
          <w:lang w:val="en-US"/>
        </w:rPr>
        <w:t>байт</w:t>
      </w:r>
      <w:proofErr w:type="spellEnd"/>
    </w:p>
    <w:p w14:paraId="01322890" w14:textId="77777777" w:rsidR="002E7776" w:rsidRPr="002E7776" w:rsidRDefault="002E7776" w:rsidP="002E7776">
      <w:r w:rsidRPr="002E7776">
        <w:t>Итого:</w:t>
      </w:r>
      <w:r w:rsidRPr="002E7776">
        <w:rPr>
          <w:lang w:val="en-US"/>
        </w:rPr>
        <w:t> </w:t>
      </w:r>
      <w:r w:rsidRPr="002E7776">
        <w:rPr>
          <w:b/>
          <w:bCs/>
        </w:rPr>
        <w:t>~160 байт × 150 = 24 000 байт (константа)</w:t>
      </w:r>
    </w:p>
    <w:p w14:paraId="0EC8DA85" w14:textId="53E99AEF" w:rsidR="002E7776" w:rsidRDefault="002E7776" w:rsidP="00C338C2"/>
    <w:p w14:paraId="2B278F2E" w14:textId="7777777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lastRenderedPageBreak/>
        <w:t>Размер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объектов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2833"/>
        <w:gridCol w:w="1693"/>
        <w:gridCol w:w="2472"/>
      </w:tblGrid>
      <w:tr w:rsidR="002E7776" w:rsidRPr="002E7776" w14:paraId="47E38BE5" w14:textId="77777777" w:rsidTr="002E7776">
        <w:trPr>
          <w:tblHeader/>
        </w:trPr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CAEEE" w14:textId="77777777" w:rsidR="002E7776" w:rsidRPr="002E7776" w:rsidRDefault="002E7776" w:rsidP="002E7776">
            <w:pPr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Объект</w:t>
            </w:r>
            <w:proofErr w:type="spellEnd"/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FA46C" w14:textId="77777777" w:rsidR="002E7776" w:rsidRPr="002E7776" w:rsidRDefault="002E7776" w:rsidP="002E7776">
            <w:pPr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Размер</w:t>
            </w:r>
            <w:proofErr w:type="spellEnd"/>
            <w:r w:rsidRPr="002E777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2E7776">
              <w:rPr>
                <w:b/>
                <w:bCs/>
                <w:lang w:val="en-US"/>
              </w:rPr>
              <w:t>одного</w:t>
            </w:r>
            <w:proofErr w:type="spellEnd"/>
            <w:r w:rsidRPr="002E777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2E7776">
              <w:rPr>
                <w:b/>
                <w:bCs/>
                <w:lang w:val="en-US"/>
              </w:rPr>
              <w:t>экземпляра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39369" w14:textId="77777777" w:rsidR="002E7776" w:rsidRPr="002E7776" w:rsidRDefault="002E7776" w:rsidP="002E7776">
            <w:pPr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Кол-во</w:t>
            </w:r>
            <w:proofErr w:type="spellEnd"/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AE443" w14:textId="77777777" w:rsidR="002E7776" w:rsidRPr="002E7776" w:rsidRDefault="002E7776" w:rsidP="002E7776">
            <w:pPr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Формула</w:t>
            </w:r>
            <w:proofErr w:type="spellEnd"/>
            <w:r w:rsidRPr="002E777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2E7776">
              <w:rPr>
                <w:b/>
                <w:bCs/>
                <w:lang w:val="en-US"/>
              </w:rPr>
              <w:t>размера</w:t>
            </w:r>
            <w:proofErr w:type="spellEnd"/>
          </w:p>
        </w:tc>
      </w:tr>
      <w:tr w:rsidR="002E7776" w:rsidRPr="002E7776" w14:paraId="3C2B9DD1" w14:textId="77777777" w:rsidTr="002E7776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ABAD0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b/>
                <w:bCs/>
                <w:lang w:val="en-US"/>
              </w:rPr>
              <w:t>User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DA99C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 xml:space="preserve">~150 </w:t>
            </w:r>
            <w:proofErr w:type="spellStart"/>
            <w:r w:rsidRPr="002E7776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09CCF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= N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CBAEC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150 × N</w:t>
            </w:r>
          </w:p>
        </w:tc>
      </w:tr>
      <w:tr w:rsidR="002E7776" w:rsidRPr="002E7776" w14:paraId="53D54E9F" w14:textId="77777777" w:rsidTr="002E7776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22999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b/>
                <w:bCs/>
                <w:lang w:val="en-US"/>
              </w:rPr>
              <w:t>Student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2C826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 xml:space="preserve">~2 152 </w:t>
            </w:r>
            <w:proofErr w:type="spellStart"/>
            <w:r w:rsidRPr="002E7776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50D22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= N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259517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2 152 × N</w:t>
            </w:r>
          </w:p>
        </w:tc>
      </w:tr>
      <w:tr w:rsidR="002E7776" w:rsidRPr="002E7776" w14:paraId="31AB3096" w14:textId="77777777" w:rsidTr="002E7776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361D9B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b/>
                <w:bCs/>
                <w:lang w:val="en-US"/>
              </w:rPr>
              <w:t>Teacher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A86BE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 xml:space="preserve">~96 </w:t>
            </w:r>
            <w:proofErr w:type="spellStart"/>
            <w:r w:rsidRPr="002E7776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01325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= N / 20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B507B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4.8 × N</w:t>
            </w:r>
          </w:p>
        </w:tc>
      </w:tr>
      <w:tr w:rsidR="002E7776" w:rsidRPr="002E7776" w14:paraId="222A03EE" w14:textId="77777777" w:rsidTr="002E7776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3C349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b/>
                <w:bCs/>
                <w:lang w:val="en-US"/>
              </w:rPr>
              <w:t>Log</w:t>
            </w:r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17845C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 xml:space="preserve">~52 </w:t>
            </w:r>
            <w:proofErr w:type="spellStart"/>
            <w:r w:rsidRPr="002E7776">
              <w:rPr>
                <w:lang w:val="en-US"/>
              </w:rPr>
              <w:t>байта</w:t>
            </w:r>
            <w:proofErr w:type="spellEnd"/>
            <w:r w:rsidRPr="002E7776">
              <w:rPr>
                <w:lang w:val="en-US"/>
              </w:rPr>
              <w:t xml:space="preserve"> × 5 = 260 </w:t>
            </w:r>
            <w:proofErr w:type="spellStart"/>
            <w:r w:rsidRPr="002E7776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DAA25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= 5 × N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B5166C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260 × N</w:t>
            </w:r>
          </w:p>
        </w:tc>
      </w:tr>
      <w:tr w:rsidR="002E7776" w:rsidRPr="002E7776" w14:paraId="1C997B87" w14:textId="77777777" w:rsidTr="002E7776">
        <w:tc>
          <w:tcPr>
            <w:tcW w:w="10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57B02" w14:textId="77777777" w:rsidR="002E7776" w:rsidRPr="002E7776" w:rsidRDefault="002E7776" w:rsidP="002E7776">
            <w:pPr>
              <w:rPr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SubjectMeta</w:t>
            </w:r>
            <w:proofErr w:type="spellEnd"/>
          </w:p>
        </w:tc>
        <w:tc>
          <w:tcPr>
            <w:tcW w:w="16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CC262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 xml:space="preserve">~160 </w:t>
            </w:r>
            <w:proofErr w:type="spellStart"/>
            <w:r w:rsidRPr="002E7776">
              <w:rPr>
                <w:lang w:val="en-US"/>
              </w:rPr>
              <w:t>байт</w:t>
            </w:r>
            <w:proofErr w:type="spellEnd"/>
          </w:p>
        </w:tc>
        <w:tc>
          <w:tcPr>
            <w:tcW w:w="7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A0E76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= 150</w:t>
            </w:r>
          </w:p>
        </w:tc>
        <w:tc>
          <w:tcPr>
            <w:tcW w:w="14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F964B7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24 000 </w:t>
            </w:r>
            <w:proofErr w:type="spellStart"/>
            <w:r w:rsidRPr="002E7776">
              <w:rPr>
                <w:lang w:val="en-US"/>
              </w:rPr>
              <w:t>байт</w:t>
            </w:r>
            <w:proofErr w:type="spellEnd"/>
            <w:r w:rsidRPr="002E7776">
              <w:rPr>
                <w:lang w:val="en-US"/>
              </w:rPr>
              <w:t xml:space="preserve"> (</w:t>
            </w:r>
            <w:proofErr w:type="spellStart"/>
            <w:r w:rsidRPr="002E7776">
              <w:rPr>
                <w:lang w:val="en-US"/>
              </w:rPr>
              <w:t>константа</w:t>
            </w:r>
            <w:proofErr w:type="spellEnd"/>
            <w:r w:rsidRPr="002E7776">
              <w:rPr>
                <w:lang w:val="en-US"/>
              </w:rPr>
              <w:t>)</w:t>
            </w:r>
          </w:p>
        </w:tc>
      </w:tr>
    </w:tbl>
    <w:p w14:paraId="43E99DB6" w14:textId="3DE77B45" w:rsidR="002E7776" w:rsidRDefault="002E7776" w:rsidP="00C338C2"/>
    <w:p w14:paraId="0D717784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t>Общая формула "чистого" объёма в байтах</w:t>
      </w:r>
    </w:p>
    <w:p w14:paraId="5502C471" w14:textId="7777777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t>Чистый_объем</w:t>
      </w:r>
      <w:proofErr w:type="spellEnd"/>
      <w:r w:rsidRPr="002E7776">
        <w:rPr>
          <w:lang w:val="en-US"/>
        </w:rPr>
        <w:t>(N) =</w:t>
      </w:r>
    </w:p>
    <w:p w14:paraId="6636F372" w14:textId="77777777" w:rsidR="002E7776" w:rsidRPr="002E7776" w:rsidRDefault="002E7776" w:rsidP="002E7776">
      <w:pPr>
        <w:rPr>
          <w:lang w:val="en-US"/>
        </w:rPr>
      </w:pPr>
      <w:r w:rsidRPr="002E7776">
        <w:rPr>
          <w:lang w:val="en-US"/>
        </w:rPr>
        <w:t xml:space="preserve">    150 × N         // User</w:t>
      </w:r>
    </w:p>
    <w:p w14:paraId="652658CB" w14:textId="77777777" w:rsidR="002E7776" w:rsidRPr="002E7776" w:rsidRDefault="002E7776" w:rsidP="002E7776">
      <w:pPr>
        <w:rPr>
          <w:lang w:val="en-US"/>
        </w:rPr>
      </w:pPr>
      <w:r w:rsidRPr="002E7776">
        <w:rPr>
          <w:lang w:val="en-US"/>
        </w:rPr>
        <w:t xml:space="preserve">  + 2 152 × N       // Student</w:t>
      </w:r>
    </w:p>
    <w:p w14:paraId="0B2951AB" w14:textId="77777777" w:rsidR="002E7776" w:rsidRPr="002E7776" w:rsidRDefault="002E7776" w:rsidP="002E7776">
      <w:pPr>
        <w:rPr>
          <w:lang w:val="en-US"/>
        </w:rPr>
      </w:pPr>
      <w:r w:rsidRPr="002E7776">
        <w:rPr>
          <w:lang w:val="en-US"/>
        </w:rPr>
        <w:t xml:space="preserve">  + 4.8 × N         // Teacher</w:t>
      </w:r>
    </w:p>
    <w:p w14:paraId="4B2ED281" w14:textId="77777777" w:rsidR="002E7776" w:rsidRPr="002E7776" w:rsidRDefault="002E7776" w:rsidP="002E7776">
      <w:pPr>
        <w:rPr>
          <w:lang w:val="en-US"/>
        </w:rPr>
      </w:pPr>
      <w:r w:rsidRPr="002E7776">
        <w:rPr>
          <w:lang w:val="en-US"/>
        </w:rPr>
        <w:t xml:space="preserve">  + 260 × N         // Log</w:t>
      </w:r>
    </w:p>
    <w:p w14:paraId="5E4E8058" w14:textId="77777777" w:rsidR="002E7776" w:rsidRPr="002E7776" w:rsidRDefault="002E7776" w:rsidP="002E7776">
      <w:pPr>
        <w:rPr>
          <w:lang w:val="en-US"/>
        </w:rPr>
      </w:pPr>
      <w:r w:rsidRPr="002E7776">
        <w:rPr>
          <w:lang w:val="en-US"/>
        </w:rPr>
        <w:t xml:space="preserve">  + 24 000          // </w:t>
      </w:r>
      <w:proofErr w:type="spellStart"/>
      <w:r w:rsidRPr="002E7776">
        <w:rPr>
          <w:lang w:val="en-US"/>
        </w:rPr>
        <w:t>SubjectMeta</w:t>
      </w:r>
      <w:proofErr w:type="spellEnd"/>
    </w:p>
    <w:p w14:paraId="049E95E0" w14:textId="77777777" w:rsidR="002E7776" w:rsidRPr="002E7776" w:rsidRDefault="002E7776" w:rsidP="002E7776">
      <w:r w:rsidRPr="002E7776">
        <w:t>Или:</w:t>
      </w:r>
    </w:p>
    <w:p w14:paraId="52E8670C" w14:textId="77777777" w:rsidR="002E7776" w:rsidRPr="002E7776" w:rsidRDefault="002E7776" w:rsidP="002E7776">
      <w:proofErr w:type="spellStart"/>
      <w:r w:rsidRPr="002E7776">
        <w:t>Чистый_объем</w:t>
      </w:r>
      <w:proofErr w:type="spellEnd"/>
      <w:r w:rsidRPr="002E7776">
        <w:t>(</w:t>
      </w:r>
      <w:r w:rsidRPr="002E7776">
        <w:rPr>
          <w:lang w:val="en-US"/>
        </w:rPr>
        <w:t>N</w:t>
      </w:r>
      <w:r w:rsidRPr="002E7776">
        <w:t xml:space="preserve">) = 2 566.8 × </w:t>
      </w:r>
      <w:r w:rsidRPr="002E7776">
        <w:rPr>
          <w:lang w:val="en-US"/>
        </w:rPr>
        <w:t>N</w:t>
      </w:r>
      <w:r w:rsidRPr="002E7776">
        <w:t xml:space="preserve"> + 24 000 байт</w:t>
      </w:r>
    </w:p>
    <w:p w14:paraId="38C62BCC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lastRenderedPageBreak/>
        <w:t>Избыточность модели</w:t>
      </w:r>
    </w:p>
    <w:p w14:paraId="258B154A" w14:textId="77777777" w:rsidR="002E7776" w:rsidRPr="002E7776" w:rsidRDefault="002E7776" w:rsidP="002E7776">
      <w:r w:rsidRPr="002E7776">
        <w:t xml:space="preserve">Избыточность = </w:t>
      </w:r>
      <w:proofErr w:type="spellStart"/>
      <w:r w:rsidRPr="002E7776">
        <w:t>Общий_объем</w:t>
      </w:r>
      <w:proofErr w:type="spellEnd"/>
      <w:r w:rsidRPr="002E7776">
        <w:t xml:space="preserve"> / </w:t>
      </w:r>
      <w:proofErr w:type="spellStart"/>
      <w:r w:rsidRPr="002E7776">
        <w:t>Чистый_объем</w:t>
      </w:r>
      <w:proofErr w:type="spellEnd"/>
    </w:p>
    <w:p w14:paraId="63BC8C1A" w14:textId="77777777" w:rsidR="002E7776" w:rsidRPr="002E7776" w:rsidRDefault="002E7776" w:rsidP="002E7776">
      <w:r w:rsidRPr="002E7776">
        <w:t xml:space="preserve">Избыточность = (5 943.5 × </w:t>
      </w:r>
      <w:r w:rsidRPr="002E7776">
        <w:rPr>
          <w:lang w:val="en-US"/>
        </w:rPr>
        <w:t>N</w:t>
      </w:r>
      <w:r w:rsidRPr="002E7776">
        <w:t xml:space="preserve"> + 24 000) / (2 566.8 × </w:t>
      </w:r>
      <w:r w:rsidRPr="002E7776">
        <w:rPr>
          <w:lang w:val="en-US"/>
        </w:rPr>
        <w:t>N</w:t>
      </w:r>
      <w:r w:rsidRPr="002E7776">
        <w:t xml:space="preserve"> + 24 000)</w:t>
      </w:r>
    </w:p>
    <w:p w14:paraId="5357A194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t>Примеры избыточности для разных значений</w:t>
      </w:r>
      <w:r w:rsidRPr="002E7776">
        <w:rPr>
          <w:b/>
          <w:bCs/>
          <w:lang w:val="en-US"/>
        </w:rPr>
        <w:t> N</w:t>
      </w:r>
    </w:p>
    <w:tbl>
      <w:tblPr>
        <w:tblW w:w="12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0"/>
        <w:gridCol w:w="5580"/>
      </w:tblGrid>
      <w:tr w:rsidR="002E7776" w:rsidRPr="002E7776" w14:paraId="66699D0E" w14:textId="77777777" w:rsidTr="002E7776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E8653" w14:textId="77777777" w:rsidR="002E7776" w:rsidRPr="002E7776" w:rsidRDefault="002E7776" w:rsidP="002E7776">
            <w:pPr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Кол-во</w:t>
            </w:r>
            <w:proofErr w:type="spellEnd"/>
            <w:r w:rsidRPr="002E777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2E7776">
              <w:rPr>
                <w:b/>
                <w:bCs/>
                <w:lang w:val="en-US"/>
              </w:rPr>
              <w:t>студентов</w:t>
            </w:r>
            <w:proofErr w:type="spellEnd"/>
            <w:r w:rsidRPr="002E7776">
              <w:rPr>
                <w:b/>
                <w:bCs/>
                <w:lang w:val="en-US"/>
              </w:rPr>
              <w:t xml:space="preserve"> (N)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D41D01" w14:textId="77777777" w:rsidR="002E7776" w:rsidRPr="002E7776" w:rsidRDefault="002E7776" w:rsidP="002E7776">
            <w:pPr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Избыточность</w:t>
            </w:r>
            <w:proofErr w:type="spellEnd"/>
          </w:p>
        </w:tc>
      </w:tr>
      <w:tr w:rsidR="002E7776" w:rsidRPr="002E7776" w14:paraId="39488F80" w14:textId="77777777" w:rsidTr="002E7776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BB1F4A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1 000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C47BB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2.30</w:t>
            </w:r>
          </w:p>
        </w:tc>
      </w:tr>
      <w:tr w:rsidR="002E7776" w:rsidRPr="002E7776" w14:paraId="12B337AA" w14:textId="77777777" w:rsidTr="002E7776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5EEAD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10 000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24021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2.31</w:t>
            </w:r>
          </w:p>
        </w:tc>
      </w:tr>
      <w:tr w:rsidR="002E7776" w:rsidRPr="002E7776" w14:paraId="4E095D5C" w14:textId="77777777" w:rsidTr="002E7776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6B2A09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100 000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8545E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2.32</w:t>
            </w:r>
          </w:p>
        </w:tc>
      </w:tr>
      <w:tr w:rsidR="002E7776" w:rsidRPr="002E7776" w14:paraId="6FB19896" w14:textId="77777777" w:rsidTr="002E7776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F7524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N→∞N→∞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DB8A5" w14:textId="77777777" w:rsidR="002E7776" w:rsidRPr="002E7776" w:rsidRDefault="002E7776" w:rsidP="002E7776">
            <w:pPr>
              <w:rPr>
                <w:lang w:val="en-US"/>
              </w:rPr>
            </w:pPr>
            <w:r w:rsidRPr="002E7776">
              <w:rPr>
                <w:lang w:val="en-US"/>
              </w:rPr>
              <w:t>2.32</w:t>
            </w:r>
          </w:p>
        </w:tc>
      </w:tr>
    </w:tbl>
    <w:p w14:paraId="0B379C12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t>Направление роста модели при увеличении количества объектов каждой сущности</w:t>
      </w:r>
    </w:p>
    <w:p w14:paraId="6F6B0F77" w14:textId="77777777" w:rsidR="002E7776" w:rsidRPr="002E7776" w:rsidRDefault="002E7776" w:rsidP="002E7776">
      <w:r w:rsidRPr="002E7776">
        <w:t>Так как в модели все данные выражаются через</w:t>
      </w:r>
      <w:r w:rsidRPr="002E7776">
        <w:rPr>
          <w:lang w:val="en-US"/>
        </w:rPr>
        <w:t> N</w:t>
      </w:r>
      <w:r w:rsidRPr="002E7776">
        <w:t>, то при увеличении количества объектов каждой сущности, модель будет расти линейно.</w:t>
      </w:r>
    </w:p>
    <w:p w14:paraId="793D3985" w14:textId="77777777" w:rsidR="002E7776" w:rsidRPr="002E7776" w:rsidRDefault="002E7776" w:rsidP="002E7776">
      <w:r w:rsidRPr="002E7776">
        <w:t>При этом, стоит учитывать, что несмотря на то, что в модели есть массивы объектов, они не влияют на линейный рост, так как количество элементов в них фиксировано и ограниченно сверху (например, 50 предметов в учебном плане).</w:t>
      </w:r>
    </w:p>
    <w:p w14:paraId="3CD495BC" w14:textId="77777777" w:rsidR="002E7776" w:rsidRPr="002E7776" w:rsidRDefault="002E7776" w:rsidP="002E7776">
      <w:r w:rsidRPr="002E7776">
        <w:t>Таким образом, при увеличении количества объектов в модели, она будет расти линейно, что позволяет легко масштабировать систему.</w:t>
      </w:r>
    </w:p>
    <w:p w14:paraId="0FB50BC8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t xml:space="preserve">Примеры данных для </w:t>
      </w:r>
      <w:proofErr w:type="spellStart"/>
      <w:r w:rsidRPr="002E7776">
        <w:rPr>
          <w:b/>
          <w:bCs/>
        </w:rPr>
        <w:t>нереляционной</w:t>
      </w:r>
      <w:proofErr w:type="spellEnd"/>
      <w:r w:rsidRPr="002E7776">
        <w:rPr>
          <w:b/>
          <w:bCs/>
        </w:rPr>
        <w:t xml:space="preserve"> базы данных</w:t>
      </w:r>
    </w:p>
    <w:p w14:paraId="2F91A0CB" w14:textId="77777777" w:rsidR="002E7776" w:rsidRPr="002E7776" w:rsidRDefault="002E7776" w:rsidP="002E7776">
      <w:pPr>
        <w:rPr>
          <w:lang w:val="en-US"/>
        </w:rPr>
      </w:pPr>
      <w:r w:rsidRPr="002E7776">
        <w:rPr>
          <w:b/>
          <w:bCs/>
          <w:lang w:val="en-US"/>
        </w:rPr>
        <w:t>User</w:t>
      </w:r>
    </w:p>
    <w:p w14:paraId="75B3D304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>{</w:t>
      </w:r>
    </w:p>
    <w:p w14:paraId="0EB32D8D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"_id":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"661adfa5e13f1a1234567890" },</w:t>
      </w:r>
    </w:p>
    <w:p w14:paraId="0AE73FAF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"email": "ivan.ivanov@example.com",</w:t>
      </w:r>
    </w:p>
    <w:p w14:paraId="6482DEA9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lastRenderedPageBreak/>
        <w:t xml:space="preserve">  "login": "</w:t>
      </w:r>
      <w:proofErr w:type="spellStart"/>
      <w:r w:rsidRPr="002E7776">
        <w:rPr>
          <w:lang w:val="en-US"/>
        </w:rPr>
        <w:t>ivanivan</w:t>
      </w:r>
      <w:proofErr w:type="spellEnd"/>
      <w:r w:rsidRPr="002E7776">
        <w:rPr>
          <w:lang w:val="en-US"/>
        </w:rPr>
        <w:t>",</w:t>
      </w:r>
    </w:p>
    <w:p w14:paraId="0BA4DB2E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password</w:t>
      </w:r>
      <w:proofErr w:type="gramEnd"/>
      <w:r w:rsidRPr="002E7776">
        <w:rPr>
          <w:lang w:val="en-US"/>
        </w:rPr>
        <w:t>_hash</w:t>
      </w:r>
      <w:proofErr w:type="spellEnd"/>
      <w:r w:rsidRPr="002E7776">
        <w:rPr>
          <w:lang w:val="en-US"/>
        </w:rPr>
        <w:t>": "$2b$10$....",</w:t>
      </w:r>
    </w:p>
    <w:p w14:paraId="4E7928C2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first</w:t>
      </w:r>
      <w:proofErr w:type="gramEnd"/>
      <w:r w:rsidRPr="002E7776">
        <w:rPr>
          <w:lang w:val="en-US"/>
        </w:rPr>
        <w:t>_name</w:t>
      </w:r>
      <w:proofErr w:type="spellEnd"/>
      <w:r w:rsidRPr="002E7776">
        <w:rPr>
          <w:lang w:val="en-US"/>
        </w:rPr>
        <w:t>": "</w:t>
      </w:r>
      <w:r>
        <w:t>Иван</w:t>
      </w:r>
      <w:r w:rsidRPr="002E7776">
        <w:rPr>
          <w:lang w:val="en-US"/>
        </w:rPr>
        <w:t>",</w:t>
      </w:r>
    </w:p>
    <w:p w14:paraId="191D8B65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middle</w:t>
      </w:r>
      <w:proofErr w:type="gramEnd"/>
      <w:r w:rsidRPr="002E7776">
        <w:rPr>
          <w:lang w:val="en-US"/>
        </w:rPr>
        <w:t>_name</w:t>
      </w:r>
      <w:proofErr w:type="spellEnd"/>
      <w:r w:rsidRPr="002E7776">
        <w:rPr>
          <w:lang w:val="en-US"/>
        </w:rPr>
        <w:t>": "</w:t>
      </w:r>
      <w:r>
        <w:t>Иванович</w:t>
      </w:r>
      <w:r w:rsidRPr="002E7776">
        <w:rPr>
          <w:lang w:val="en-US"/>
        </w:rPr>
        <w:t>",</w:t>
      </w:r>
    </w:p>
    <w:p w14:paraId="1D797145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last</w:t>
      </w:r>
      <w:proofErr w:type="gramEnd"/>
      <w:r w:rsidRPr="002E7776">
        <w:rPr>
          <w:lang w:val="en-US"/>
        </w:rPr>
        <w:t>_name</w:t>
      </w:r>
      <w:proofErr w:type="spellEnd"/>
      <w:r w:rsidRPr="002E7776">
        <w:rPr>
          <w:lang w:val="en-US"/>
        </w:rPr>
        <w:t>": "</w:t>
      </w:r>
      <w:r>
        <w:t>Иванов</w:t>
      </w:r>
      <w:r w:rsidRPr="002E7776">
        <w:rPr>
          <w:lang w:val="en-US"/>
        </w:rPr>
        <w:t>",</w:t>
      </w:r>
    </w:p>
    <w:p w14:paraId="56FB13CB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"active": true,</w:t>
      </w:r>
    </w:p>
    <w:p w14:paraId="793347A2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role</w:t>
      </w:r>
      <w:proofErr w:type="gramEnd"/>
      <w:r w:rsidRPr="002E7776">
        <w:rPr>
          <w:lang w:val="en-US"/>
        </w:rPr>
        <w:t>_id</w:t>
      </w:r>
      <w:proofErr w:type="spellEnd"/>
      <w:r w:rsidRPr="002E7776">
        <w:rPr>
          <w:lang w:val="en-US"/>
        </w:rPr>
        <w:t>": "student"</w:t>
      </w:r>
    </w:p>
    <w:p w14:paraId="7470D7F6" w14:textId="2EF1DFAF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>}</w:t>
      </w:r>
    </w:p>
    <w:p w14:paraId="14BBED44" w14:textId="77777777" w:rsidR="002E7776" w:rsidRPr="002E7776" w:rsidRDefault="002E7776" w:rsidP="002E7776">
      <w:pPr>
        <w:rPr>
          <w:lang w:val="en-US"/>
        </w:rPr>
      </w:pPr>
      <w:r w:rsidRPr="002E7776">
        <w:rPr>
          <w:b/>
          <w:bCs/>
          <w:lang w:val="en-US"/>
        </w:rPr>
        <w:t>Student</w:t>
      </w:r>
    </w:p>
    <w:p w14:paraId="470A54EB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>{</w:t>
      </w:r>
    </w:p>
    <w:p w14:paraId="72689DE6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"_id":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"661ae05de13f1a1234567891" },</w:t>
      </w:r>
    </w:p>
    <w:p w14:paraId="327E7B4A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r w:rsidRPr="002E7776">
        <w:rPr>
          <w:lang w:val="en-US"/>
        </w:rPr>
        <w:t>user_id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"661adfa5e13f1a1234567890" },</w:t>
      </w:r>
    </w:p>
    <w:p w14:paraId="394C8DBD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r w:rsidRPr="002E7776">
        <w:rPr>
          <w:lang w:val="en-US"/>
        </w:rPr>
        <w:t>birth_date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$date": "2003-06-21T00:00:00Z" },</w:t>
      </w:r>
    </w:p>
    <w:p w14:paraId="48E66CEB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admission</w:t>
      </w:r>
      <w:proofErr w:type="gramEnd"/>
      <w:r w:rsidRPr="002E7776">
        <w:rPr>
          <w:lang w:val="en-US"/>
        </w:rPr>
        <w:t>_year</w:t>
      </w:r>
      <w:proofErr w:type="spellEnd"/>
      <w:r w:rsidRPr="002E7776">
        <w:rPr>
          <w:lang w:val="en-US"/>
        </w:rPr>
        <w:t>": 2021,</w:t>
      </w:r>
    </w:p>
    <w:p w14:paraId="4AED445E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student</w:t>
      </w:r>
      <w:proofErr w:type="gramEnd"/>
      <w:r w:rsidRPr="002E7776">
        <w:rPr>
          <w:lang w:val="en-US"/>
        </w:rPr>
        <w:t>_type</w:t>
      </w:r>
      <w:proofErr w:type="spellEnd"/>
      <w:r w:rsidRPr="002E7776">
        <w:rPr>
          <w:lang w:val="en-US"/>
        </w:rPr>
        <w:t>": "bachelor",</w:t>
      </w:r>
    </w:p>
    <w:p w14:paraId="0B64B18E" w14:textId="77777777" w:rsidR="002E7776" w:rsidRDefault="002E7776" w:rsidP="002E7776">
      <w:pPr>
        <w:pStyle w:val="a1"/>
      </w:pPr>
      <w:r w:rsidRPr="002E7776">
        <w:rPr>
          <w:lang w:val="en-US"/>
        </w:rPr>
        <w:t xml:space="preserve">  </w:t>
      </w:r>
      <w:r>
        <w:t>"</w:t>
      </w:r>
      <w:proofErr w:type="spellStart"/>
      <w:r>
        <w:t>course</w:t>
      </w:r>
      <w:proofErr w:type="spellEnd"/>
      <w:r>
        <w:t>": 3,</w:t>
      </w:r>
    </w:p>
    <w:p w14:paraId="30FC3B2D" w14:textId="77777777" w:rsidR="002E7776" w:rsidRDefault="002E7776" w:rsidP="002E7776">
      <w:pPr>
        <w:pStyle w:val="a1"/>
      </w:pPr>
      <w:r>
        <w:t xml:space="preserve">  "</w:t>
      </w:r>
      <w:proofErr w:type="spellStart"/>
      <w:r>
        <w:t>program_name</w:t>
      </w:r>
      <w:proofErr w:type="spellEnd"/>
      <w:r>
        <w:t>": "Прикладная математика и информатика",</w:t>
      </w:r>
    </w:p>
    <w:p w14:paraId="5776F5BA" w14:textId="77777777" w:rsidR="002E7776" w:rsidRPr="002E7776" w:rsidRDefault="002E7776" w:rsidP="002E7776">
      <w:pPr>
        <w:pStyle w:val="a1"/>
        <w:rPr>
          <w:lang w:val="en-US"/>
        </w:rPr>
      </w:pPr>
      <w:r>
        <w:t xml:space="preserve">  </w:t>
      </w:r>
      <w:r w:rsidRPr="002E7776">
        <w:rPr>
          <w:lang w:val="en-US"/>
        </w:rPr>
        <w:t>"faculty": "IT",</w:t>
      </w:r>
    </w:p>
    <w:p w14:paraId="09BDCC3F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group</w:t>
      </w:r>
      <w:proofErr w:type="gramEnd"/>
      <w:r w:rsidRPr="002E7776">
        <w:rPr>
          <w:lang w:val="en-US"/>
        </w:rPr>
        <w:t>_name</w:t>
      </w:r>
      <w:proofErr w:type="spellEnd"/>
      <w:r w:rsidRPr="002E7776">
        <w:rPr>
          <w:lang w:val="en-US"/>
        </w:rPr>
        <w:t>": "2323",</w:t>
      </w:r>
    </w:p>
    <w:p w14:paraId="51514109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funding</w:t>
      </w:r>
      <w:proofErr w:type="gramEnd"/>
      <w:r w:rsidRPr="002E7776">
        <w:rPr>
          <w:lang w:val="en-US"/>
        </w:rPr>
        <w:t>_type</w:t>
      </w:r>
      <w:proofErr w:type="spellEnd"/>
      <w:r w:rsidRPr="002E7776">
        <w:rPr>
          <w:lang w:val="en-US"/>
        </w:rPr>
        <w:t>": "budget",</w:t>
      </w:r>
    </w:p>
    <w:p w14:paraId="3538E04B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"statistic": {</w:t>
      </w:r>
    </w:p>
    <w:p w14:paraId="620177E8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"</w:t>
      </w:r>
      <w:proofErr w:type="spellStart"/>
      <w:proofErr w:type="gramStart"/>
      <w:r w:rsidRPr="002E7776">
        <w:rPr>
          <w:lang w:val="en-US"/>
        </w:rPr>
        <w:t>average</w:t>
      </w:r>
      <w:proofErr w:type="gramEnd"/>
      <w:r w:rsidRPr="002E7776">
        <w:rPr>
          <w:lang w:val="en-US"/>
        </w:rPr>
        <w:t>_score</w:t>
      </w:r>
      <w:proofErr w:type="spellEnd"/>
      <w:r w:rsidRPr="002E7776">
        <w:rPr>
          <w:lang w:val="en-US"/>
        </w:rPr>
        <w:t>": 4.2,</w:t>
      </w:r>
    </w:p>
    <w:p w14:paraId="6D61F73D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"</w:t>
      </w:r>
      <w:proofErr w:type="spellStart"/>
      <w:proofErr w:type="gramStart"/>
      <w:r w:rsidRPr="002E7776">
        <w:rPr>
          <w:lang w:val="en-US"/>
        </w:rPr>
        <w:t>attendance</w:t>
      </w:r>
      <w:proofErr w:type="gramEnd"/>
      <w:r w:rsidRPr="002E7776">
        <w:rPr>
          <w:lang w:val="en-US"/>
        </w:rPr>
        <w:t>_percent</w:t>
      </w:r>
      <w:proofErr w:type="spellEnd"/>
      <w:r w:rsidRPr="002E7776">
        <w:rPr>
          <w:lang w:val="en-US"/>
        </w:rPr>
        <w:t>": 87.5,</w:t>
      </w:r>
    </w:p>
    <w:p w14:paraId="6256D7F1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"</w:t>
      </w:r>
      <w:proofErr w:type="spellStart"/>
      <w:r w:rsidRPr="002E7776">
        <w:rPr>
          <w:lang w:val="en-US"/>
        </w:rPr>
        <w:t>calculation_date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$date": "2025-04-10T00:00:00Z" },</w:t>
      </w:r>
    </w:p>
    <w:p w14:paraId="38A73143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"</w:t>
      </w:r>
      <w:proofErr w:type="spellStart"/>
      <w:proofErr w:type="gramStart"/>
      <w:r w:rsidRPr="002E7776">
        <w:rPr>
          <w:lang w:val="en-US"/>
        </w:rPr>
        <w:t>count</w:t>
      </w:r>
      <w:proofErr w:type="gramEnd"/>
      <w:r w:rsidRPr="002E7776">
        <w:rPr>
          <w:lang w:val="en-US"/>
        </w:rPr>
        <w:t>_activities</w:t>
      </w:r>
      <w:proofErr w:type="spellEnd"/>
      <w:r w:rsidRPr="002E7776">
        <w:rPr>
          <w:lang w:val="en-US"/>
        </w:rPr>
        <w:t>": 12,</w:t>
      </w:r>
    </w:p>
    <w:p w14:paraId="0119A2B9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"</w:t>
      </w:r>
      <w:proofErr w:type="spellStart"/>
      <w:proofErr w:type="gramStart"/>
      <w:r w:rsidRPr="002E7776">
        <w:rPr>
          <w:lang w:val="en-US"/>
        </w:rPr>
        <w:t>exlusion</w:t>
      </w:r>
      <w:proofErr w:type="gramEnd"/>
      <w:r w:rsidRPr="002E7776">
        <w:rPr>
          <w:lang w:val="en-US"/>
        </w:rPr>
        <w:t>_probability</w:t>
      </w:r>
      <w:proofErr w:type="spellEnd"/>
      <w:r w:rsidRPr="002E7776">
        <w:rPr>
          <w:lang w:val="en-US"/>
        </w:rPr>
        <w:t>": 0.08,</w:t>
      </w:r>
    </w:p>
    <w:p w14:paraId="4F843C58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"subjects": [</w:t>
      </w:r>
    </w:p>
    <w:p w14:paraId="1F0BCB19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{</w:t>
      </w:r>
    </w:p>
    <w:p w14:paraId="227B35D5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</w:t>
      </w:r>
      <w:proofErr w:type="spellStart"/>
      <w:r w:rsidRPr="002E7776">
        <w:rPr>
          <w:lang w:val="en-US"/>
        </w:rPr>
        <w:t>subject_id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"661ae1d9e13f1a12345678a0" },</w:t>
      </w:r>
    </w:p>
    <w:p w14:paraId="6BCCE53F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</w:t>
      </w:r>
      <w:proofErr w:type="spellStart"/>
      <w:proofErr w:type="gramStart"/>
      <w:r w:rsidRPr="002E7776">
        <w:rPr>
          <w:lang w:val="en-US"/>
        </w:rPr>
        <w:t>attendance</w:t>
      </w:r>
      <w:proofErr w:type="gramEnd"/>
      <w:r w:rsidRPr="002E7776">
        <w:rPr>
          <w:lang w:val="en-US"/>
        </w:rPr>
        <w:t>_lessons</w:t>
      </w:r>
      <w:proofErr w:type="spellEnd"/>
      <w:r w:rsidRPr="002E7776">
        <w:rPr>
          <w:lang w:val="en-US"/>
        </w:rPr>
        <w:t>": 28,</w:t>
      </w:r>
    </w:p>
    <w:p w14:paraId="2E839CEC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"year": 2024,</w:t>
      </w:r>
    </w:p>
    <w:p w14:paraId="0A27C71B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"season": "autumn",</w:t>
      </w:r>
    </w:p>
    <w:p w14:paraId="330E0138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"score": 5,</w:t>
      </w:r>
    </w:p>
    <w:p w14:paraId="3B5193D7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</w:t>
      </w:r>
      <w:proofErr w:type="spellStart"/>
      <w:proofErr w:type="gramStart"/>
      <w:r w:rsidRPr="002E7776">
        <w:rPr>
          <w:lang w:val="en-US"/>
        </w:rPr>
        <w:t>grade</w:t>
      </w:r>
      <w:proofErr w:type="gramEnd"/>
      <w:r w:rsidRPr="002E7776">
        <w:rPr>
          <w:lang w:val="en-US"/>
        </w:rPr>
        <w:t>_value</w:t>
      </w:r>
      <w:proofErr w:type="spellEnd"/>
      <w:r w:rsidRPr="002E7776">
        <w:rPr>
          <w:lang w:val="en-US"/>
        </w:rPr>
        <w:t>": "5"</w:t>
      </w:r>
    </w:p>
    <w:p w14:paraId="43A1786C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lastRenderedPageBreak/>
        <w:t xml:space="preserve">      },</w:t>
      </w:r>
    </w:p>
    <w:p w14:paraId="24958E7E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{</w:t>
      </w:r>
    </w:p>
    <w:p w14:paraId="188847A6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</w:t>
      </w:r>
      <w:proofErr w:type="spellStart"/>
      <w:r w:rsidRPr="002E7776">
        <w:rPr>
          <w:lang w:val="en-US"/>
        </w:rPr>
        <w:t>subject_id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"661ae1d9e13f1a12345678a1" },</w:t>
      </w:r>
    </w:p>
    <w:p w14:paraId="3F3176E8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</w:t>
      </w:r>
      <w:proofErr w:type="spellStart"/>
      <w:proofErr w:type="gramStart"/>
      <w:r w:rsidRPr="002E7776">
        <w:rPr>
          <w:lang w:val="en-US"/>
        </w:rPr>
        <w:t>attendance</w:t>
      </w:r>
      <w:proofErr w:type="gramEnd"/>
      <w:r w:rsidRPr="002E7776">
        <w:rPr>
          <w:lang w:val="en-US"/>
        </w:rPr>
        <w:t>_lessons</w:t>
      </w:r>
      <w:proofErr w:type="spellEnd"/>
      <w:r w:rsidRPr="002E7776">
        <w:rPr>
          <w:lang w:val="en-US"/>
        </w:rPr>
        <w:t>": 22,</w:t>
      </w:r>
    </w:p>
    <w:p w14:paraId="67AB86AF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"year": 2025,</w:t>
      </w:r>
    </w:p>
    <w:p w14:paraId="3A5AD0B3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"season": "spring",</w:t>
      </w:r>
    </w:p>
    <w:p w14:paraId="490536CC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    "score": null,</w:t>
      </w:r>
    </w:p>
    <w:p w14:paraId="68140CCB" w14:textId="77777777" w:rsidR="002E7776" w:rsidRDefault="002E7776" w:rsidP="002E7776">
      <w:pPr>
        <w:pStyle w:val="a1"/>
      </w:pPr>
      <w:r w:rsidRPr="002E7776">
        <w:rPr>
          <w:lang w:val="en-US"/>
        </w:rPr>
        <w:t xml:space="preserve">        </w:t>
      </w:r>
      <w:r>
        <w:t>"</w:t>
      </w:r>
      <w:proofErr w:type="spellStart"/>
      <w:r>
        <w:t>grade_value</w:t>
      </w:r>
      <w:proofErr w:type="spellEnd"/>
      <w:r>
        <w:t>": null</w:t>
      </w:r>
    </w:p>
    <w:p w14:paraId="643BBC08" w14:textId="77777777" w:rsidR="002E7776" w:rsidRDefault="002E7776" w:rsidP="002E7776">
      <w:pPr>
        <w:pStyle w:val="a1"/>
      </w:pPr>
      <w:r>
        <w:t xml:space="preserve">      }</w:t>
      </w:r>
    </w:p>
    <w:p w14:paraId="62A97B83" w14:textId="77777777" w:rsidR="002E7776" w:rsidRDefault="002E7776" w:rsidP="002E7776">
      <w:pPr>
        <w:pStyle w:val="a1"/>
      </w:pPr>
      <w:r>
        <w:t xml:space="preserve">    ]</w:t>
      </w:r>
    </w:p>
    <w:p w14:paraId="1AF42D0E" w14:textId="77777777" w:rsidR="002E7776" w:rsidRDefault="002E7776" w:rsidP="002E7776">
      <w:pPr>
        <w:pStyle w:val="a1"/>
      </w:pPr>
      <w:r>
        <w:t xml:space="preserve">  }</w:t>
      </w:r>
    </w:p>
    <w:p w14:paraId="101F18F7" w14:textId="5E6452A2" w:rsidR="002E7776" w:rsidRDefault="002E7776" w:rsidP="002E7776">
      <w:pPr>
        <w:pStyle w:val="a1"/>
      </w:pPr>
      <w:r>
        <w:t>}</w:t>
      </w:r>
    </w:p>
    <w:p w14:paraId="49C2E991" w14:textId="55873BE9" w:rsidR="002E7776" w:rsidRDefault="002E7776" w:rsidP="002E7776"/>
    <w:p w14:paraId="40124A7D" w14:textId="09F70491" w:rsidR="002E7776" w:rsidRDefault="002E7776" w:rsidP="002E7776">
      <w:pPr>
        <w:rPr>
          <w:b/>
          <w:bCs/>
        </w:rPr>
      </w:pPr>
      <w:proofErr w:type="spellStart"/>
      <w:r w:rsidRPr="002E7776">
        <w:rPr>
          <w:b/>
          <w:bCs/>
        </w:rPr>
        <w:t>Teacher</w:t>
      </w:r>
      <w:proofErr w:type="spellEnd"/>
    </w:p>
    <w:p w14:paraId="77A8DE92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>{</w:t>
      </w:r>
    </w:p>
    <w:p w14:paraId="246F830C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"_id":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"661ae1fbe13f1a1234567892" },</w:t>
      </w:r>
    </w:p>
    <w:p w14:paraId="65032E83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r w:rsidRPr="002E7776">
        <w:rPr>
          <w:lang w:val="en-US"/>
        </w:rPr>
        <w:t>user_id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"661ae1fbe13f1a1234567893" },</w:t>
      </w:r>
    </w:p>
    <w:p w14:paraId="461C388C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assigned</w:t>
      </w:r>
      <w:proofErr w:type="gramEnd"/>
      <w:r w:rsidRPr="002E7776">
        <w:rPr>
          <w:lang w:val="en-US"/>
        </w:rPr>
        <w:t>_groups</w:t>
      </w:r>
      <w:proofErr w:type="spellEnd"/>
      <w:r w:rsidRPr="002E7776">
        <w:rPr>
          <w:lang w:val="en-US"/>
        </w:rPr>
        <w:t>": ["2323", "2330"],</w:t>
      </w:r>
    </w:p>
    <w:p w14:paraId="43B22E59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assigned</w:t>
      </w:r>
      <w:proofErr w:type="gramEnd"/>
      <w:r w:rsidRPr="002E7776">
        <w:rPr>
          <w:lang w:val="en-US"/>
        </w:rPr>
        <w:t>_subjects</w:t>
      </w:r>
      <w:proofErr w:type="spellEnd"/>
      <w:r w:rsidRPr="002E7776">
        <w:rPr>
          <w:lang w:val="en-US"/>
        </w:rPr>
        <w:t>": [</w:t>
      </w:r>
    </w:p>
    <w:p w14:paraId="25A8DDDB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 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"661ae1d9e13f1a12345678a0" },</w:t>
      </w:r>
    </w:p>
    <w:p w14:paraId="5A53E603" w14:textId="77777777" w:rsidR="002E7776" w:rsidRDefault="002E7776" w:rsidP="002E7776">
      <w:pPr>
        <w:pStyle w:val="a1"/>
      </w:pPr>
      <w:r w:rsidRPr="002E7776">
        <w:rPr>
          <w:lang w:val="en-US"/>
        </w:rPr>
        <w:t xml:space="preserve">    </w:t>
      </w:r>
      <w:proofErr w:type="gramStart"/>
      <w:r>
        <w:t>{ "</w:t>
      </w:r>
      <w:proofErr w:type="gramEnd"/>
      <w:r>
        <w:t>$</w:t>
      </w:r>
      <w:proofErr w:type="spellStart"/>
      <w:r>
        <w:t>oid</w:t>
      </w:r>
      <w:proofErr w:type="spellEnd"/>
      <w:r>
        <w:t>": "661ae1d9e13f1a12345678a1" }</w:t>
      </w:r>
    </w:p>
    <w:p w14:paraId="5FABD78E" w14:textId="77777777" w:rsidR="002E7776" w:rsidRDefault="002E7776" w:rsidP="002E7776">
      <w:pPr>
        <w:pStyle w:val="a1"/>
      </w:pPr>
      <w:r>
        <w:t xml:space="preserve">  ]</w:t>
      </w:r>
    </w:p>
    <w:p w14:paraId="6476EB11" w14:textId="39B45E3D" w:rsidR="002E7776" w:rsidRDefault="002E7776" w:rsidP="002E7776">
      <w:pPr>
        <w:pStyle w:val="a1"/>
      </w:pPr>
      <w:r>
        <w:t>}</w:t>
      </w:r>
    </w:p>
    <w:p w14:paraId="5790238C" w14:textId="4FB0A672" w:rsidR="002E7776" w:rsidRDefault="002E7776" w:rsidP="002E7776"/>
    <w:p w14:paraId="46EE5588" w14:textId="2ECB7808" w:rsidR="002E7776" w:rsidRDefault="002E7776" w:rsidP="002E7776">
      <w:pPr>
        <w:rPr>
          <w:b/>
          <w:bCs/>
        </w:rPr>
      </w:pPr>
      <w:proofErr w:type="spellStart"/>
      <w:r w:rsidRPr="002E7776">
        <w:rPr>
          <w:b/>
          <w:bCs/>
        </w:rPr>
        <w:t>Log</w:t>
      </w:r>
      <w:proofErr w:type="spellEnd"/>
    </w:p>
    <w:p w14:paraId="5AD2F115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>{</w:t>
      </w:r>
    </w:p>
    <w:p w14:paraId="69778D4A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"_id":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"661ae30fe13f1a1234567894" },</w:t>
      </w:r>
    </w:p>
    <w:p w14:paraId="2A7447D8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r w:rsidRPr="002E7776">
        <w:rPr>
          <w:lang w:val="en-US"/>
        </w:rPr>
        <w:t>user_id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"661ae1fbe13f1a1234567893" },</w:t>
      </w:r>
    </w:p>
    <w:p w14:paraId="49F4FBE4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action</w:t>
      </w:r>
      <w:proofErr w:type="gramEnd"/>
      <w:r w:rsidRPr="002E7776">
        <w:rPr>
          <w:lang w:val="en-US"/>
        </w:rPr>
        <w:t>_type</w:t>
      </w:r>
      <w:proofErr w:type="spellEnd"/>
      <w:r w:rsidRPr="002E7776">
        <w:rPr>
          <w:lang w:val="en-US"/>
        </w:rPr>
        <w:t>": "update",</w:t>
      </w:r>
    </w:p>
    <w:p w14:paraId="56702C2C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r w:rsidRPr="002E7776">
        <w:rPr>
          <w:lang w:val="en-US"/>
        </w:rPr>
        <w:t>action_date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$date": "2025-04-12T14:42:00Z" },</w:t>
      </w:r>
    </w:p>
    <w:p w14:paraId="285B85BA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ip</w:t>
      </w:r>
      <w:proofErr w:type="gramEnd"/>
      <w:r w:rsidRPr="002E7776">
        <w:rPr>
          <w:lang w:val="en-US"/>
        </w:rPr>
        <w:t>_address</w:t>
      </w:r>
      <w:proofErr w:type="spellEnd"/>
      <w:r w:rsidRPr="002E7776">
        <w:rPr>
          <w:lang w:val="en-US"/>
        </w:rPr>
        <w:t>": "192.168.1.101",</w:t>
      </w:r>
    </w:p>
    <w:p w14:paraId="5A260011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affected</w:t>
      </w:r>
      <w:proofErr w:type="gramEnd"/>
      <w:r w:rsidRPr="002E7776">
        <w:rPr>
          <w:lang w:val="en-US"/>
        </w:rPr>
        <w:t>_entity</w:t>
      </w:r>
      <w:proofErr w:type="spellEnd"/>
      <w:r w:rsidRPr="002E7776">
        <w:rPr>
          <w:lang w:val="en-US"/>
        </w:rPr>
        <w:t>": "Student",</w:t>
      </w:r>
    </w:p>
    <w:p w14:paraId="7EDD81A9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r w:rsidRPr="002E7776">
        <w:rPr>
          <w:lang w:val="en-US"/>
        </w:rPr>
        <w:t>entity_id</w:t>
      </w:r>
      <w:proofErr w:type="spellEnd"/>
      <w:r w:rsidRPr="002E7776">
        <w:rPr>
          <w:lang w:val="en-US"/>
        </w:rPr>
        <w:t xml:space="preserve">": </w:t>
      </w:r>
      <w:proofErr w:type="gramStart"/>
      <w:r w:rsidRPr="002E7776">
        <w:rPr>
          <w:lang w:val="en-US"/>
        </w:rPr>
        <w:t>{ "</w:t>
      </w:r>
      <w:proofErr w:type="gramEnd"/>
      <w:r w:rsidRPr="002E7776">
        <w:rPr>
          <w:lang w:val="en-US"/>
        </w:rPr>
        <w:t>$</w:t>
      </w:r>
      <w:proofErr w:type="spellStart"/>
      <w:r w:rsidRPr="002E7776">
        <w:rPr>
          <w:lang w:val="en-US"/>
        </w:rPr>
        <w:t>oid</w:t>
      </w:r>
      <w:proofErr w:type="spellEnd"/>
      <w:r w:rsidRPr="002E7776">
        <w:rPr>
          <w:lang w:val="en-US"/>
        </w:rPr>
        <w:t>": "661ae05de13f1a1234567891" },</w:t>
      </w:r>
    </w:p>
    <w:p w14:paraId="12C42968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lastRenderedPageBreak/>
        <w:t xml:space="preserve">  "description": "</w:t>
      </w:r>
      <w:r>
        <w:t>Изменена</w:t>
      </w:r>
      <w:r w:rsidRPr="002E7776">
        <w:rPr>
          <w:lang w:val="en-US"/>
        </w:rPr>
        <w:t xml:space="preserve"> </w:t>
      </w:r>
      <w:r>
        <w:t>посещаемость</w:t>
      </w:r>
      <w:r w:rsidRPr="002E7776">
        <w:rPr>
          <w:lang w:val="en-US"/>
        </w:rPr>
        <w:t xml:space="preserve"> </w:t>
      </w:r>
      <w:r>
        <w:t>по</w:t>
      </w:r>
      <w:r w:rsidRPr="002E7776">
        <w:rPr>
          <w:lang w:val="en-US"/>
        </w:rPr>
        <w:t xml:space="preserve"> </w:t>
      </w:r>
      <w:r>
        <w:t>предмету</w:t>
      </w:r>
      <w:r w:rsidRPr="002E7776">
        <w:rPr>
          <w:lang w:val="en-US"/>
        </w:rPr>
        <w:t xml:space="preserve"> ID 661ae1d9e13f1a12345678a0",</w:t>
      </w:r>
    </w:p>
    <w:p w14:paraId="0A753BBF" w14:textId="77777777" w:rsidR="002E7776" w:rsidRDefault="002E7776" w:rsidP="002E7776">
      <w:pPr>
        <w:pStyle w:val="a1"/>
      </w:pPr>
      <w:r w:rsidRPr="002E7776">
        <w:rPr>
          <w:lang w:val="en-US"/>
        </w:rPr>
        <w:t xml:space="preserve">  </w:t>
      </w:r>
      <w:r>
        <w:t>"</w:t>
      </w:r>
      <w:proofErr w:type="spellStart"/>
      <w:r>
        <w:t>role</w:t>
      </w:r>
      <w:proofErr w:type="spellEnd"/>
      <w:r>
        <w:t>": "</w:t>
      </w:r>
      <w:proofErr w:type="spellStart"/>
      <w:r>
        <w:t>teacher</w:t>
      </w:r>
      <w:proofErr w:type="spellEnd"/>
      <w:r>
        <w:t>"</w:t>
      </w:r>
    </w:p>
    <w:p w14:paraId="4EC8A3D8" w14:textId="16E67F04" w:rsidR="002E7776" w:rsidRDefault="002E7776" w:rsidP="002E7776">
      <w:pPr>
        <w:pStyle w:val="a1"/>
      </w:pPr>
      <w:r>
        <w:t>}</w:t>
      </w:r>
    </w:p>
    <w:p w14:paraId="23A37613" w14:textId="439633EB" w:rsidR="002E7776" w:rsidRDefault="002E7776" w:rsidP="002E7776">
      <w:pPr>
        <w:ind w:left="2"/>
        <w:rPr>
          <w:b/>
          <w:bCs/>
        </w:rPr>
      </w:pPr>
      <w:proofErr w:type="spellStart"/>
      <w:r w:rsidRPr="002E7776">
        <w:rPr>
          <w:b/>
          <w:bCs/>
        </w:rPr>
        <w:t>SubjectMeta</w:t>
      </w:r>
      <w:proofErr w:type="spellEnd"/>
    </w:p>
    <w:p w14:paraId="57D17E2A" w14:textId="77777777" w:rsidR="002E7776" w:rsidRDefault="002E7776" w:rsidP="002E7776">
      <w:pPr>
        <w:pStyle w:val="a1"/>
      </w:pPr>
      <w:r>
        <w:t>{</w:t>
      </w:r>
    </w:p>
    <w:p w14:paraId="1AE1F404" w14:textId="77777777" w:rsidR="002E7776" w:rsidRDefault="002E7776" w:rsidP="002E7776">
      <w:pPr>
        <w:pStyle w:val="a1"/>
      </w:pPr>
      <w:r>
        <w:t xml:space="preserve">  "_</w:t>
      </w:r>
      <w:proofErr w:type="spellStart"/>
      <w:r>
        <w:t>id</w:t>
      </w:r>
      <w:proofErr w:type="spellEnd"/>
      <w:r>
        <w:t xml:space="preserve">": </w:t>
      </w:r>
      <w:proofErr w:type="gramStart"/>
      <w:r>
        <w:t>{ "</w:t>
      </w:r>
      <w:proofErr w:type="gramEnd"/>
      <w:r>
        <w:t>$</w:t>
      </w:r>
      <w:proofErr w:type="spellStart"/>
      <w:r>
        <w:t>oid</w:t>
      </w:r>
      <w:proofErr w:type="spellEnd"/>
      <w:r>
        <w:t>": "661ae1d9e13f1a12345678a0" },</w:t>
      </w:r>
    </w:p>
    <w:p w14:paraId="695B005D" w14:textId="77777777" w:rsidR="002E7776" w:rsidRDefault="002E7776" w:rsidP="002E7776">
      <w:pPr>
        <w:pStyle w:val="a1"/>
      </w:pPr>
      <w:r>
        <w:t xml:space="preserve">  "</w:t>
      </w:r>
      <w:proofErr w:type="spellStart"/>
      <w:r>
        <w:t>subject_name</w:t>
      </w:r>
      <w:proofErr w:type="spellEnd"/>
      <w:r>
        <w:t xml:space="preserve">": "Введение в </w:t>
      </w:r>
      <w:proofErr w:type="spellStart"/>
      <w:r>
        <w:t>нереляционные</w:t>
      </w:r>
      <w:proofErr w:type="spellEnd"/>
      <w:r>
        <w:t xml:space="preserve"> базы данных",</w:t>
      </w:r>
    </w:p>
    <w:p w14:paraId="6329D17D" w14:textId="77777777" w:rsidR="002E7776" w:rsidRDefault="002E7776" w:rsidP="002E7776">
      <w:pPr>
        <w:pStyle w:val="a1"/>
      </w:pPr>
      <w:r>
        <w:t xml:space="preserve">  "</w:t>
      </w:r>
      <w:proofErr w:type="spellStart"/>
      <w:r>
        <w:t>description</w:t>
      </w:r>
      <w:proofErr w:type="spellEnd"/>
      <w:r>
        <w:t xml:space="preserve">": "Курс по основам работы с </w:t>
      </w:r>
      <w:proofErr w:type="spellStart"/>
      <w:r>
        <w:t>NoSQL</w:t>
      </w:r>
      <w:proofErr w:type="spellEnd"/>
      <w:r>
        <w:t xml:space="preserve"> базами данных",</w:t>
      </w:r>
    </w:p>
    <w:p w14:paraId="5656A337" w14:textId="77777777" w:rsidR="002E7776" w:rsidRPr="002E7776" w:rsidRDefault="002E7776" w:rsidP="002E7776">
      <w:pPr>
        <w:pStyle w:val="a1"/>
        <w:rPr>
          <w:lang w:val="en-US"/>
        </w:rPr>
      </w:pPr>
      <w:r>
        <w:t xml:space="preserve">  </w:t>
      </w:r>
      <w:r w:rsidRPr="002E7776">
        <w:rPr>
          <w:lang w:val="en-US"/>
        </w:rPr>
        <w:t>"</w:t>
      </w:r>
      <w:proofErr w:type="spellStart"/>
      <w:proofErr w:type="gramStart"/>
      <w:r w:rsidRPr="002E7776">
        <w:rPr>
          <w:lang w:val="en-US"/>
        </w:rPr>
        <w:t>grade</w:t>
      </w:r>
      <w:proofErr w:type="gramEnd"/>
      <w:r w:rsidRPr="002E7776">
        <w:rPr>
          <w:lang w:val="en-US"/>
        </w:rPr>
        <w:t>_type</w:t>
      </w:r>
      <w:proofErr w:type="spellEnd"/>
      <w:r w:rsidRPr="002E7776">
        <w:rPr>
          <w:lang w:val="en-US"/>
        </w:rPr>
        <w:t>": "exam",</w:t>
      </w:r>
    </w:p>
    <w:p w14:paraId="54C06A04" w14:textId="77777777" w:rsidR="002E7776" w:rsidRPr="002E7776" w:rsidRDefault="002E7776" w:rsidP="002E7776">
      <w:pPr>
        <w:pStyle w:val="a1"/>
        <w:rPr>
          <w:lang w:val="en-US"/>
        </w:rPr>
      </w:pPr>
      <w:r w:rsidRPr="002E7776">
        <w:rPr>
          <w:lang w:val="en-US"/>
        </w:rPr>
        <w:t xml:space="preserve">  "</w:t>
      </w:r>
      <w:proofErr w:type="spellStart"/>
      <w:proofErr w:type="gramStart"/>
      <w:r w:rsidRPr="002E7776">
        <w:rPr>
          <w:lang w:val="en-US"/>
        </w:rPr>
        <w:t>is</w:t>
      </w:r>
      <w:proofErr w:type="gramEnd"/>
      <w:r w:rsidRPr="002E7776">
        <w:rPr>
          <w:lang w:val="en-US"/>
        </w:rPr>
        <w:t>_activity</w:t>
      </w:r>
      <w:proofErr w:type="spellEnd"/>
      <w:r w:rsidRPr="002E7776">
        <w:rPr>
          <w:lang w:val="en-US"/>
        </w:rPr>
        <w:t>": false</w:t>
      </w:r>
    </w:p>
    <w:p w14:paraId="74528C85" w14:textId="2AD42A33" w:rsidR="002E7776" w:rsidRDefault="002E7776" w:rsidP="002E7776">
      <w:pPr>
        <w:pStyle w:val="a1"/>
      </w:pPr>
      <w:r>
        <w:t>}</w:t>
      </w:r>
    </w:p>
    <w:p w14:paraId="1180248C" w14:textId="77777777" w:rsidR="002E7776" w:rsidRPr="002E7776" w:rsidRDefault="002E7776" w:rsidP="002E7776">
      <w:pPr>
        <w:rPr>
          <w:b/>
          <w:bCs/>
        </w:rPr>
      </w:pPr>
      <w:r w:rsidRPr="002E7776">
        <w:rPr>
          <w:b/>
          <w:bCs/>
        </w:rPr>
        <w:t xml:space="preserve">Примеры запросов для </w:t>
      </w:r>
      <w:proofErr w:type="spellStart"/>
      <w:r w:rsidRPr="002E7776">
        <w:rPr>
          <w:b/>
          <w:bCs/>
        </w:rPr>
        <w:t>нереляционной</w:t>
      </w:r>
      <w:proofErr w:type="spellEnd"/>
      <w:r w:rsidRPr="002E7776">
        <w:rPr>
          <w:b/>
          <w:bCs/>
        </w:rPr>
        <w:t xml:space="preserve"> базы данных</w:t>
      </w:r>
    </w:p>
    <w:p w14:paraId="4AD36261" w14:textId="77777777" w:rsidR="002E7776" w:rsidRPr="002E7776" w:rsidRDefault="002E7776" w:rsidP="000F781F">
      <w:pPr>
        <w:numPr>
          <w:ilvl w:val="0"/>
          <w:numId w:val="37"/>
        </w:numPr>
        <w:rPr>
          <w:lang w:val="en-US"/>
        </w:rPr>
      </w:pPr>
      <w:proofErr w:type="spellStart"/>
      <w:r w:rsidRPr="002E7776">
        <w:rPr>
          <w:lang w:val="en-US"/>
        </w:rPr>
        <w:t>Получить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данные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по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одному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студенту</w:t>
      </w:r>
      <w:proofErr w:type="spellEnd"/>
    </w:p>
    <w:p w14:paraId="30AB2AFD" w14:textId="77777777" w:rsidR="002E7776" w:rsidRPr="002E7776" w:rsidRDefault="002E7776" w:rsidP="000F781F">
      <w:pPr>
        <w:pStyle w:val="ListParagraph"/>
        <w:numPr>
          <w:ilvl w:val="0"/>
          <w:numId w:val="37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def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get_student_by_user_</w:t>
      </w:r>
      <w:proofErr w:type="gram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str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):</w:t>
      </w:r>
    </w:p>
    <w:p w14:paraId="319CE6E1" w14:textId="77777777" w:rsidR="002E7776" w:rsidRPr="002E7776" w:rsidRDefault="002E7776" w:rsidP="000F781F">
      <w:pPr>
        <w:pStyle w:val="ListParagraph"/>
        <w:numPr>
          <w:ilvl w:val="0"/>
          <w:numId w:val="37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student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await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find</w:t>
      </w:r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_one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ObjectId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})</w:t>
      </w:r>
    </w:p>
    <w:p w14:paraId="6B521DB4" w14:textId="77777777" w:rsidR="002E7776" w:rsidRPr="002E7776" w:rsidRDefault="002E7776" w:rsidP="000F781F">
      <w:pPr>
        <w:pStyle w:val="ListParagraph"/>
        <w:numPr>
          <w:ilvl w:val="0"/>
          <w:numId w:val="37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return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student</w:t>
      </w:r>
    </w:p>
    <w:p w14:paraId="5F2E16B5" w14:textId="77777777" w:rsidR="002E7776" w:rsidRPr="002E7776" w:rsidRDefault="002E7776" w:rsidP="000F781F">
      <w:pPr>
        <w:numPr>
          <w:ilvl w:val="0"/>
          <w:numId w:val="38"/>
        </w:numPr>
        <w:rPr>
          <w:lang w:val="en-US"/>
        </w:rPr>
      </w:pPr>
      <w:proofErr w:type="spellStart"/>
      <w:r w:rsidRPr="002E7776">
        <w:rPr>
          <w:lang w:val="en-US"/>
        </w:rPr>
        <w:t>Коллекции</w:t>
      </w:r>
      <w:proofErr w:type="spellEnd"/>
      <w:r w:rsidRPr="002E7776">
        <w:rPr>
          <w:lang w:val="en-US"/>
        </w:rPr>
        <w:t>: Student</w:t>
      </w:r>
    </w:p>
    <w:p w14:paraId="062A1711" w14:textId="77777777" w:rsidR="002E7776" w:rsidRPr="002E7776" w:rsidRDefault="002E7776" w:rsidP="000F781F">
      <w:pPr>
        <w:numPr>
          <w:ilvl w:val="0"/>
          <w:numId w:val="38"/>
        </w:numPr>
        <w:rPr>
          <w:lang w:val="en-US"/>
        </w:rPr>
      </w:pPr>
      <w:proofErr w:type="spellStart"/>
      <w:r w:rsidRPr="002E7776">
        <w:rPr>
          <w:lang w:val="en-US"/>
        </w:rPr>
        <w:t>Масштаб</w:t>
      </w:r>
      <w:proofErr w:type="spellEnd"/>
      <w:r w:rsidRPr="002E7776">
        <w:rPr>
          <w:lang w:val="en-US"/>
        </w:rPr>
        <w:t xml:space="preserve">: </w:t>
      </w:r>
      <w:proofErr w:type="gramStart"/>
      <w:r w:rsidRPr="002E7776">
        <w:rPr>
          <w:lang w:val="en-US"/>
        </w:rPr>
        <w:t>O(</w:t>
      </w:r>
      <w:proofErr w:type="gramEnd"/>
      <w:r w:rsidRPr="002E7776">
        <w:rPr>
          <w:lang w:val="en-US"/>
        </w:rPr>
        <w:t>1)</w:t>
      </w:r>
    </w:p>
    <w:p w14:paraId="17C39D94" w14:textId="77777777" w:rsidR="002E7776" w:rsidRPr="002E7776" w:rsidRDefault="002E7776" w:rsidP="000F781F">
      <w:pPr>
        <w:numPr>
          <w:ilvl w:val="0"/>
          <w:numId w:val="39"/>
        </w:numPr>
      </w:pPr>
      <w:r w:rsidRPr="002E7776">
        <w:t xml:space="preserve">Получить полные данные по студенту вместе с </w:t>
      </w:r>
      <w:r w:rsidRPr="002E7776">
        <w:rPr>
          <w:lang w:val="en-US"/>
        </w:rPr>
        <w:t>User</w:t>
      </w:r>
      <w:r w:rsidRPr="002E7776">
        <w:t xml:space="preserve"> (логин, </w:t>
      </w:r>
      <w:r w:rsidRPr="002E7776">
        <w:rPr>
          <w:lang w:val="en-US"/>
        </w:rPr>
        <w:t>email</w:t>
      </w:r>
      <w:r w:rsidRPr="002E7776">
        <w:t>, ФИО)</w:t>
      </w:r>
    </w:p>
    <w:p w14:paraId="52D7D4D6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def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get_full_student_</w:t>
      </w:r>
      <w:proofErr w:type="gram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info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str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):</w:t>
      </w:r>
    </w:p>
    <w:p w14:paraId="3D0D0529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pipeline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</w:p>
    <w:p w14:paraId="378BD38E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0A3FCA60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"$match"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ObjectId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4C438BE8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},</w:t>
      </w:r>
    </w:p>
    <w:p w14:paraId="565B249D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01987301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"$lookup"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5080AA48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"from"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"User"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311597B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localField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BA2BA5E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foreignField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"_id"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2CD49D90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"as"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"user"</w:t>
      </w:r>
    </w:p>
    <w:p w14:paraId="73AD6910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5EA47D27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},</w:t>
      </w:r>
    </w:p>
    <w:p w14:paraId="67622233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3AC6E0FC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"$unwind"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"$user"</w:t>
      </w:r>
    </w:p>
    <w:p w14:paraId="7AB1F0F2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},</w:t>
      </w:r>
    </w:p>
    <w:p w14:paraId="1775661C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0DDAECC2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"$project"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22B984E0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"_id"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422B5A45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birth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_date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1432DB31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admission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_year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E0F9D45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_type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811624B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lastRenderedPageBreak/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"course"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0DF4A566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program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D79FED6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"faculty"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4C324E34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40EF0179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funding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_type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2C185DF8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"statistic"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DD9B2DC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user.email</w:t>
      </w:r>
      <w:proofErr w:type="spellEnd"/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3AF6B80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user.first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BBBF593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user.middle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4C8EDB4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user.last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</w:p>
    <w:p w14:paraId="3B540269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20ED3ED4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489005D6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</w:p>
    <w:p w14:paraId="583CACC5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cursor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aggregate</w:t>
      </w:r>
      <w:proofErr w:type="spellEnd"/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pipeline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2ABCED17" w14:textId="77777777" w:rsidR="002E7776" w:rsidRPr="002E7776" w:rsidRDefault="002E7776" w:rsidP="000F781F">
      <w:pPr>
        <w:pStyle w:val="ListParagraph"/>
        <w:numPr>
          <w:ilvl w:val="0"/>
          <w:numId w:val="39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return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await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cursor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to_list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length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1844ECDA" w14:textId="7777777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t>Коллекции</w:t>
      </w:r>
      <w:proofErr w:type="spellEnd"/>
      <w:r w:rsidRPr="002E7776">
        <w:rPr>
          <w:lang w:val="en-US"/>
        </w:rPr>
        <w:t>: Student, User</w:t>
      </w:r>
    </w:p>
    <w:p w14:paraId="273F234A" w14:textId="7777777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t>Использует</w:t>
      </w:r>
      <w:proofErr w:type="spellEnd"/>
      <w:r w:rsidRPr="002E7776">
        <w:rPr>
          <w:lang w:val="en-US"/>
        </w:rPr>
        <w:t>: $lookup, $project</w:t>
      </w:r>
    </w:p>
    <w:p w14:paraId="2863BBDF" w14:textId="32FBA1AD" w:rsid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t>Масштаб</w:t>
      </w:r>
      <w:proofErr w:type="spellEnd"/>
      <w:r w:rsidRPr="002E7776">
        <w:rPr>
          <w:lang w:val="en-US"/>
        </w:rPr>
        <w:t xml:space="preserve">: </w:t>
      </w:r>
      <w:proofErr w:type="gramStart"/>
      <w:r w:rsidRPr="002E7776">
        <w:rPr>
          <w:lang w:val="en-US"/>
        </w:rPr>
        <w:t>O(</w:t>
      </w:r>
      <w:proofErr w:type="gramEnd"/>
      <w:r w:rsidRPr="002E7776">
        <w:rPr>
          <w:lang w:val="en-US"/>
        </w:rPr>
        <w:t>1)</w:t>
      </w:r>
    </w:p>
    <w:p w14:paraId="7A762CE8" w14:textId="06B632B5" w:rsidR="002E7776" w:rsidRDefault="002E7776" w:rsidP="002E7776">
      <w:pPr>
        <w:ind w:left="1"/>
      </w:pPr>
      <w:r w:rsidRPr="002E7776">
        <w:t xml:space="preserve">Получить всех </w:t>
      </w:r>
      <w:proofErr w:type="spellStart"/>
      <w:r w:rsidRPr="002E7776">
        <w:t>всех</w:t>
      </w:r>
      <w:proofErr w:type="spellEnd"/>
      <w:r w:rsidRPr="002E7776">
        <w:t xml:space="preserve"> студентов постранично, отсортированных по </w:t>
      </w:r>
      <w:proofErr w:type="spellStart"/>
      <w:r w:rsidRPr="002E7776">
        <w:rPr>
          <w:lang w:val="en-US"/>
        </w:rPr>
        <w:t>exlusion</w:t>
      </w:r>
      <w:proofErr w:type="spellEnd"/>
      <w:r w:rsidRPr="002E7776">
        <w:t>_</w:t>
      </w:r>
      <w:r w:rsidRPr="002E7776">
        <w:rPr>
          <w:lang w:val="en-US"/>
        </w:rPr>
        <w:t>probability</w:t>
      </w:r>
      <w:r w:rsidRPr="002E7776">
        <w:t xml:space="preserve"> по </w:t>
      </w:r>
      <w:proofErr w:type="spellStart"/>
      <w:r w:rsidRPr="002E7776">
        <w:t>возростанию</w:t>
      </w:r>
      <w:proofErr w:type="spellEnd"/>
      <w:r w:rsidRPr="002E7776">
        <w:t>.</w:t>
      </w:r>
    </w:p>
    <w:p w14:paraId="251A8B2C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def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get_students_</w:t>
      </w:r>
      <w:proofErr w:type="gram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sorted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page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int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0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page_size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int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20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):</w:t>
      </w:r>
    </w:p>
    <w:p w14:paraId="0659EECE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now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datetime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utcnow</w:t>
      </w:r>
      <w:proofErr w:type="spellEnd"/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()</w:t>
      </w:r>
    </w:p>
    <w:p w14:paraId="432B03D1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current_year</w:t>
      </w:r>
      <w:proofErr w:type="spell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now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year</w:t>
      </w:r>
      <w:proofErr w:type="spellEnd"/>
      <w:proofErr w:type="gramEnd"/>
    </w:p>
    <w:p w14:paraId="643E3E7E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</w:p>
    <w:p w14:paraId="42F0523F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cursor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find</w:t>
      </w:r>
      <w:proofErr w:type="spellEnd"/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({</w:t>
      </w:r>
    </w:p>
    <w:p w14:paraId="18901900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admission_year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$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lte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current_year</w:t>
      </w:r>
      <w:proofErr w:type="spell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},</w:t>
      </w:r>
    </w:p>
    <w:p w14:paraId="6B1BCDDE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"course"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$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lt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5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r w:rsidRPr="002E7776">
        <w:rPr>
          <w:rFonts w:ascii="Consolas" w:eastAsia="Times New Roman" w:hAnsi="Consolas" w:cs="Courier New"/>
          <w:color w:val="969896"/>
          <w:sz w:val="20"/>
          <w:szCs w:val="20"/>
          <w:bdr w:val="none" w:sz="0" w:space="0" w:color="auto" w:frame="1"/>
          <w:lang w:val="en-US"/>
        </w:rPr>
        <w:t xml:space="preserve"># </w:t>
      </w:r>
      <w:proofErr w:type="spellStart"/>
      <w:r w:rsidRPr="002E7776">
        <w:rPr>
          <w:rFonts w:ascii="Consolas" w:eastAsia="Times New Roman" w:hAnsi="Consolas" w:cs="Courier New"/>
          <w:color w:val="969896"/>
          <w:sz w:val="20"/>
          <w:szCs w:val="20"/>
          <w:bdr w:val="none" w:sz="0" w:space="0" w:color="auto" w:frame="1"/>
          <w:lang w:val="en-US"/>
        </w:rPr>
        <w:t>фильтр</w:t>
      </w:r>
      <w:proofErr w:type="spellEnd"/>
      <w:r w:rsidRPr="002E7776">
        <w:rPr>
          <w:rFonts w:ascii="Consolas" w:eastAsia="Times New Roman" w:hAnsi="Consolas" w:cs="Courier New"/>
          <w:color w:val="969896"/>
          <w:sz w:val="20"/>
          <w:szCs w:val="20"/>
          <w:bdr w:val="none" w:sz="0" w:space="0" w:color="auto" w:frame="1"/>
          <w:lang w:val="en-US"/>
        </w:rPr>
        <w:t xml:space="preserve">: </w:t>
      </w:r>
      <w:proofErr w:type="spellStart"/>
      <w:r w:rsidRPr="002E7776">
        <w:rPr>
          <w:rFonts w:ascii="Consolas" w:eastAsia="Times New Roman" w:hAnsi="Consolas" w:cs="Courier New"/>
          <w:color w:val="969896"/>
          <w:sz w:val="20"/>
          <w:szCs w:val="20"/>
          <w:bdr w:val="none" w:sz="0" w:space="0" w:color="auto" w:frame="1"/>
          <w:lang w:val="en-US"/>
        </w:rPr>
        <w:t>ещё</w:t>
      </w:r>
      <w:proofErr w:type="spellEnd"/>
      <w:r w:rsidRPr="002E7776">
        <w:rPr>
          <w:rFonts w:ascii="Consolas" w:eastAsia="Times New Roman" w:hAnsi="Consolas" w:cs="Courier New"/>
          <w:color w:val="969896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969896"/>
          <w:sz w:val="20"/>
          <w:szCs w:val="20"/>
          <w:bdr w:val="none" w:sz="0" w:space="0" w:color="auto" w:frame="1"/>
          <w:lang w:val="en-US"/>
        </w:rPr>
        <w:t>учится</w:t>
      </w:r>
      <w:proofErr w:type="spellEnd"/>
    </w:p>
    <w:p w14:paraId="24B5B8AF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statistic.exlusion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_probability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"$ne"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None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6A7ACEF0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sort</w:t>
      </w:r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</w:p>
    <w:p w14:paraId="0461C454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statistic.exlusion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_probability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</w:p>
    <w:p w14:paraId="35B576A6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skip</w:t>
      </w:r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</w:p>
    <w:p w14:paraId="0D95979F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page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*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page_size</w:t>
      </w:r>
      <w:proofErr w:type="spellEnd"/>
    </w:p>
    <w:p w14:paraId="3EE67605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limit</w:t>
      </w:r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</w:p>
    <w:p w14:paraId="2A4A6DB1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page_size</w:t>
      </w:r>
      <w:proofErr w:type="spellEnd"/>
    </w:p>
    <w:p w14:paraId="045EEAE8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48668452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</w:p>
    <w:p w14:paraId="1FEF26EA" w14:textId="77777777" w:rsidR="002E7776" w:rsidRPr="002E7776" w:rsidRDefault="002E7776" w:rsidP="002E7776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return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doc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for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doc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cursor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</w:p>
    <w:p w14:paraId="36E8CFE9" w14:textId="77777777" w:rsidR="002E7776" w:rsidRPr="002E7776" w:rsidRDefault="002E7776" w:rsidP="000F781F">
      <w:pPr>
        <w:numPr>
          <w:ilvl w:val="0"/>
          <w:numId w:val="40"/>
        </w:numPr>
        <w:rPr>
          <w:lang w:val="en-US"/>
        </w:rPr>
      </w:pPr>
      <w:proofErr w:type="spellStart"/>
      <w:r w:rsidRPr="002E7776">
        <w:rPr>
          <w:lang w:val="en-US"/>
        </w:rPr>
        <w:t>Коллекции</w:t>
      </w:r>
      <w:proofErr w:type="spellEnd"/>
      <w:r w:rsidRPr="002E7776">
        <w:rPr>
          <w:lang w:val="en-US"/>
        </w:rPr>
        <w:t>: Student</w:t>
      </w:r>
    </w:p>
    <w:p w14:paraId="1C7CEF52" w14:textId="77777777" w:rsidR="002E7776" w:rsidRPr="002E7776" w:rsidRDefault="002E7776" w:rsidP="000F781F">
      <w:pPr>
        <w:numPr>
          <w:ilvl w:val="0"/>
          <w:numId w:val="40"/>
        </w:numPr>
        <w:rPr>
          <w:lang w:val="en-US"/>
        </w:rPr>
      </w:pPr>
      <w:proofErr w:type="spellStart"/>
      <w:r w:rsidRPr="002E7776">
        <w:rPr>
          <w:lang w:val="en-US"/>
        </w:rPr>
        <w:t>Использует</w:t>
      </w:r>
      <w:proofErr w:type="spellEnd"/>
      <w:r w:rsidRPr="002E7776">
        <w:rPr>
          <w:lang w:val="en-US"/>
        </w:rPr>
        <w:t>: find, sort, skip, limit</w:t>
      </w:r>
    </w:p>
    <w:p w14:paraId="7FF5CFD0" w14:textId="77777777" w:rsidR="002E7776" w:rsidRPr="002E7776" w:rsidRDefault="002E7776" w:rsidP="000F781F">
      <w:pPr>
        <w:numPr>
          <w:ilvl w:val="0"/>
          <w:numId w:val="40"/>
        </w:numPr>
        <w:rPr>
          <w:lang w:val="en-US"/>
        </w:rPr>
      </w:pPr>
      <w:proofErr w:type="spellStart"/>
      <w:r w:rsidRPr="002E7776">
        <w:rPr>
          <w:lang w:val="en-US"/>
        </w:rPr>
        <w:t>Масштаб</w:t>
      </w:r>
      <w:proofErr w:type="spellEnd"/>
      <w:r w:rsidRPr="002E7776">
        <w:rPr>
          <w:lang w:val="en-US"/>
        </w:rPr>
        <w:t xml:space="preserve">: O(N), </w:t>
      </w:r>
      <w:proofErr w:type="spellStart"/>
      <w:r w:rsidRPr="002E7776">
        <w:rPr>
          <w:lang w:val="en-US"/>
        </w:rPr>
        <w:t>требует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индекс</w:t>
      </w:r>
      <w:proofErr w:type="spellEnd"/>
    </w:p>
    <w:p w14:paraId="14325327" w14:textId="6E1928FF" w:rsidR="002E7776" w:rsidRDefault="002E7776" w:rsidP="000F781F">
      <w:pPr>
        <w:numPr>
          <w:ilvl w:val="0"/>
          <w:numId w:val="41"/>
        </w:numPr>
      </w:pPr>
      <w:r w:rsidRPr="002E7776">
        <w:t>Преподаватель заходит и видит список студентов из своих групп,</w:t>
      </w:r>
      <w:r w:rsidRPr="002E7776">
        <w:br/>
        <w:t>с только теми предметами, которые он сам ведёт.</w:t>
      </w:r>
    </w:p>
    <w:p w14:paraId="45E425AF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def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get_students_for_</w:t>
      </w:r>
      <w:proofErr w:type="gram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teacher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teacher_user_id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str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):</w:t>
      </w:r>
    </w:p>
    <w:p w14:paraId="5C8695A5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teacher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await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Teacher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find</w:t>
      </w:r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_one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ObjectId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teacher_user_id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})</w:t>
      </w:r>
    </w:p>
    <w:p w14:paraId="3227CA70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lastRenderedPageBreak/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not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teacher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</w:p>
    <w:p w14:paraId="3B8DE8F4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return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[]</w:t>
      </w:r>
    </w:p>
    <w:p w14:paraId="4E2EB04E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</w:p>
    <w:p w14:paraId="702E8E1A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groups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teacher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assigned_groups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</w:p>
    <w:p w14:paraId="450E7F9E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subject_ids</w:t>
      </w:r>
      <w:proofErr w:type="spell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teacher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assigned_subjects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</w:p>
    <w:p w14:paraId="5842BA1F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</w:p>
    <w:p w14:paraId="12EB1C6B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pipeline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</w:p>
    <w:p w14:paraId="60ADF096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0BF3A1C8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"$match"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1C922FBA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group_name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$in"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groups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2F3DC3A5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6F8758F2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},</w:t>
      </w:r>
    </w:p>
    <w:p w14:paraId="366C2B1C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6EBE99ED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"$project"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21240140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user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D50BA4E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1D083C2C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"faculty"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FF924F2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program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40B4442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statistic.average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_score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F468AD7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statistic.attendance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_percent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0049457B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statistic.subjects</w:t>
      </w:r>
      <w:proofErr w:type="spellEnd"/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15FB3E67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"$filter"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</w:p>
    <w:p w14:paraId="6295AA2B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"input"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statistic.subjects</w:t>
      </w:r>
      <w:proofErr w:type="spellEnd"/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22AE1709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"as"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"subj"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0BB6710A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       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cond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gramStart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gram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$in"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"$$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subj.subject_id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subject_ids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711B4C05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3F404F48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212E538D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09480C43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}</w:t>
      </w:r>
    </w:p>
    <w:p w14:paraId="2C0B171F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</w:p>
    <w:p w14:paraId="4082BD41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</w:p>
    <w:p w14:paraId="72A33AE8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cursor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aggregate</w:t>
      </w:r>
      <w:proofErr w:type="spellEnd"/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pipeline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7B17BD61" w14:textId="77777777" w:rsidR="002E7776" w:rsidRPr="002E7776" w:rsidRDefault="002E7776" w:rsidP="000F781F">
      <w:pPr>
        <w:pStyle w:val="ListParagraph"/>
        <w:numPr>
          <w:ilvl w:val="0"/>
          <w:numId w:val="4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return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await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cursor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to_list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length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None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5646BC11" w14:textId="5C79AF54" w:rsidR="002E7776" w:rsidRDefault="002E7776" w:rsidP="002E7776"/>
    <w:p w14:paraId="2471BD8F" w14:textId="77777777" w:rsidR="002E7776" w:rsidRPr="002E7776" w:rsidRDefault="002E7776" w:rsidP="000F781F">
      <w:pPr>
        <w:numPr>
          <w:ilvl w:val="0"/>
          <w:numId w:val="42"/>
        </w:numPr>
        <w:rPr>
          <w:lang w:val="en-US"/>
        </w:rPr>
      </w:pPr>
      <w:proofErr w:type="spellStart"/>
      <w:r w:rsidRPr="002E7776">
        <w:rPr>
          <w:lang w:val="en-US"/>
        </w:rPr>
        <w:t>Коллекции</w:t>
      </w:r>
      <w:proofErr w:type="spellEnd"/>
      <w:r w:rsidRPr="002E7776">
        <w:rPr>
          <w:lang w:val="en-US"/>
        </w:rPr>
        <w:t>: Teacher, Student</w:t>
      </w:r>
    </w:p>
    <w:p w14:paraId="3A81ED44" w14:textId="77777777" w:rsidR="002E7776" w:rsidRPr="002E7776" w:rsidRDefault="002E7776" w:rsidP="000F781F">
      <w:pPr>
        <w:numPr>
          <w:ilvl w:val="0"/>
          <w:numId w:val="42"/>
        </w:numPr>
        <w:rPr>
          <w:lang w:val="en-US"/>
        </w:rPr>
      </w:pPr>
      <w:proofErr w:type="spellStart"/>
      <w:r w:rsidRPr="002E7776">
        <w:rPr>
          <w:lang w:val="en-US"/>
        </w:rPr>
        <w:t>Использует</w:t>
      </w:r>
      <w:proofErr w:type="spellEnd"/>
      <w:r w:rsidRPr="002E7776">
        <w:rPr>
          <w:lang w:val="en-US"/>
        </w:rPr>
        <w:t>: find, $filter, $project</w:t>
      </w:r>
    </w:p>
    <w:p w14:paraId="25782D23" w14:textId="77777777" w:rsidR="002E7776" w:rsidRPr="002E7776" w:rsidRDefault="002E7776" w:rsidP="000F781F">
      <w:pPr>
        <w:numPr>
          <w:ilvl w:val="0"/>
          <w:numId w:val="42"/>
        </w:numPr>
        <w:rPr>
          <w:lang w:val="en-US"/>
        </w:rPr>
      </w:pPr>
      <w:proofErr w:type="spellStart"/>
      <w:r w:rsidRPr="002E7776">
        <w:rPr>
          <w:lang w:val="en-US"/>
        </w:rPr>
        <w:t>Масштаб</w:t>
      </w:r>
      <w:proofErr w:type="spellEnd"/>
      <w:r w:rsidRPr="002E7776">
        <w:rPr>
          <w:lang w:val="en-US"/>
        </w:rPr>
        <w:t xml:space="preserve">: O(N/20), </w:t>
      </w:r>
      <w:proofErr w:type="spellStart"/>
      <w:r w:rsidRPr="002E7776">
        <w:rPr>
          <w:lang w:val="en-US"/>
        </w:rPr>
        <w:t>фильтрация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по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group_name</w:t>
      </w:r>
      <w:proofErr w:type="spellEnd"/>
      <w:r w:rsidRPr="002E7776">
        <w:rPr>
          <w:lang w:val="en-US"/>
        </w:rPr>
        <w:t xml:space="preserve">, </w:t>
      </w:r>
      <w:proofErr w:type="spellStart"/>
      <w:r w:rsidRPr="002E7776">
        <w:rPr>
          <w:lang w:val="en-US"/>
        </w:rPr>
        <w:t>subject_id</w:t>
      </w:r>
      <w:proofErr w:type="spellEnd"/>
    </w:p>
    <w:p w14:paraId="0E684C9E" w14:textId="77777777" w:rsidR="002E7776" w:rsidRPr="002E7776" w:rsidRDefault="002E7776" w:rsidP="000F781F">
      <w:pPr>
        <w:numPr>
          <w:ilvl w:val="1"/>
          <w:numId w:val="42"/>
        </w:numPr>
      </w:pPr>
      <w:r w:rsidRPr="002E7776">
        <w:t>Фильтрация студентов по группе/факультету/типу финансирования</w:t>
      </w:r>
    </w:p>
    <w:p w14:paraId="23DA2B12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def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filter_</w:t>
      </w:r>
      <w:proofErr w:type="gramStart"/>
      <w:r w:rsidRPr="002E7776">
        <w:rPr>
          <w:rFonts w:ascii="Consolas" w:eastAsia="Times New Roman" w:hAnsi="Consolas" w:cs="Courier New"/>
          <w:color w:val="795DA3"/>
          <w:sz w:val="20"/>
          <w:szCs w:val="20"/>
          <w:bdr w:val="none" w:sz="0" w:space="0" w:color="auto" w:frame="1"/>
          <w:lang w:val="en-US"/>
        </w:rPr>
        <w:t>students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proofErr w:type="spellStart"/>
      <w:proofErr w:type="gramEnd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group_name</w:t>
      </w:r>
      <w:proofErr w:type="spellEnd"/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None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faculty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None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funding_type</w:t>
      </w:r>
      <w:proofErr w:type="spellEnd"/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None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):</w:t>
      </w:r>
    </w:p>
    <w:p w14:paraId="03B310A2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filters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{}</w:t>
      </w:r>
    </w:p>
    <w:p w14:paraId="0791C815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group_name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</w:p>
    <w:p w14:paraId="7EB58E10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filters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group_name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group_name</w:t>
      </w:r>
      <w:proofErr w:type="spellEnd"/>
    </w:p>
    <w:p w14:paraId="1618041C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faculty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</w:p>
    <w:p w14:paraId="3262693C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filters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"faculty"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faculty</w:t>
      </w:r>
    </w:p>
    <w:p w14:paraId="046BEC15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if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funding_type</w:t>
      </w:r>
      <w:proofErr w:type="spell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:</w:t>
      </w:r>
    </w:p>
    <w:p w14:paraId="3B4C8778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    filters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funding_type</w:t>
      </w:r>
      <w:proofErr w:type="spellEnd"/>
      <w:r w:rsidRPr="002E7776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funding_type</w:t>
      </w:r>
      <w:proofErr w:type="spellEnd"/>
    </w:p>
    <w:p w14:paraId="01F5D606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</w:p>
    <w:p w14:paraId="4F2045F9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cursor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db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find</w:t>
      </w:r>
      <w:proofErr w:type="spellEnd"/>
      <w:proofErr w:type="gramEnd"/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filters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2429383A" w14:textId="77777777" w:rsidR="002E7776" w:rsidRPr="002E7776" w:rsidRDefault="002E7776" w:rsidP="000F781F">
      <w:pPr>
        <w:pStyle w:val="ListParagraph"/>
        <w:numPr>
          <w:ilvl w:val="0"/>
          <w:numId w:val="4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return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[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doc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async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for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doc </w:t>
      </w:r>
      <w:r w:rsidRPr="002E7776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in</w:t>
      </w:r>
      <w:r w:rsidRPr="002E777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cursor</w:t>
      </w:r>
      <w:r w:rsidRPr="002E7776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]</w:t>
      </w:r>
    </w:p>
    <w:p w14:paraId="43480A19" w14:textId="35929022" w:rsidR="002E7776" w:rsidRDefault="002E7776" w:rsidP="002E7776">
      <w:pPr>
        <w:rPr>
          <w:lang w:val="en-US"/>
        </w:rPr>
      </w:pPr>
    </w:p>
    <w:p w14:paraId="75EBC357" w14:textId="77777777" w:rsidR="002E7776" w:rsidRPr="002E7776" w:rsidRDefault="002E7776" w:rsidP="002E7776">
      <w:r w:rsidRPr="002E7776">
        <w:lastRenderedPageBreak/>
        <w:t xml:space="preserve">Коллекции: </w:t>
      </w:r>
      <w:r w:rsidRPr="002E7776">
        <w:rPr>
          <w:lang w:val="en-US"/>
        </w:rPr>
        <w:t>Student</w:t>
      </w:r>
    </w:p>
    <w:p w14:paraId="70B1E2D4" w14:textId="77777777" w:rsidR="002E7776" w:rsidRPr="002E7776" w:rsidRDefault="002E7776" w:rsidP="002E7776">
      <w:r w:rsidRPr="002E7776">
        <w:t xml:space="preserve">Использует: </w:t>
      </w:r>
      <w:r w:rsidRPr="002E7776">
        <w:rPr>
          <w:lang w:val="en-US"/>
        </w:rPr>
        <w:t>find</w:t>
      </w:r>
      <w:r w:rsidRPr="002E7776">
        <w:t>, комбинированные фильтры</w:t>
      </w:r>
    </w:p>
    <w:p w14:paraId="52B03899" w14:textId="7357D387" w:rsidR="002E7776" w:rsidRPr="002E7776" w:rsidRDefault="002E7776" w:rsidP="002E7776">
      <w:pPr>
        <w:rPr>
          <w:lang w:val="en-US"/>
        </w:rPr>
      </w:pPr>
      <w:proofErr w:type="spellStart"/>
      <w:r w:rsidRPr="002E7776">
        <w:rPr>
          <w:lang w:val="en-US"/>
        </w:rPr>
        <w:t>Масштаб</w:t>
      </w:r>
      <w:proofErr w:type="spellEnd"/>
      <w:r w:rsidRPr="002E7776">
        <w:rPr>
          <w:lang w:val="en-US"/>
        </w:rPr>
        <w:t xml:space="preserve">: </w:t>
      </w:r>
      <w:proofErr w:type="spellStart"/>
      <w:r w:rsidRPr="002E7776">
        <w:rPr>
          <w:lang w:val="en-US"/>
        </w:rPr>
        <w:t>зависит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от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выборки</w:t>
      </w:r>
      <w:proofErr w:type="spellEnd"/>
    </w:p>
    <w:p w14:paraId="16C3ECE7" w14:textId="2F738B94" w:rsidR="002E7776" w:rsidRDefault="002E7776" w:rsidP="002E7776">
      <w:pPr>
        <w:ind w:left="1"/>
        <w:rPr>
          <w:lang w:val="en-US"/>
        </w:rPr>
      </w:pPr>
    </w:p>
    <w:p w14:paraId="020A5493" w14:textId="77777777" w:rsidR="002E7776" w:rsidRPr="002E7776" w:rsidRDefault="002E7776" w:rsidP="002E7776">
      <w:pPr>
        <w:pStyle w:val="Heading2"/>
        <w:rPr>
          <w:lang w:val="en-US"/>
        </w:rPr>
      </w:pPr>
      <w:proofErr w:type="spellStart"/>
      <w:r w:rsidRPr="002E7776">
        <w:rPr>
          <w:lang w:val="en-US"/>
        </w:rPr>
        <w:t>Реляционная</w:t>
      </w:r>
      <w:proofErr w:type="spellEnd"/>
      <w:r w:rsidRPr="002E7776">
        <w:rPr>
          <w:lang w:val="en-US"/>
        </w:rPr>
        <w:t xml:space="preserve"> </w:t>
      </w:r>
      <w:proofErr w:type="spellStart"/>
      <w:r w:rsidRPr="002E7776">
        <w:rPr>
          <w:lang w:val="en-US"/>
        </w:rPr>
        <w:t>модель</w:t>
      </w:r>
      <w:proofErr w:type="spellEnd"/>
    </w:p>
    <w:p w14:paraId="7EBE761E" w14:textId="5C43956A" w:rsidR="002E7776" w:rsidRDefault="002E7776" w:rsidP="002E7776">
      <w:pPr>
        <w:ind w:left="1"/>
        <w:rPr>
          <w:lang w:val="en-US"/>
        </w:rPr>
      </w:pPr>
      <w:r>
        <w:rPr>
          <w:noProof/>
        </w:rPr>
        <w:drawing>
          <wp:inline distT="0" distB="0" distL="0" distR="0" wp14:anchorId="4C57F7B2" wp14:editId="0AE3B280">
            <wp:extent cx="6120130" cy="5334000"/>
            <wp:effectExtent l="0" t="0" r="0" b="0"/>
            <wp:docPr id="7" name="Picture 7" descr="Реляционная модель er-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Реляционная модель er-диаграмм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5D0A" w14:textId="77777777" w:rsidR="002E7776" w:rsidRPr="002E7776" w:rsidRDefault="002E7776" w:rsidP="002E7776">
      <w:pPr>
        <w:ind w:left="1"/>
        <w:rPr>
          <w:b/>
          <w:bCs/>
        </w:rPr>
      </w:pPr>
      <w:r w:rsidRPr="002E7776">
        <w:rPr>
          <w:b/>
          <w:bCs/>
        </w:rPr>
        <w:t>Описание назначений таблиц, типов данных и сущностей</w:t>
      </w:r>
    </w:p>
    <w:p w14:paraId="17512AA4" w14:textId="77777777" w:rsidR="002E7776" w:rsidRPr="002E7776" w:rsidRDefault="002E7776" w:rsidP="002E7776">
      <w:pPr>
        <w:ind w:left="1"/>
        <w:rPr>
          <w:b/>
          <w:bCs/>
        </w:rPr>
      </w:pPr>
      <w:r w:rsidRPr="002E7776">
        <w:rPr>
          <w:b/>
          <w:bCs/>
        </w:rPr>
        <w:t>Таблица</w:t>
      </w:r>
      <w:r w:rsidRPr="002E7776">
        <w:rPr>
          <w:b/>
          <w:bCs/>
          <w:lang w:val="en-US"/>
        </w:rPr>
        <w:t> User</w:t>
      </w:r>
    </w:p>
    <w:p w14:paraId="1FDD9F89" w14:textId="77777777" w:rsidR="002E7776" w:rsidRPr="002E7776" w:rsidRDefault="002E7776" w:rsidP="002E7776">
      <w:pPr>
        <w:ind w:left="1"/>
      </w:pPr>
      <w:r w:rsidRPr="002E7776">
        <w:t>Хранит информацию о пользователях.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1738"/>
        <w:gridCol w:w="5073"/>
      </w:tblGrid>
      <w:tr w:rsidR="002E7776" w:rsidRPr="002E7776" w14:paraId="104C5DEB" w14:textId="77777777" w:rsidTr="002E7776">
        <w:trPr>
          <w:tblHeader/>
        </w:trPr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25F48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lastRenderedPageBreak/>
              <w:t>Поле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3E037B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8539D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2E7776" w:rsidRPr="002E7776" w14:paraId="25A33DF0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BBB678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user_id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3F8FB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3716D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Уникальный</w:t>
            </w:r>
            <w:proofErr w:type="spellEnd"/>
            <w:r w:rsidRPr="002E7776">
              <w:rPr>
                <w:lang w:val="en-US"/>
              </w:rPr>
              <w:t xml:space="preserve"> ID (auto-increment)</w:t>
            </w:r>
          </w:p>
        </w:tc>
      </w:tr>
      <w:tr w:rsidR="002E7776" w:rsidRPr="002E7776" w14:paraId="527AA084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8BE3C7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email</w:t>
            </w:r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DF6A0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DB2DD8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Название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электронной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почты</w:t>
            </w:r>
            <w:proofErr w:type="spellEnd"/>
          </w:p>
        </w:tc>
      </w:tr>
      <w:tr w:rsidR="002E7776" w:rsidRPr="002E7776" w14:paraId="485F2195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CDB45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login</w:t>
            </w:r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4AE72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53717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Логин</w:t>
            </w:r>
            <w:proofErr w:type="spellEnd"/>
          </w:p>
        </w:tc>
      </w:tr>
      <w:tr w:rsidR="002E7776" w:rsidRPr="002E7776" w14:paraId="3B9C3948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81BC3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password_hash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DB804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969CA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Хеш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пароля</w:t>
            </w:r>
            <w:proofErr w:type="spellEnd"/>
          </w:p>
        </w:tc>
      </w:tr>
      <w:tr w:rsidR="002E7776" w:rsidRPr="002E7776" w14:paraId="5E42FC3B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E6342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first_name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2CE98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C5B30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Имя</w:t>
            </w:r>
            <w:proofErr w:type="spellEnd"/>
          </w:p>
        </w:tc>
      </w:tr>
      <w:tr w:rsidR="002E7776" w:rsidRPr="002E7776" w14:paraId="471DF8B2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D33B53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middle_name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97BB77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F95AD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Отчество</w:t>
            </w:r>
            <w:proofErr w:type="spellEnd"/>
          </w:p>
        </w:tc>
      </w:tr>
      <w:tr w:rsidR="002E7776" w:rsidRPr="002E7776" w14:paraId="6D2DDE8D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A9F66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last_name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20AFB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0C33DA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Фамилия</w:t>
            </w:r>
            <w:proofErr w:type="spellEnd"/>
          </w:p>
        </w:tc>
      </w:tr>
      <w:tr w:rsidR="002E7776" w:rsidRPr="002E7776" w14:paraId="5E4B81F4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FB572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active</w:t>
            </w:r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09162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bool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63490" w14:textId="77777777" w:rsidR="002E7776" w:rsidRPr="002E7776" w:rsidRDefault="002E7776" w:rsidP="002E7776">
            <w:pPr>
              <w:ind w:left="1"/>
            </w:pPr>
            <w:r w:rsidRPr="002E7776">
              <w:t xml:space="preserve">Активная </w:t>
            </w:r>
            <w:proofErr w:type="spellStart"/>
            <w:r w:rsidRPr="002E7776">
              <w:t>иили</w:t>
            </w:r>
            <w:proofErr w:type="spellEnd"/>
            <w:r w:rsidRPr="002E7776">
              <w:t xml:space="preserve"> нет учётная запись</w:t>
            </w:r>
          </w:p>
        </w:tc>
      </w:tr>
      <w:tr w:rsidR="002E7776" w:rsidRPr="002E7776" w14:paraId="72651F28" w14:textId="77777777" w:rsidTr="002E7776">
        <w:tc>
          <w:tcPr>
            <w:tcW w:w="11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56168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role_id</w:t>
            </w:r>
            <w:proofErr w:type="spellEnd"/>
          </w:p>
        </w:tc>
        <w:tc>
          <w:tcPr>
            <w:tcW w:w="7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69E9B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7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F999E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Роль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пользователя</w:t>
            </w:r>
            <w:proofErr w:type="spellEnd"/>
            <w:r w:rsidRPr="002E7776">
              <w:rPr>
                <w:lang w:val="en-US"/>
              </w:rPr>
              <w:t xml:space="preserve"> ("student" / "professor" / "admin")</w:t>
            </w:r>
          </w:p>
        </w:tc>
      </w:tr>
    </w:tbl>
    <w:p w14:paraId="27C7F733" w14:textId="7B93A07A" w:rsidR="002E7776" w:rsidRDefault="002E7776" w:rsidP="002E7776">
      <w:pPr>
        <w:ind w:left="1"/>
        <w:rPr>
          <w:lang w:val="en-US"/>
        </w:rPr>
      </w:pPr>
    </w:p>
    <w:p w14:paraId="7AA489D2" w14:textId="77777777" w:rsidR="002E7776" w:rsidRPr="002E7776" w:rsidRDefault="002E7776" w:rsidP="002E7776">
      <w:pPr>
        <w:ind w:left="1"/>
        <w:rPr>
          <w:b/>
          <w:bCs/>
        </w:rPr>
      </w:pPr>
      <w:r w:rsidRPr="002E7776">
        <w:rPr>
          <w:b/>
          <w:bCs/>
        </w:rPr>
        <w:t>Таблица</w:t>
      </w:r>
      <w:r w:rsidRPr="002E7776">
        <w:rPr>
          <w:b/>
          <w:bCs/>
          <w:lang w:val="en-US"/>
        </w:rPr>
        <w:t> Student</w:t>
      </w:r>
    </w:p>
    <w:p w14:paraId="15483B3F" w14:textId="77777777" w:rsidR="002E7776" w:rsidRPr="002E7776" w:rsidRDefault="002E7776" w:rsidP="002E7776">
      <w:pPr>
        <w:ind w:left="1"/>
      </w:pPr>
      <w:r w:rsidRPr="002E7776">
        <w:t>Хранит информацию о студентах.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  <w:gridCol w:w="2035"/>
        <w:gridCol w:w="4773"/>
      </w:tblGrid>
      <w:tr w:rsidR="002E7776" w:rsidRPr="002E7776" w14:paraId="0C3F47B4" w14:textId="77777777" w:rsidTr="002E7776">
        <w:trPr>
          <w:tblHeader/>
        </w:trPr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5A067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751F4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FE2DE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2E7776" w:rsidRPr="002E7776" w14:paraId="57567FA7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E6AD3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student_id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4527D3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59735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Уникальный</w:t>
            </w:r>
            <w:proofErr w:type="spellEnd"/>
            <w:r w:rsidRPr="002E7776">
              <w:rPr>
                <w:lang w:val="en-US"/>
              </w:rPr>
              <w:t xml:space="preserve"> ID (auto-increment)</w:t>
            </w:r>
          </w:p>
        </w:tc>
      </w:tr>
      <w:tr w:rsidR="002E7776" w:rsidRPr="002E7776" w14:paraId="77A54418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C1ABD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lastRenderedPageBreak/>
              <w:t>user_id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A8972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87AA84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Уникальный</w:t>
            </w:r>
            <w:proofErr w:type="spellEnd"/>
            <w:r w:rsidRPr="002E7776">
              <w:rPr>
                <w:lang w:val="en-US"/>
              </w:rPr>
              <w:t xml:space="preserve"> ID </w:t>
            </w:r>
            <w:proofErr w:type="spellStart"/>
            <w:r w:rsidRPr="002E7776">
              <w:rPr>
                <w:lang w:val="en-US"/>
              </w:rPr>
              <w:t>пользователя</w:t>
            </w:r>
            <w:proofErr w:type="spellEnd"/>
          </w:p>
        </w:tc>
      </w:tr>
      <w:tr w:rsidR="002E7776" w:rsidRPr="002E7776" w14:paraId="3AE4013C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24B20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group_id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8CE96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A20AB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 xml:space="preserve">ID </w:t>
            </w:r>
            <w:proofErr w:type="spellStart"/>
            <w:r w:rsidRPr="002E7776">
              <w:rPr>
                <w:lang w:val="en-US"/>
              </w:rPr>
              <w:t>группы</w:t>
            </w:r>
            <w:proofErr w:type="spellEnd"/>
          </w:p>
        </w:tc>
      </w:tr>
      <w:tr w:rsidR="002E7776" w:rsidRPr="002E7776" w14:paraId="3969DAEA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02EB7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birth_date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D0D1A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datetime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4C8A7E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Дата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рождения</w:t>
            </w:r>
            <w:proofErr w:type="spellEnd"/>
          </w:p>
        </w:tc>
      </w:tr>
      <w:tr w:rsidR="002E7776" w:rsidRPr="002E7776" w14:paraId="636E1D97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0265D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admission_year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CC9214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0CF05E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Год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поступления</w:t>
            </w:r>
            <w:proofErr w:type="spellEnd"/>
          </w:p>
        </w:tc>
      </w:tr>
      <w:tr w:rsidR="002E7776" w:rsidRPr="002E7776" w14:paraId="7E204B70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7202B9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student_type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F3705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4E7D0E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Тип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студента</w:t>
            </w:r>
            <w:proofErr w:type="spellEnd"/>
            <w:r w:rsidRPr="002E7776">
              <w:rPr>
                <w:lang w:val="en-US"/>
              </w:rPr>
              <w:t xml:space="preserve"> - ('bachelor'/'master'/'aspirant'/'specialist')</w:t>
            </w:r>
          </w:p>
        </w:tc>
      </w:tr>
      <w:tr w:rsidR="002E7776" w:rsidRPr="002E7776" w14:paraId="742F74C9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FB0139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course</w:t>
            </w:r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6AB329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8025D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Номер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курса</w:t>
            </w:r>
            <w:proofErr w:type="spellEnd"/>
          </w:p>
        </w:tc>
      </w:tr>
      <w:tr w:rsidR="002E7776" w:rsidRPr="002E7776" w14:paraId="3CAD9143" w14:textId="77777777" w:rsidTr="002E7776">
        <w:tc>
          <w:tcPr>
            <w:tcW w:w="116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03C67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program_name</w:t>
            </w:r>
            <w:proofErr w:type="spellEnd"/>
          </w:p>
        </w:tc>
        <w:tc>
          <w:tcPr>
            <w:tcW w:w="83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A1F26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30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9C594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Название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программы</w:t>
            </w:r>
            <w:proofErr w:type="spellEnd"/>
            <w:r w:rsidRPr="002E7776">
              <w:rPr>
                <w:lang w:val="en-US"/>
              </w:rPr>
              <w:t xml:space="preserve"> </w:t>
            </w:r>
            <w:proofErr w:type="spellStart"/>
            <w:r w:rsidRPr="002E7776">
              <w:rPr>
                <w:lang w:val="en-US"/>
              </w:rPr>
              <w:t>обучения</w:t>
            </w:r>
            <w:proofErr w:type="spellEnd"/>
          </w:p>
        </w:tc>
      </w:tr>
    </w:tbl>
    <w:p w14:paraId="698067D9" w14:textId="6FA3D075" w:rsidR="002E7776" w:rsidRDefault="002E7776" w:rsidP="002E7776">
      <w:pPr>
        <w:ind w:left="1"/>
        <w:rPr>
          <w:lang w:val="en-US"/>
        </w:rPr>
      </w:pPr>
    </w:p>
    <w:p w14:paraId="46F5F311" w14:textId="77777777" w:rsidR="002E7776" w:rsidRPr="002E7776" w:rsidRDefault="002E7776" w:rsidP="002E7776">
      <w:pPr>
        <w:ind w:left="1"/>
        <w:rPr>
          <w:b/>
          <w:bCs/>
        </w:rPr>
      </w:pPr>
      <w:r w:rsidRPr="002E7776">
        <w:rPr>
          <w:b/>
          <w:bCs/>
        </w:rPr>
        <w:t>Таблица</w:t>
      </w:r>
      <w:r w:rsidRPr="002E7776">
        <w:rPr>
          <w:b/>
          <w:bCs/>
          <w:lang w:val="en-US"/>
        </w:rPr>
        <w:t> Professor</w:t>
      </w:r>
    </w:p>
    <w:p w14:paraId="647ABE3F" w14:textId="77777777" w:rsidR="002E7776" w:rsidRPr="002E7776" w:rsidRDefault="002E7776" w:rsidP="002E7776">
      <w:pPr>
        <w:ind w:left="1"/>
      </w:pPr>
      <w:r w:rsidRPr="002E7776">
        <w:t>Хранит информацию о преподавателях.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1"/>
        <w:gridCol w:w="2246"/>
        <w:gridCol w:w="4145"/>
      </w:tblGrid>
      <w:tr w:rsidR="002E7776" w:rsidRPr="002E7776" w14:paraId="7B19A9D4" w14:textId="77777777" w:rsidTr="002E7776">
        <w:trPr>
          <w:tblHeader/>
        </w:trPr>
        <w:tc>
          <w:tcPr>
            <w:tcW w:w="16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16661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1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17BDF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1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9CB50" w14:textId="77777777" w:rsidR="002E7776" w:rsidRPr="002E7776" w:rsidRDefault="002E7776" w:rsidP="002E7776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2E7776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2E7776" w:rsidRPr="002E7776" w14:paraId="27076971" w14:textId="77777777" w:rsidTr="002E7776">
        <w:tc>
          <w:tcPr>
            <w:tcW w:w="16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52E31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professor_id</w:t>
            </w:r>
            <w:proofErr w:type="spellEnd"/>
          </w:p>
        </w:tc>
        <w:tc>
          <w:tcPr>
            <w:tcW w:w="11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9D129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21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9F70D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 xml:space="preserve">ID </w:t>
            </w:r>
            <w:proofErr w:type="spellStart"/>
            <w:r w:rsidRPr="002E7776">
              <w:rPr>
                <w:lang w:val="en-US"/>
              </w:rPr>
              <w:t>преподавателя</w:t>
            </w:r>
            <w:proofErr w:type="spellEnd"/>
          </w:p>
        </w:tc>
      </w:tr>
      <w:tr w:rsidR="002E7776" w:rsidRPr="002E7776" w14:paraId="5672B8EC" w14:textId="77777777" w:rsidTr="002E7776">
        <w:tc>
          <w:tcPr>
            <w:tcW w:w="16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4E4F9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user_id</w:t>
            </w:r>
            <w:proofErr w:type="spellEnd"/>
          </w:p>
        </w:tc>
        <w:tc>
          <w:tcPr>
            <w:tcW w:w="11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B104E4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int</w:t>
            </w:r>
          </w:p>
        </w:tc>
        <w:tc>
          <w:tcPr>
            <w:tcW w:w="21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56FE6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 xml:space="preserve">ID </w:t>
            </w:r>
            <w:proofErr w:type="spellStart"/>
            <w:r w:rsidRPr="002E7776">
              <w:rPr>
                <w:lang w:val="en-US"/>
              </w:rPr>
              <w:t>пользователя</w:t>
            </w:r>
            <w:proofErr w:type="spellEnd"/>
          </w:p>
        </w:tc>
      </w:tr>
      <w:tr w:rsidR="002E7776" w:rsidRPr="002E7776" w14:paraId="2357AB43" w14:textId="77777777" w:rsidTr="002E7776">
        <w:tc>
          <w:tcPr>
            <w:tcW w:w="16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D24EE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lastRenderedPageBreak/>
              <w:t>position</w:t>
            </w:r>
          </w:p>
        </w:tc>
        <w:tc>
          <w:tcPr>
            <w:tcW w:w="11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EE8738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r w:rsidRPr="002E7776">
              <w:rPr>
                <w:lang w:val="en-US"/>
              </w:rPr>
              <w:t>string</w:t>
            </w:r>
          </w:p>
        </w:tc>
        <w:tc>
          <w:tcPr>
            <w:tcW w:w="21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63121" w14:textId="77777777" w:rsidR="002E7776" w:rsidRPr="002E7776" w:rsidRDefault="002E7776" w:rsidP="002E7776">
            <w:pPr>
              <w:ind w:left="1"/>
              <w:rPr>
                <w:lang w:val="en-US"/>
              </w:rPr>
            </w:pPr>
            <w:proofErr w:type="spellStart"/>
            <w:r w:rsidRPr="002E7776">
              <w:rPr>
                <w:lang w:val="en-US"/>
              </w:rPr>
              <w:t>Должность</w:t>
            </w:r>
            <w:proofErr w:type="spellEnd"/>
          </w:p>
        </w:tc>
      </w:tr>
    </w:tbl>
    <w:p w14:paraId="7A81139C" w14:textId="617D042E" w:rsidR="002E7776" w:rsidRDefault="002E7776" w:rsidP="002E7776">
      <w:pPr>
        <w:ind w:left="1"/>
        <w:rPr>
          <w:lang w:val="en-US"/>
        </w:rPr>
      </w:pPr>
    </w:p>
    <w:p w14:paraId="1927DCD7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Таблица</w:t>
      </w:r>
      <w:r w:rsidRPr="00600B12">
        <w:rPr>
          <w:b/>
          <w:bCs/>
          <w:lang w:val="en-US"/>
        </w:rPr>
        <w:t> Admin</w:t>
      </w:r>
    </w:p>
    <w:p w14:paraId="294FDA0E" w14:textId="77777777" w:rsidR="00600B12" w:rsidRPr="00600B12" w:rsidRDefault="00600B12" w:rsidP="00600B12">
      <w:pPr>
        <w:ind w:left="1"/>
      </w:pPr>
      <w:r w:rsidRPr="00600B12">
        <w:t>Хранит информацию об администраторах.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2163"/>
        <w:gridCol w:w="4445"/>
      </w:tblGrid>
      <w:tr w:rsidR="00600B12" w:rsidRPr="00600B12" w14:paraId="0A21C544" w14:textId="77777777" w:rsidTr="00600B12">
        <w:trPr>
          <w:tblHeader/>
        </w:trPr>
        <w:tc>
          <w:tcPr>
            <w:tcW w:w="1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6D1C88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C784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3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E305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79BA3645" w14:textId="77777777" w:rsidTr="00600B12">
        <w:tc>
          <w:tcPr>
            <w:tcW w:w="1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969A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admin_id</w:t>
            </w:r>
            <w:proofErr w:type="spellEnd"/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68B4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3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AD0D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администратора</w:t>
            </w:r>
            <w:proofErr w:type="spellEnd"/>
          </w:p>
        </w:tc>
      </w:tr>
      <w:tr w:rsidR="00600B12" w:rsidRPr="00600B12" w14:paraId="398B3FC9" w14:textId="77777777" w:rsidTr="00600B12">
        <w:tc>
          <w:tcPr>
            <w:tcW w:w="1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0EC6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user_id</w:t>
            </w:r>
            <w:proofErr w:type="spellEnd"/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AF91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3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221E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пользователя</w:t>
            </w:r>
            <w:proofErr w:type="spellEnd"/>
          </w:p>
        </w:tc>
      </w:tr>
      <w:tr w:rsidR="00600B12" w:rsidRPr="00600B12" w14:paraId="1235E534" w14:textId="77777777" w:rsidTr="00600B12">
        <w:tc>
          <w:tcPr>
            <w:tcW w:w="1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1AC39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admin_type</w:t>
            </w:r>
            <w:proofErr w:type="spellEnd"/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E027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3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2940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Тип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администратора</w:t>
            </w:r>
            <w:proofErr w:type="spellEnd"/>
          </w:p>
        </w:tc>
      </w:tr>
    </w:tbl>
    <w:p w14:paraId="14163626" w14:textId="4AC1AE6D" w:rsidR="002E7776" w:rsidRDefault="002E7776" w:rsidP="002E7776">
      <w:pPr>
        <w:ind w:left="1"/>
        <w:rPr>
          <w:lang w:val="en-US"/>
        </w:rPr>
      </w:pPr>
    </w:p>
    <w:p w14:paraId="1B1A4AA7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Log</w:t>
      </w:r>
    </w:p>
    <w:p w14:paraId="5AAEB3D2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lang w:val="en-US"/>
        </w:rPr>
        <w:t>Таблица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логов</w:t>
      </w:r>
      <w:proofErr w:type="spellEnd"/>
      <w:r w:rsidRPr="00600B12">
        <w:rPr>
          <w:lang w:val="en-US"/>
        </w:rPr>
        <w:t>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  <w:gridCol w:w="2065"/>
        <w:gridCol w:w="4777"/>
      </w:tblGrid>
      <w:tr w:rsidR="00600B12" w:rsidRPr="00600B12" w14:paraId="27616461" w14:textId="77777777" w:rsidTr="00600B12">
        <w:trPr>
          <w:tblHeader/>
        </w:trPr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5603E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A2C60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5307A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68891AC9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4AF9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log_id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0D8D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ECB28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записи</w:t>
            </w:r>
            <w:proofErr w:type="spellEnd"/>
            <w:r w:rsidRPr="00600B12">
              <w:rPr>
                <w:lang w:val="en-US"/>
              </w:rPr>
              <w:t xml:space="preserve"> (auto-increment)</w:t>
            </w:r>
          </w:p>
        </w:tc>
      </w:tr>
      <w:tr w:rsidR="00600B12" w:rsidRPr="00600B12" w14:paraId="2DE688FA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D590F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user_id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2869C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6E6A0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Уникальный</w:t>
            </w:r>
            <w:proofErr w:type="spellEnd"/>
            <w:r w:rsidRPr="00600B12">
              <w:rPr>
                <w:lang w:val="en-US"/>
              </w:rPr>
              <w:t xml:space="preserve"> ID </w:t>
            </w:r>
            <w:proofErr w:type="spellStart"/>
            <w:r w:rsidRPr="00600B12">
              <w:rPr>
                <w:lang w:val="en-US"/>
              </w:rPr>
              <w:t>пользователя</w:t>
            </w:r>
            <w:proofErr w:type="spellEnd"/>
          </w:p>
        </w:tc>
      </w:tr>
      <w:tr w:rsidR="00600B12" w:rsidRPr="00600B12" w14:paraId="7DFCF89A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1B10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action_type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0CA4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AC1DB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Тип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действия</w:t>
            </w:r>
            <w:proofErr w:type="spellEnd"/>
            <w:r w:rsidRPr="00600B12">
              <w:rPr>
                <w:lang w:val="en-US"/>
              </w:rPr>
              <w:t xml:space="preserve"> ("</w:t>
            </w:r>
            <w:proofErr w:type="spellStart"/>
            <w:r w:rsidRPr="00600B12">
              <w:rPr>
                <w:lang w:val="en-US"/>
              </w:rPr>
              <w:t>elit</w:t>
            </w:r>
            <w:proofErr w:type="spellEnd"/>
            <w:r w:rsidRPr="00600B12">
              <w:rPr>
                <w:lang w:val="en-US"/>
              </w:rPr>
              <w:t>" / "add" / "delete")</w:t>
            </w:r>
          </w:p>
        </w:tc>
      </w:tr>
      <w:tr w:rsidR="00600B12" w:rsidRPr="00600B12" w14:paraId="2F750521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A275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action_date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487D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datetime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BABA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Время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действия</w:t>
            </w:r>
            <w:proofErr w:type="spellEnd"/>
          </w:p>
        </w:tc>
      </w:tr>
      <w:tr w:rsidR="00600B12" w:rsidRPr="00600B12" w14:paraId="4A9DEEFC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2865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lastRenderedPageBreak/>
              <w:t>ip_address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F8E97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21C2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IP-</w:t>
            </w:r>
            <w:proofErr w:type="spellStart"/>
            <w:r w:rsidRPr="00600B12">
              <w:rPr>
                <w:lang w:val="en-US"/>
              </w:rPr>
              <w:t>адрес</w:t>
            </w:r>
            <w:proofErr w:type="spellEnd"/>
          </w:p>
        </w:tc>
      </w:tr>
      <w:tr w:rsidR="00600B12" w:rsidRPr="00600B12" w14:paraId="505EA93C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620F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affected_entity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8AD73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FBAD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Сущность</w:t>
            </w:r>
            <w:proofErr w:type="spellEnd"/>
            <w:r w:rsidRPr="00600B12">
              <w:rPr>
                <w:lang w:val="en-US"/>
              </w:rPr>
              <w:t xml:space="preserve">, </w:t>
            </w:r>
            <w:proofErr w:type="spellStart"/>
            <w:r w:rsidRPr="00600B12">
              <w:rPr>
                <w:lang w:val="en-US"/>
              </w:rPr>
              <w:t>которая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редактировалась</w:t>
            </w:r>
            <w:proofErr w:type="spellEnd"/>
          </w:p>
        </w:tc>
      </w:tr>
      <w:tr w:rsidR="00600B12" w:rsidRPr="00600B12" w14:paraId="3E60949C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F3D4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entity_id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FE9B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2638D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сущности</w:t>
            </w:r>
            <w:proofErr w:type="spellEnd"/>
          </w:p>
        </w:tc>
      </w:tr>
      <w:tr w:rsidR="00600B12" w:rsidRPr="00600B12" w14:paraId="0EBFD84A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1F72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description</w:t>
            </w:r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405F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48F7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6E1448AF" w14:textId="77777777" w:rsidTr="00600B12">
        <w:tc>
          <w:tcPr>
            <w:tcW w:w="11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95A7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role_id</w:t>
            </w:r>
            <w:proofErr w:type="spellEnd"/>
          </w:p>
        </w:tc>
        <w:tc>
          <w:tcPr>
            <w:tcW w:w="85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712B7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9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9CC3E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Роль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пользователя</w:t>
            </w:r>
            <w:proofErr w:type="spellEnd"/>
            <w:r w:rsidRPr="00600B12">
              <w:rPr>
                <w:lang w:val="en-US"/>
              </w:rPr>
              <w:t xml:space="preserve"> ("student" / "professor" / "admin")</w:t>
            </w:r>
          </w:p>
        </w:tc>
      </w:tr>
    </w:tbl>
    <w:p w14:paraId="034D6D3C" w14:textId="07E9BC8F" w:rsidR="00600B12" w:rsidRDefault="00600B12" w:rsidP="002E7776">
      <w:pPr>
        <w:ind w:left="1"/>
        <w:rPr>
          <w:lang w:val="en-US"/>
        </w:rPr>
      </w:pPr>
    </w:p>
    <w:p w14:paraId="42AE9E31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Таблица</w:t>
      </w:r>
      <w:r w:rsidRPr="00600B12">
        <w:rPr>
          <w:b/>
          <w:bCs/>
          <w:lang w:val="en-US"/>
        </w:rPr>
        <w:t> Group</w:t>
      </w:r>
    </w:p>
    <w:p w14:paraId="3FF7A6B3" w14:textId="77777777" w:rsidR="00600B12" w:rsidRPr="00600B12" w:rsidRDefault="00600B12" w:rsidP="00600B12">
      <w:pPr>
        <w:ind w:left="1"/>
      </w:pPr>
      <w:r w:rsidRPr="00600B12">
        <w:t>Таблица с распределением студентов по группам.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4"/>
        <w:gridCol w:w="2048"/>
        <w:gridCol w:w="4630"/>
      </w:tblGrid>
      <w:tr w:rsidR="00600B12" w:rsidRPr="00600B12" w14:paraId="524330C1" w14:textId="77777777" w:rsidTr="00600B12">
        <w:trPr>
          <w:tblHeader/>
        </w:trPr>
        <w:tc>
          <w:tcPr>
            <w:tcW w:w="15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30642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06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3D4AA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40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924A8F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45ADAFAB" w14:textId="77777777" w:rsidTr="00600B12">
        <w:tc>
          <w:tcPr>
            <w:tcW w:w="15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2500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group_id</w:t>
            </w:r>
            <w:proofErr w:type="spellEnd"/>
          </w:p>
        </w:tc>
        <w:tc>
          <w:tcPr>
            <w:tcW w:w="106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B4F64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40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9FF8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Уникальный</w:t>
            </w:r>
            <w:proofErr w:type="spellEnd"/>
            <w:r w:rsidRPr="00600B12">
              <w:rPr>
                <w:lang w:val="en-US"/>
              </w:rPr>
              <w:t xml:space="preserve"> ID </w:t>
            </w:r>
            <w:proofErr w:type="spellStart"/>
            <w:r w:rsidRPr="00600B12">
              <w:rPr>
                <w:lang w:val="en-US"/>
              </w:rPr>
              <w:t>группы</w:t>
            </w:r>
            <w:proofErr w:type="spellEnd"/>
          </w:p>
        </w:tc>
      </w:tr>
      <w:tr w:rsidR="00600B12" w:rsidRPr="00600B12" w14:paraId="3D507D7A" w14:textId="77777777" w:rsidTr="00600B12">
        <w:tc>
          <w:tcPr>
            <w:tcW w:w="15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391F1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group_name</w:t>
            </w:r>
            <w:proofErr w:type="spellEnd"/>
          </w:p>
        </w:tc>
        <w:tc>
          <w:tcPr>
            <w:tcW w:w="106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AABB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40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B719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Номер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группы</w:t>
            </w:r>
            <w:proofErr w:type="spellEnd"/>
          </w:p>
        </w:tc>
      </w:tr>
    </w:tbl>
    <w:p w14:paraId="2CF36B1B" w14:textId="1795DAC6" w:rsidR="00600B12" w:rsidRDefault="00600B12" w:rsidP="002E7776">
      <w:pPr>
        <w:ind w:left="1"/>
        <w:rPr>
          <w:lang w:val="en-US"/>
        </w:rPr>
      </w:pPr>
    </w:p>
    <w:p w14:paraId="06D835A5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Таблица</w:t>
      </w:r>
      <w:r w:rsidRPr="00600B12">
        <w:rPr>
          <w:b/>
          <w:bCs/>
          <w:lang w:val="en-US"/>
        </w:rPr>
        <w:t> Subject</w:t>
      </w:r>
    </w:p>
    <w:p w14:paraId="2F8EC1E6" w14:textId="77777777" w:rsidR="00600B12" w:rsidRPr="00600B12" w:rsidRDefault="00600B12" w:rsidP="00600B12">
      <w:pPr>
        <w:ind w:left="1"/>
      </w:pPr>
      <w:r w:rsidRPr="00600B12">
        <w:t>Таблица с информацией о предмете.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9"/>
        <w:gridCol w:w="1795"/>
        <w:gridCol w:w="5098"/>
      </w:tblGrid>
      <w:tr w:rsidR="00600B12" w:rsidRPr="00600B12" w14:paraId="22387CFF" w14:textId="77777777" w:rsidTr="00600B12">
        <w:trPr>
          <w:tblHeader/>
        </w:trPr>
        <w:tc>
          <w:tcPr>
            <w:tcW w:w="14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16EEC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93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F9097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64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CB068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10800107" w14:textId="77777777" w:rsidTr="00600B12">
        <w:tc>
          <w:tcPr>
            <w:tcW w:w="14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FF5B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subject_id</w:t>
            </w:r>
            <w:proofErr w:type="spellEnd"/>
          </w:p>
        </w:tc>
        <w:tc>
          <w:tcPr>
            <w:tcW w:w="93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2328D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64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3214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Уникальный</w:t>
            </w:r>
            <w:proofErr w:type="spellEnd"/>
            <w:r w:rsidRPr="00600B12">
              <w:rPr>
                <w:lang w:val="en-US"/>
              </w:rPr>
              <w:t xml:space="preserve"> ID (auto-increment)</w:t>
            </w:r>
          </w:p>
        </w:tc>
      </w:tr>
      <w:tr w:rsidR="00600B12" w:rsidRPr="00600B12" w14:paraId="1A1A3314" w14:textId="77777777" w:rsidTr="00600B12">
        <w:tc>
          <w:tcPr>
            <w:tcW w:w="14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41C6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lastRenderedPageBreak/>
              <w:t>subject_name</w:t>
            </w:r>
            <w:proofErr w:type="spellEnd"/>
          </w:p>
        </w:tc>
        <w:tc>
          <w:tcPr>
            <w:tcW w:w="93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31B8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64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3B7A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Название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предмета</w:t>
            </w:r>
            <w:proofErr w:type="spellEnd"/>
          </w:p>
        </w:tc>
      </w:tr>
      <w:tr w:rsidR="00600B12" w:rsidRPr="00600B12" w14:paraId="01B3722D" w14:textId="77777777" w:rsidTr="00600B12">
        <w:tc>
          <w:tcPr>
            <w:tcW w:w="14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2647D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semester</w:t>
            </w:r>
          </w:p>
        </w:tc>
        <w:tc>
          <w:tcPr>
            <w:tcW w:w="93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E676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64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F0ECA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Номер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семестра</w:t>
            </w:r>
            <w:proofErr w:type="spellEnd"/>
          </w:p>
        </w:tc>
      </w:tr>
      <w:tr w:rsidR="00600B12" w:rsidRPr="00600B12" w14:paraId="2BA687A6" w14:textId="77777777" w:rsidTr="00600B12">
        <w:tc>
          <w:tcPr>
            <w:tcW w:w="14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FE1F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hours</w:t>
            </w:r>
          </w:p>
        </w:tc>
        <w:tc>
          <w:tcPr>
            <w:tcW w:w="93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FCB4B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64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ADEE9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Количество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часов</w:t>
            </w:r>
            <w:proofErr w:type="spellEnd"/>
          </w:p>
        </w:tc>
      </w:tr>
    </w:tbl>
    <w:p w14:paraId="6AF69AEB" w14:textId="6128BAEE" w:rsidR="00600B12" w:rsidRDefault="00600B12" w:rsidP="002E7776">
      <w:pPr>
        <w:ind w:left="1"/>
        <w:rPr>
          <w:lang w:val="en-US"/>
        </w:rPr>
      </w:pPr>
    </w:p>
    <w:p w14:paraId="3DCFAECC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Таблица</w:t>
      </w:r>
      <w:r w:rsidRPr="00600B12">
        <w:rPr>
          <w:b/>
          <w:bCs/>
          <w:lang w:val="en-US"/>
        </w:rPr>
        <w:t> Program</w:t>
      </w:r>
    </w:p>
    <w:p w14:paraId="63719B81" w14:textId="77777777" w:rsidR="00600B12" w:rsidRPr="00600B12" w:rsidRDefault="00600B12" w:rsidP="00600B12">
      <w:pPr>
        <w:ind w:left="1"/>
      </w:pPr>
      <w:r w:rsidRPr="00600B12">
        <w:t>Таблица программ обучения.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1"/>
        <w:gridCol w:w="2390"/>
        <w:gridCol w:w="4201"/>
      </w:tblGrid>
      <w:tr w:rsidR="00600B12" w:rsidRPr="00600B12" w14:paraId="4E19F15A" w14:textId="77777777" w:rsidTr="00600B12">
        <w:trPr>
          <w:tblHeader/>
        </w:trPr>
        <w:tc>
          <w:tcPr>
            <w:tcW w:w="15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678413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2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28912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1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914BE8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646C73A2" w14:textId="77777777" w:rsidTr="00600B12">
        <w:tc>
          <w:tcPr>
            <w:tcW w:w="15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CDD0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program_id</w:t>
            </w:r>
            <w:proofErr w:type="spellEnd"/>
          </w:p>
        </w:tc>
        <w:tc>
          <w:tcPr>
            <w:tcW w:w="12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7BBB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1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85BF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учебной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программы</w:t>
            </w:r>
            <w:proofErr w:type="spellEnd"/>
          </w:p>
        </w:tc>
      </w:tr>
      <w:tr w:rsidR="00600B12" w:rsidRPr="00600B12" w14:paraId="31A25A56" w14:textId="77777777" w:rsidTr="00600B12">
        <w:tc>
          <w:tcPr>
            <w:tcW w:w="15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9CFF7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program_name</w:t>
            </w:r>
            <w:proofErr w:type="spellEnd"/>
          </w:p>
        </w:tc>
        <w:tc>
          <w:tcPr>
            <w:tcW w:w="12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079F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1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54432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Название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программы</w:t>
            </w:r>
            <w:proofErr w:type="spellEnd"/>
          </w:p>
        </w:tc>
      </w:tr>
      <w:tr w:rsidR="00600B12" w:rsidRPr="00600B12" w14:paraId="54843EC0" w14:textId="77777777" w:rsidTr="00600B12">
        <w:tc>
          <w:tcPr>
            <w:tcW w:w="15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705D4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faculty</w:t>
            </w:r>
          </w:p>
        </w:tc>
        <w:tc>
          <w:tcPr>
            <w:tcW w:w="12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B6291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categorial</w:t>
            </w:r>
          </w:p>
        </w:tc>
        <w:tc>
          <w:tcPr>
            <w:tcW w:w="21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2D36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Название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факультета</w:t>
            </w:r>
            <w:proofErr w:type="spellEnd"/>
          </w:p>
        </w:tc>
      </w:tr>
    </w:tbl>
    <w:p w14:paraId="72982E46" w14:textId="7084CE46" w:rsidR="00600B12" w:rsidRDefault="00600B12" w:rsidP="002E7776">
      <w:pPr>
        <w:ind w:left="1"/>
        <w:rPr>
          <w:lang w:val="en-US"/>
        </w:rPr>
      </w:pPr>
    </w:p>
    <w:p w14:paraId="74F26D9D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Таблица</w:t>
      </w:r>
      <w:r w:rsidRPr="00600B12">
        <w:rPr>
          <w:b/>
          <w:bCs/>
          <w:lang w:val="en-US"/>
        </w:rPr>
        <w:t> Role</w:t>
      </w:r>
    </w:p>
    <w:p w14:paraId="13640E42" w14:textId="77777777" w:rsidR="00600B12" w:rsidRPr="00600B12" w:rsidRDefault="00600B12" w:rsidP="00600B12">
      <w:pPr>
        <w:ind w:left="1"/>
      </w:pPr>
      <w:r w:rsidRPr="00600B12">
        <w:t>Хранит список ролей пользователей (</w:t>
      </w:r>
      <w:r w:rsidRPr="00600B12">
        <w:rPr>
          <w:lang w:val="en-US"/>
        </w:rPr>
        <w:t>admin</w:t>
      </w:r>
      <w:r w:rsidRPr="00600B12">
        <w:t xml:space="preserve">, </w:t>
      </w:r>
      <w:r w:rsidRPr="00600B12">
        <w:rPr>
          <w:lang w:val="en-US"/>
        </w:rPr>
        <w:t>student</w:t>
      </w:r>
      <w:r w:rsidRPr="00600B12">
        <w:t xml:space="preserve">, </w:t>
      </w:r>
      <w:r w:rsidRPr="00600B12">
        <w:rPr>
          <w:lang w:val="en-US"/>
        </w:rPr>
        <w:t>professor</w:t>
      </w:r>
      <w:r w:rsidRPr="00600B12">
        <w:t xml:space="preserve"> и т.д.)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2409"/>
        <w:gridCol w:w="3962"/>
      </w:tblGrid>
      <w:tr w:rsidR="00600B12" w:rsidRPr="00600B12" w14:paraId="68AD9E9B" w14:textId="77777777" w:rsidTr="00600B12">
        <w:trPr>
          <w:tblHeader/>
        </w:trPr>
        <w:tc>
          <w:tcPr>
            <w:tcW w:w="16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83B4F3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25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17FE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0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3BE0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1D8477B1" w14:textId="77777777" w:rsidTr="00600B12">
        <w:tc>
          <w:tcPr>
            <w:tcW w:w="16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A838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role_id</w:t>
            </w:r>
            <w:proofErr w:type="spellEnd"/>
          </w:p>
        </w:tc>
        <w:tc>
          <w:tcPr>
            <w:tcW w:w="125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84255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0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8370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роли</w:t>
            </w:r>
            <w:proofErr w:type="spellEnd"/>
          </w:p>
        </w:tc>
      </w:tr>
      <w:tr w:rsidR="00600B12" w:rsidRPr="00600B12" w14:paraId="46483BC8" w14:textId="77777777" w:rsidTr="00600B12">
        <w:tc>
          <w:tcPr>
            <w:tcW w:w="16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07AD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role_name</w:t>
            </w:r>
            <w:proofErr w:type="spellEnd"/>
          </w:p>
        </w:tc>
        <w:tc>
          <w:tcPr>
            <w:tcW w:w="125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A59D7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0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7A95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Название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роли</w:t>
            </w:r>
            <w:proofErr w:type="spellEnd"/>
          </w:p>
        </w:tc>
      </w:tr>
      <w:tr w:rsidR="00600B12" w:rsidRPr="00600B12" w14:paraId="2D8F2469" w14:textId="77777777" w:rsidTr="00600B12">
        <w:tc>
          <w:tcPr>
            <w:tcW w:w="16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A44F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description</w:t>
            </w:r>
          </w:p>
        </w:tc>
        <w:tc>
          <w:tcPr>
            <w:tcW w:w="125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A3B0D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0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4C39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Описание</w:t>
            </w:r>
            <w:proofErr w:type="spellEnd"/>
          </w:p>
        </w:tc>
      </w:tr>
    </w:tbl>
    <w:p w14:paraId="31EA44B9" w14:textId="27B8915A" w:rsidR="00600B12" w:rsidRDefault="00600B12" w:rsidP="002E7776">
      <w:pPr>
        <w:ind w:left="1"/>
        <w:rPr>
          <w:lang w:val="en-US"/>
        </w:rPr>
      </w:pPr>
    </w:p>
    <w:p w14:paraId="7BAF6968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lastRenderedPageBreak/>
        <w:t>Таблица</w:t>
      </w:r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GroupProgram</w:t>
      </w:r>
      <w:proofErr w:type="spellEnd"/>
    </w:p>
    <w:p w14:paraId="136BAE79" w14:textId="77777777" w:rsidR="00600B12" w:rsidRPr="00600B12" w:rsidRDefault="00600B12" w:rsidP="00600B12">
      <w:pPr>
        <w:ind w:left="1"/>
      </w:pPr>
      <w:r w:rsidRPr="00600B12">
        <w:t>Таблица соответствия между группами и программами.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5"/>
        <w:gridCol w:w="1963"/>
        <w:gridCol w:w="4724"/>
      </w:tblGrid>
      <w:tr w:rsidR="00600B12" w:rsidRPr="00600B12" w14:paraId="7E16DBCE" w14:textId="77777777" w:rsidTr="00600B12">
        <w:trPr>
          <w:tblHeader/>
        </w:trPr>
        <w:tc>
          <w:tcPr>
            <w:tcW w:w="152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111CD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02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B54FF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45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4870A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19D87E91" w14:textId="77777777" w:rsidTr="00600B12">
        <w:tc>
          <w:tcPr>
            <w:tcW w:w="152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B7AE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group_id</w:t>
            </w:r>
            <w:proofErr w:type="spellEnd"/>
          </w:p>
        </w:tc>
        <w:tc>
          <w:tcPr>
            <w:tcW w:w="102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7B12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45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359C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учебной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группы</w:t>
            </w:r>
            <w:proofErr w:type="spellEnd"/>
          </w:p>
        </w:tc>
      </w:tr>
      <w:tr w:rsidR="00600B12" w:rsidRPr="00600B12" w14:paraId="5F223927" w14:textId="77777777" w:rsidTr="00600B12">
        <w:tc>
          <w:tcPr>
            <w:tcW w:w="152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C2E8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program_id</w:t>
            </w:r>
            <w:proofErr w:type="spellEnd"/>
          </w:p>
        </w:tc>
        <w:tc>
          <w:tcPr>
            <w:tcW w:w="102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1F78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45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5244B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учебной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программы</w:t>
            </w:r>
            <w:proofErr w:type="spellEnd"/>
          </w:p>
        </w:tc>
      </w:tr>
    </w:tbl>
    <w:p w14:paraId="3EF77ADD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GroupSubject</w:t>
      </w:r>
      <w:proofErr w:type="spellEnd"/>
    </w:p>
    <w:p w14:paraId="37314721" w14:textId="77777777" w:rsidR="00600B12" w:rsidRPr="00600B12" w:rsidRDefault="00600B12" w:rsidP="00600B12">
      <w:pPr>
        <w:ind w:left="1"/>
      </w:pPr>
      <w:r w:rsidRPr="00600B12">
        <w:t>Учебный план, у каких групп какие предметы.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9"/>
        <w:gridCol w:w="2408"/>
        <w:gridCol w:w="3845"/>
      </w:tblGrid>
      <w:tr w:rsidR="00600B12" w:rsidRPr="00600B12" w14:paraId="4F45EBEF" w14:textId="77777777" w:rsidTr="00600B12">
        <w:trPr>
          <w:tblHeader/>
        </w:trPr>
        <w:tc>
          <w:tcPr>
            <w:tcW w:w="17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28477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0D45F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19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802632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41AD06D0" w14:textId="77777777" w:rsidTr="00600B12">
        <w:tc>
          <w:tcPr>
            <w:tcW w:w="17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90A4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group_id</w:t>
            </w:r>
            <w:proofErr w:type="spellEnd"/>
          </w:p>
        </w:tc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8B9AD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19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0C0B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группы</w:t>
            </w:r>
            <w:proofErr w:type="spellEnd"/>
          </w:p>
        </w:tc>
      </w:tr>
      <w:tr w:rsidR="00600B12" w:rsidRPr="00600B12" w14:paraId="1CBDAD5F" w14:textId="77777777" w:rsidTr="00600B12">
        <w:tc>
          <w:tcPr>
            <w:tcW w:w="175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B427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subject_id</w:t>
            </w:r>
            <w:proofErr w:type="spellEnd"/>
          </w:p>
        </w:tc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18E1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199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9517C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предмета</w:t>
            </w:r>
            <w:proofErr w:type="spellEnd"/>
          </w:p>
        </w:tc>
      </w:tr>
    </w:tbl>
    <w:p w14:paraId="33B0CFF5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Activity</w:t>
      </w:r>
    </w:p>
    <w:p w14:paraId="2126B78F" w14:textId="77777777" w:rsidR="00600B12" w:rsidRPr="00600B12" w:rsidRDefault="00600B12" w:rsidP="00600B12">
      <w:pPr>
        <w:ind w:left="1"/>
      </w:pPr>
      <w:r w:rsidRPr="00600B12">
        <w:t xml:space="preserve">Таблица с </w:t>
      </w:r>
      <w:proofErr w:type="spellStart"/>
      <w:r w:rsidRPr="00600B12">
        <w:t>инфориацией</w:t>
      </w:r>
      <w:proofErr w:type="spellEnd"/>
      <w:r w:rsidRPr="00600B12">
        <w:t xml:space="preserve"> об активностях, </w:t>
      </w:r>
      <w:proofErr w:type="spellStart"/>
      <w:r w:rsidRPr="00600B12">
        <w:t>проводиых</w:t>
      </w:r>
      <w:proofErr w:type="spellEnd"/>
      <w:r w:rsidRPr="00600B12">
        <w:t xml:space="preserve"> в ВУЗе.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1738"/>
        <w:gridCol w:w="5197"/>
      </w:tblGrid>
      <w:tr w:rsidR="00600B12" w:rsidRPr="00600B12" w14:paraId="31BC2187" w14:textId="77777777" w:rsidTr="00600B12">
        <w:trPr>
          <w:tblHeader/>
        </w:trPr>
        <w:tc>
          <w:tcPr>
            <w:tcW w:w="10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5C9C5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70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F366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3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46D9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1F3EF86D" w14:textId="77777777" w:rsidTr="00600B12">
        <w:tc>
          <w:tcPr>
            <w:tcW w:w="10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F075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activity_id</w:t>
            </w:r>
            <w:proofErr w:type="spellEnd"/>
          </w:p>
        </w:tc>
        <w:tc>
          <w:tcPr>
            <w:tcW w:w="70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88F0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3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31EB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активности</w:t>
            </w:r>
            <w:proofErr w:type="spellEnd"/>
          </w:p>
        </w:tc>
      </w:tr>
      <w:tr w:rsidR="00600B12" w:rsidRPr="00600B12" w14:paraId="13EB74FE" w14:textId="77777777" w:rsidTr="00600B12">
        <w:tc>
          <w:tcPr>
            <w:tcW w:w="10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D374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activity_name</w:t>
            </w:r>
            <w:proofErr w:type="spellEnd"/>
          </w:p>
        </w:tc>
        <w:tc>
          <w:tcPr>
            <w:tcW w:w="70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D814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3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5FB6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Название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активности</w:t>
            </w:r>
            <w:proofErr w:type="spellEnd"/>
          </w:p>
        </w:tc>
      </w:tr>
      <w:tr w:rsidR="00600B12" w:rsidRPr="00600B12" w14:paraId="6798B233" w14:textId="77777777" w:rsidTr="00600B12">
        <w:tc>
          <w:tcPr>
            <w:tcW w:w="10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3F96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score</w:t>
            </w:r>
          </w:p>
        </w:tc>
        <w:tc>
          <w:tcPr>
            <w:tcW w:w="70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4E3E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3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7E0D3" w14:textId="77777777" w:rsidR="00600B12" w:rsidRPr="00600B12" w:rsidRDefault="00600B12" w:rsidP="00600B12">
            <w:pPr>
              <w:ind w:left="1"/>
            </w:pPr>
            <w:r w:rsidRPr="00600B12">
              <w:t>Количество баллов, в которое можно оценить активность</w:t>
            </w:r>
          </w:p>
        </w:tc>
      </w:tr>
      <w:tr w:rsidR="00600B12" w:rsidRPr="00600B12" w14:paraId="16E9DA03" w14:textId="77777777" w:rsidTr="00600B12">
        <w:tc>
          <w:tcPr>
            <w:tcW w:w="10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F94D8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description</w:t>
            </w:r>
          </w:p>
        </w:tc>
        <w:tc>
          <w:tcPr>
            <w:tcW w:w="70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02FA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3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1CE7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Описание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активности</w:t>
            </w:r>
            <w:proofErr w:type="spellEnd"/>
          </w:p>
        </w:tc>
      </w:tr>
    </w:tbl>
    <w:p w14:paraId="245D5C77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StudentActivity</w:t>
      </w:r>
      <w:proofErr w:type="spellEnd"/>
    </w:p>
    <w:p w14:paraId="2CB0FDA0" w14:textId="77777777" w:rsidR="00600B12" w:rsidRPr="00600B12" w:rsidRDefault="00600B12" w:rsidP="00600B12">
      <w:pPr>
        <w:ind w:left="1"/>
      </w:pPr>
      <w:r w:rsidRPr="00600B12">
        <w:lastRenderedPageBreak/>
        <w:t>Информация о том, какие студенты занимаются какими активностями.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8"/>
        <w:gridCol w:w="2304"/>
        <w:gridCol w:w="4030"/>
      </w:tblGrid>
      <w:tr w:rsidR="00600B12" w:rsidRPr="00600B12" w14:paraId="4D250674" w14:textId="77777777" w:rsidTr="00600B12">
        <w:trPr>
          <w:tblHeader/>
        </w:trPr>
        <w:tc>
          <w:tcPr>
            <w:tcW w:w="170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FEA60A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19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488F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09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7B344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2F8A0B91" w14:textId="77777777" w:rsidTr="00600B12">
        <w:tc>
          <w:tcPr>
            <w:tcW w:w="170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5664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student_id</w:t>
            </w:r>
            <w:proofErr w:type="spellEnd"/>
          </w:p>
        </w:tc>
        <w:tc>
          <w:tcPr>
            <w:tcW w:w="119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2BA3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09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DCD4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студента</w:t>
            </w:r>
            <w:proofErr w:type="spellEnd"/>
          </w:p>
        </w:tc>
      </w:tr>
      <w:tr w:rsidR="00600B12" w:rsidRPr="00600B12" w14:paraId="11C63AC4" w14:textId="77777777" w:rsidTr="00600B12">
        <w:tc>
          <w:tcPr>
            <w:tcW w:w="170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A988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activity_id</w:t>
            </w:r>
            <w:proofErr w:type="spellEnd"/>
          </w:p>
        </w:tc>
        <w:tc>
          <w:tcPr>
            <w:tcW w:w="119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A97F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09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D48A3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активности</w:t>
            </w:r>
            <w:proofErr w:type="spellEnd"/>
          </w:p>
        </w:tc>
      </w:tr>
    </w:tbl>
    <w:p w14:paraId="7CC9372F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MarksBook</w:t>
      </w:r>
      <w:proofErr w:type="spellEnd"/>
    </w:p>
    <w:p w14:paraId="4E56F8F0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lang w:val="en-US"/>
        </w:rPr>
        <w:t>Зачетная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книжка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студента</w:t>
      </w:r>
      <w:proofErr w:type="spellEnd"/>
      <w:r w:rsidRPr="00600B12">
        <w:rPr>
          <w:lang w:val="en-US"/>
        </w:rPr>
        <w:t>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1"/>
        <w:gridCol w:w="2146"/>
        <w:gridCol w:w="4455"/>
      </w:tblGrid>
      <w:tr w:rsidR="00600B12" w:rsidRPr="00600B12" w14:paraId="14BD9043" w14:textId="77777777" w:rsidTr="00600B12">
        <w:trPr>
          <w:tblHeader/>
        </w:trPr>
        <w:tc>
          <w:tcPr>
            <w:tcW w:w="157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8FA8E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124F3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3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8378C8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4C25AB8F" w14:textId="77777777" w:rsidTr="00600B12">
        <w:tc>
          <w:tcPr>
            <w:tcW w:w="157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41AB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id</w:t>
            </w:r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1465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3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4D82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записи</w:t>
            </w:r>
            <w:proofErr w:type="spellEnd"/>
          </w:p>
        </w:tc>
      </w:tr>
      <w:tr w:rsidR="00600B12" w:rsidRPr="00600B12" w14:paraId="6CBCEC58" w14:textId="77777777" w:rsidTr="00600B12">
        <w:tc>
          <w:tcPr>
            <w:tcW w:w="157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36C4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subject_id</w:t>
            </w:r>
            <w:proofErr w:type="spellEnd"/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CCFB9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3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DD957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предмета</w:t>
            </w:r>
            <w:proofErr w:type="spellEnd"/>
          </w:p>
        </w:tc>
      </w:tr>
      <w:tr w:rsidR="00600B12" w:rsidRPr="00600B12" w14:paraId="6D58415C" w14:textId="77777777" w:rsidTr="00600B12">
        <w:tc>
          <w:tcPr>
            <w:tcW w:w="157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C3E98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student_id</w:t>
            </w:r>
            <w:proofErr w:type="spellEnd"/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E38A2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3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8FD3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студента</w:t>
            </w:r>
            <w:proofErr w:type="spellEnd"/>
          </w:p>
        </w:tc>
      </w:tr>
      <w:tr w:rsidR="00600B12" w:rsidRPr="00600B12" w14:paraId="5CC25CA7" w14:textId="77777777" w:rsidTr="00600B12">
        <w:tc>
          <w:tcPr>
            <w:tcW w:w="157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060B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mark</w:t>
            </w:r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AC40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3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E933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Оценка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за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предмет</w:t>
            </w:r>
            <w:proofErr w:type="spellEnd"/>
          </w:p>
        </w:tc>
      </w:tr>
    </w:tbl>
    <w:p w14:paraId="27694AEF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Statistic</w:t>
      </w:r>
    </w:p>
    <w:p w14:paraId="0D6C8B9E" w14:textId="77777777" w:rsidR="00600B12" w:rsidRPr="00600B12" w:rsidRDefault="00600B12" w:rsidP="00600B12">
      <w:pPr>
        <w:ind w:left="1"/>
      </w:pPr>
      <w:r w:rsidRPr="00600B12">
        <w:t>Хранит сжатую статистику о студенте.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2065"/>
        <w:gridCol w:w="4139"/>
      </w:tblGrid>
      <w:tr w:rsidR="00600B12" w:rsidRPr="00600B12" w14:paraId="3FFFC452" w14:textId="77777777" w:rsidTr="00600B12">
        <w:trPr>
          <w:tblHeader/>
        </w:trPr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4E93E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4B5E2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22681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1E041A52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B5DB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student_id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662A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4B86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Уникальный</w:t>
            </w:r>
            <w:proofErr w:type="spellEnd"/>
            <w:r w:rsidRPr="00600B12">
              <w:rPr>
                <w:lang w:val="en-US"/>
              </w:rPr>
              <w:t xml:space="preserve"> ID (auto-increment)</w:t>
            </w:r>
          </w:p>
        </w:tc>
      </w:tr>
      <w:tr w:rsidR="00600B12" w:rsidRPr="00600B12" w14:paraId="6CF0721F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284C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average_score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C504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decimal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FD3E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Средний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балл</w:t>
            </w:r>
            <w:proofErr w:type="spellEnd"/>
          </w:p>
        </w:tc>
      </w:tr>
      <w:tr w:rsidR="00600B12" w:rsidRPr="00600B12" w14:paraId="32C8FAB2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6F41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attendance_percent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FE94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decimal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451F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Процент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посещаемости</w:t>
            </w:r>
            <w:proofErr w:type="spellEnd"/>
          </w:p>
        </w:tc>
      </w:tr>
      <w:tr w:rsidR="00600B12" w:rsidRPr="00600B12" w14:paraId="452A1E8B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465E9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lastRenderedPageBreak/>
              <w:t>calculation_date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A6F41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datetime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DC84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Дата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вычисления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статистики</w:t>
            </w:r>
            <w:proofErr w:type="spellEnd"/>
          </w:p>
        </w:tc>
      </w:tr>
      <w:tr w:rsidR="00600B12" w:rsidRPr="00600B12" w14:paraId="5D7DD5A1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29BE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count_activities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83CBD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0496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Количество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активностей</w:t>
            </w:r>
            <w:proofErr w:type="spellEnd"/>
          </w:p>
        </w:tc>
      </w:tr>
      <w:tr w:rsidR="00600B12" w:rsidRPr="00600B12" w14:paraId="45E25E9A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9651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prediction_score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7266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decimal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80B9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Предсказанный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средний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балл</w:t>
            </w:r>
            <w:proofErr w:type="spellEnd"/>
          </w:p>
        </w:tc>
      </w:tr>
      <w:tr w:rsidR="00600B12" w:rsidRPr="00600B12" w14:paraId="3E096760" w14:textId="77777777" w:rsidTr="00600B12">
        <w:tc>
          <w:tcPr>
            <w:tcW w:w="177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4084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exlusion_probability</w:t>
            </w:r>
            <w:proofErr w:type="spellEnd"/>
          </w:p>
        </w:tc>
        <w:tc>
          <w:tcPr>
            <w:tcW w:w="10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D2B9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decimal</w:t>
            </w:r>
          </w:p>
        </w:tc>
        <w:tc>
          <w:tcPr>
            <w:tcW w:w="2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EC78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Вероятность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отчисления</w:t>
            </w:r>
            <w:proofErr w:type="spellEnd"/>
          </w:p>
        </w:tc>
      </w:tr>
    </w:tbl>
    <w:p w14:paraId="09CFA5D8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Event</w:t>
      </w:r>
    </w:p>
    <w:p w14:paraId="7E1A0C62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lang w:val="en-US"/>
        </w:rPr>
        <w:t>Хранит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информацию</w:t>
      </w:r>
      <w:proofErr w:type="spellEnd"/>
      <w:r w:rsidRPr="00600B12">
        <w:rPr>
          <w:lang w:val="en-US"/>
        </w:rPr>
        <w:t xml:space="preserve"> о </w:t>
      </w:r>
      <w:proofErr w:type="spellStart"/>
      <w:r w:rsidRPr="00600B12">
        <w:rPr>
          <w:lang w:val="en-US"/>
        </w:rPr>
        <w:t>событии</w:t>
      </w:r>
      <w:proofErr w:type="spellEnd"/>
      <w:r w:rsidRPr="00600B12">
        <w:rPr>
          <w:lang w:val="en-US"/>
        </w:rPr>
        <w:t>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8"/>
        <w:gridCol w:w="2207"/>
        <w:gridCol w:w="5007"/>
      </w:tblGrid>
      <w:tr w:rsidR="00600B12" w:rsidRPr="00600B12" w14:paraId="552A14C3" w14:textId="77777777" w:rsidTr="00600B12">
        <w:trPr>
          <w:tblHeader/>
        </w:trPr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59FF4A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114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3A51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60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1D3E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00BDE926" w14:textId="77777777" w:rsidTr="00600B12"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B554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event_id</w:t>
            </w:r>
            <w:proofErr w:type="spellEnd"/>
          </w:p>
        </w:tc>
        <w:tc>
          <w:tcPr>
            <w:tcW w:w="114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2855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60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2359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записи</w:t>
            </w:r>
            <w:proofErr w:type="spellEnd"/>
          </w:p>
        </w:tc>
      </w:tr>
      <w:tr w:rsidR="00600B12" w:rsidRPr="00600B12" w14:paraId="390D6241" w14:textId="77777777" w:rsidTr="00600B12"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618B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subject_id</w:t>
            </w:r>
            <w:proofErr w:type="spellEnd"/>
          </w:p>
        </w:tc>
        <w:tc>
          <w:tcPr>
            <w:tcW w:w="114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004D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60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97A7C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предмета</w:t>
            </w:r>
            <w:proofErr w:type="spellEnd"/>
          </w:p>
        </w:tc>
      </w:tr>
      <w:tr w:rsidR="00600B12" w:rsidRPr="00600B12" w14:paraId="1D8D4DED" w14:textId="77777777" w:rsidTr="00600B12"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7F17F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date</w:t>
            </w:r>
          </w:p>
        </w:tc>
        <w:tc>
          <w:tcPr>
            <w:tcW w:w="114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C7ACC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datetime</w:t>
            </w:r>
          </w:p>
        </w:tc>
        <w:tc>
          <w:tcPr>
            <w:tcW w:w="260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C622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Время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проведения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занятия</w:t>
            </w:r>
            <w:proofErr w:type="spellEnd"/>
          </w:p>
        </w:tc>
      </w:tr>
      <w:tr w:rsidR="00600B12" w:rsidRPr="00600B12" w14:paraId="66D05E10" w14:textId="77777777" w:rsidTr="00600B12">
        <w:tc>
          <w:tcPr>
            <w:tcW w:w="12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350F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type</w:t>
            </w:r>
          </w:p>
        </w:tc>
        <w:tc>
          <w:tcPr>
            <w:tcW w:w="114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5113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string</w:t>
            </w:r>
          </w:p>
        </w:tc>
        <w:tc>
          <w:tcPr>
            <w:tcW w:w="260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1E80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Тип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пары</w:t>
            </w:r>
            <w:proofErr w:type="spellEnd"/>
            <w:r w:rsidRPr="00600B12">
              <w:rPr>
                <w:lang w:val="en-US"/>
              </w:rPr>
              <w:t xml:space="preserve"> ("lecture"/"practice")</w:t>
            </w:r>
          </w:p>
        </w:tc>
      </w:tr>
    </w:tbl>
    <w:p w14:paraId="62B58B1D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Attendance</w:t>
      </w:r>
    </w:p>
    <w:p w14:paraId="69A6C8AD" w14:textId="77777777" w:rsidR="00600B12" w:rsidRPr="00600B12" w:rsidRDefault="00600B12" w:rsidP="00600B12">
      <w:pPr>
        <w:ind w:left="1"/>
      </w:pPr>
      <w:r w:rsidRPr="00600B12">
        <w:t>Хранит посещаемость лекций и практик студентами.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2"/>
        <w:gridCol w:w="1699"/>
        <w:gridCol w:w="5531"/>
      </w:tblGrid>
      <w:tr w:rsidR="00600B12" w:rsidRPr="00600B12" w14:paraId="5C2E61D4" w14:textId="77777777" w:rsidTr="00600B12">
        <w:trPr>
          <w:tblHeader/>
        </w:trPr>
        <w:tc>
          <w:tcPr>
            <w:tcW w:w="12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D7954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Поле</w:t>
            </w:r>
            <w:proofErr w:type="spellEnd"/>
          </w:p>
        </w:tc>
        <w:tc>
          <w:tcPr>
            <w:tcW w:w="8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45540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Тип</w:t>
            </w:r>
            <w:proofErr w:type="spellEnd"/>
          </w:p>
        </w:tc>
        <w:tc>
          <w:tcPr>
            <w:tcW w:w="28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7218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Описание</w:t>
            </w:r>
            <w:proofErr w:type="spellEnd"/>
          </w:p>
        </w:tc>
      </w:tr>
      <w:tr w:rsidR="00600B12" w:rsidRPr="00600B12" w14:paraId="68C47CEC" w14:textId="77777777" w:rsidTr="00600B12">
        <w:tc>
          <w:tcPr>
            <w:tcW w:w="12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BF2C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id</w:t>
            </w:r>
          </w:p>
        </w:tc>
        <w:tc>
          <w:tcPr>
            <w:tcW w:w="8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DCAA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8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46D5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записи</w:t>
            </w:r>
            <w:proofErr w:type="spellEnd"/>
          </w:p>
        </w:tc>
      </w:tr>
      <w:tr w:rsidR="00600B12" w:rsidRPr="00600B12" w14:paraId="66DE7DEA" w14:textId="77777777" w:rsidTr="00600B12">
        <w:tc>
          <w:tcPr>
            <w:tcW w:w="12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9586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lastRenderedPageBreak/>
              <w:t>student_id</w:t>
            </w:r>
            <w:proofErr w:type="spellEnd"/>
          </w:p>
        </w:tc>
        <w:tc>
          <w:tcPr>
            <w:tcW w:w="8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14C1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8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21FE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студента</w:t>
            </w:r>
            <w:proofErr w:type="spellEnd"/>
          </w:p>
        </w:tc>
      </w:tr>
      <w:tr w:rsidR="00600B12" w:rsidRPr="00600B12" w14:paraId="1C63C0EC" w14:textId="77777777" w:rsidTr="00600B12">
        <w:tc>
          <w:tcPr>
            <w:tcW w:w="12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15F2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event_id</w:t>
            </w:r>
            <w:proofErr w:type="spellEnd"/>
          </w:p>
        </w:tc>
        <w:tc>
          <w:tcPr>
            <w:tcW w:w="8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FC89F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int</w:t>
            </w:r>
          </w:p>
        </w:tc>
        <w:tc>
          <w:tcPr>
            <w:tcW w:w="28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60CB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ID </w:t>
            </w:r>
            <w:proofErr w:type="spellStart"/>
            <w:r w:rsidRPr="00600B12">
              <w:rPr>
                <w:lang w:val="en-US"/>
              </w:rPr>
              <w:t>события</w:t>
            </w:r>
            <w:proofErr w:type="spellEnd"/>
          </w:p>
        </w:tc>
      </w:tr>
      <w:tr w:rsidR="00600B12" w:rsidRPr="00600B12" w14:paraId="289BBC0E" w14:textId="77777777" w:rsidTr="00600B12">
        <w:tc>
          <w:tcPr>
            <w:tcW w:w="12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CE6C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status</w:t>
            </w:r>
          </w:p>
        </w:tc>
        <w:tc>
          <w:tcPr>
            <w:tcW w:w="8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EB10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bool</w:t>
            </w:r>
          </w:p>
        </w:tc>
        <w:tc>
          <w:tcPr>
            <w:tcW w:w="287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ACEC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1 - </w:t>
            </w:r>
            <w:proofErr w:type="spellStart"/>
            <w:r w:rsidRPr="00600B12">
              <w:rPr>
                <w:lang w:val="en-US"/>
              </w:rPr>
              <w:t>пара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посещена</w:t>
            </w:r>
            <w:proofErr w:type="spellEnd"/>
            <w:r w:rsidRPr="00600B12">
              <w:rPr>
                <w:lang w:val="en-US"/>
              </w:rPr>
              <w:t xml:space="preserve">, 0 - </w:t>
            </w:r>
            <w:proofErr w:type="spellStart"/>
            <w:r w:rsidRPr="00600B12">
              <w:rPr>
                <w:lang w:val="en-US"/>
              </w:rPr>
              <w:t>не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посещена</w:t>
            </w:r>
            <w:proofErr w:type="spellEnd"/>
          </w:p>
        </w:tc>
      </w:tr>
    </w:tbl>
    <w:p w14:paraId="6EACED34" w14:textId="6926E4F4" w:rsidR="00600B12" w:rsidRDefault="00600B12" w:rsidP="002E7776">
      <w:pPr>
        <w:ind w:left="1"/>
        <w:rPr>
          <w:lang w:val="en-US"/>
        </w:rPr>
      </w:pPr>
    </w:p>
    <w:p w14:paraId="33C6DD95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Примеры данных для реляционной базы данных</w:t>
      </w:r>
    </w:p>
    <w:p w14:paraId="6F2F64FC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User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0"/>
        <w:gridCol w:w="1638"/>
        <w:gridCol w:w="803"/>
        <w:gridCol w:w="1365"/>
        <w:gridCol w:w="1076"/>
        <w:gridCol w:w="1249"/>
        <w:gridCol w:w="1034"/>
        <w:gridCol w:w="761"/>
        <w:gridCol w:w="836"/>
      </w:tblGrid>
      <w:tr w:rsidR="00600B12" w:rsidRPr="00600B12" w14:paraId="60DED8AD" w14:textId="77777777" w:rsidTr="00600B12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41F8CF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b/>
                <w:bCs/>
                <w:sz w:val="22"/>
                <w:szCs w:val="18"/>
                <w:lang w:val="en-US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2C7FB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r w:rsidRPr="00600B12">
              <w:rPr>
                <w:b/>
                <w:bCs/>
                <w:sz w:val="22"/>
                <w:szCs w:val="18"/>
                <w:lang w:val="en-US"/>
              </w:rPr>
              <w:t>email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EDD86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r w:rsidRPr="00600B12">
              <w:rPr>
                <w:b/>
                <w:bCs/>
                <w:sz w:val="22"/>
                <w:szCs w:val="18"/>
                <w:lang w:val="en-US"/>
              </w:rPr>
              <w:t>login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52264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b/>
                <w:bCs/>
                <w:sz w:val="22"/>
                <w:szCs w:val="18"/>
                <w:lang w:val="en-US"/>
              </w:rPr>
              <w:t>password_hash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51F76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b/>
                <w:bCs/>
                <w:sz w:val="22"/>
                <w:szCs w:val="18"/>
                <w:lang w:val="en-US"/>
              </w:rPr>
              <w:t>first_name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C4B022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b/>
                <w:bCs/>
                <w:sz w:val="22"/>
                <w:szCs w:val="18"/>
                <w:lang w:val="en-US"/>
              </w:rPr>
              <w:t>middle_name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5E006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b/>
                <w:bCs/>
                <w:sz w:val="22"/>
                <w:szCs w:val="18"/>
                <w:lang w:val="en-US"/>
              </w:rPr>
              <w:t>last_name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FE739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r w:rsidRPr="00600B12">
              <w:rPr>
                <w:b/>
                <w:bCs/>
                <w:sz w:val="22"/>
                <w:szCs w:val="18"/>
                <w:lang w:val="en-US"/>
              </w:rPr>
              <w:t>active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A65385" w14:textId="77777777" w:rsidR="00600B12" w:rsidRPr="00600B12" w:rsidRDefault="00600B12" w:rsidP="00600B12">
            <w:pPr>
              <w:ind w:firstLine="0"/>
              <w:rPr>
                <w:b/>
                <w:bCs/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b/>
                <w:bCs/>
                <w:sz w:val="22"/>
                <w:szCs w:val="18"/>
                <w:lang w:val="en-US"/>
              </w:rPr>
              <w:t>role_id</w:t>
            </w:r>
            <w:proofErr w:type="spellEnd"/>
          </w:p>
        </w:tc>
      </w:tr>
      <w:tr w:rsidR="00600B12" w:rsidRPr="00600B12" w14:paraId="5CAA0C66" w14:textId="77777777" w:rsidTr="00600B12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B4A00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0001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2C414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vasiliev101@mail.ru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92A8E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hagr89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1243A7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fdh647h9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BA551B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Andrew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5FB4D1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sz w:val="22"/>
                <w:szCs w:val="18"/>
                <w:lang w:val="en-US"/>
              </w:rPr>
              <w:t>Andreevich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A87EC2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sz w:val="22"/>
                <w:szCs w:val="18"/>
                <w:lang w:val="en-US"/>
              </w:rPr>
              <w:t>Vasiliev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3A13B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D3C95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student</w:t>
            </w:r>
          </w:p>
        </w:tc>
      </w:tr>
      <w:tr w:rsidR="00600B12" w:rsidRPr="00600B12" w14:paraId="35B3D0F7" w14:textId="77777777" w:rsidTr="00600B12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AA90F5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0002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87A9B2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ivanovstep@mail.ru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5EF54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user1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3B35F2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23746dy5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142E1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Stepan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F93E5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proofErr w:type="spellStart"/>
            <w:r w:rsidRPr="00600B12">
              <w:rPr>
                <w:sz w:val="22"/>
                <w:szCs w:val="18"/>
                <w:lang w:val="en-US"/>
              </w:rPr>
              <w:t>Alekseevich</w:t>
            </w:r>
            <w:proofErr w:type="spell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903C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Ivanov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F11AE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62FC7" w14:textId="77777777" w:rsidR="00600B12" w:rsidRPr="00600B12" w:rsidRDefault="00600B12" w:rsidP="00600B12">
            <w:pPr>
              <w:ind w:firstLine="0"/>
              <w:rPr>
                <w:sz w:val="22"/>
                <w:szCs w:val="18"/>
                <w:lang w:val="en-US"/>
              </w:rPr>
            </w:pPr>
            <w:r w:rsidRPr="00600B12">
              <w:rPr>
                <w:sz w:val="22"/>
                <w:szCs w:val="18"/>
                <w:lang w:val="en-US"/>
              </w:rPr>
              <w:t>student</w:t>
            </w:r>
          </w:p>
        </w:tc>
      </w:tr>
    </w:tbl>
    <w:p w14:paraId="4E646E51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Student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937"/>
        <w:gridCol w:w="1063"/>
        <w:gridCol w:w="1168"/>
        <w:gridCol w:w="1542"/>
        <w:gridCol w:w="1341"/>
        <w:gridCol w:w="870"/>
        <w:gridCol w:w="1532"/>
      </w:tblGrid>
      <w:tr w:rsidR="00600B12" w:rsidRPr="00600B12" w14:paraId="19EF6EF3" w14:textId="77777777" w:rsidTr="00600B12">
        <w:trPr>
          <w:tblHeader/>
        </w:trPr>
        <w:tc>
          <w:tcPr>
            <w:tcW w:w="6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90A6A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student_id</w:t>
            </w:r>
            <w:proofErr w:type="spellEnd"/>
          </w:p>
        </w:tc>
        <w:tc>
          <w:tcPr>
            <w:tcW w:w="51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18169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user_id</w:t>
            </w:r>
            <w:proofErr w:type="spellEnd"/>
          </w:p>
        </w:tc>
        <w:tc>
          <w:tcPr>
            <w:tcW w:w="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E918F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group_id</w:t>
            </w:r>
            <w:proofErr w:type="spellEnd"/>
          </w:p>
        </w:tc>
        <w:tc>
          <w:tcPr>
            <w:tcW w:w="6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2CA87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birth_date</w:t>
            </w:r>
            <w:proofErr w:type="spellEnd"/>
          </w:p>
        </w:tc>
        <w:tc>
          <w:tcPr>
            <w:tcW w:w="7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5083FE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admission_year</w:t>
            </w:r>
            <w:proofErr w:type="spellEnd"/>
          </w:p>
        </w:tc>
        <w:tc>
          <w:tcPr>
            <w:tcW w:w="6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4974A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student_type</w:t>
            </w:r>
            <w:proofErr w:type="spellEnd"/>
          </w:p>
        </w:tc>
        <w:tc>
          <w:tcPr>
            <w:tcW w:w="4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CE100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course</w:t>
            </w:r>
          </w:p>
        </w:tc>
        <w:tc>
          <w:tcPr>
            <w:tcW w:w="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A0A539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program_name</w:t>
            </w:r>
            <w:proofErr w:type="spellEnd"/>
          </w:p>
        </w:tc>
      </w:tr>
      <w:tr w:rsidR="00600B12" w:rsidRPr="00600B12" w14:paraId="3FD8E296" w14:textId="77777777" w:rsidTr="00600B12">
        <w:tc>
          <w:tcPr>
            <w:tcW w:w="6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8021B1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51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94CBA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217C13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2323</w:t>
            </w:r>
          </w:p>
        </w:tc>
        <w:tc>
          <w:tcPr>
            <w:tcW w:w="6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A1AC28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2004-04-02</w:t>
            </w:r>
          </w:p>
        </w:tc>
        <w:tc>
          <w:tcPr>
            <w:tcW w:w="7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5670C5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2022</w:t>
            </w:r>
          </w:p>
        </w:tc>
        <w:tc>
          <w:tcPr>
            <w:tcW w:w="6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310152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bachelor</w:t>
            </w:r>
          </w:p>
        </w:tc>
        <w:tc>
          <w:tcPr>
            <w:tcW w:w="4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0C72C4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3</w:t>
            </w:r>
          </w:p>
        </w:tc>
        <w:tc>
          <w:tcPr>
            <w:tcW w:w="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BAA17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Theoretical math</w:t>
            </w:r>
          </w:p>
        </w:tc>
      </w:tr>
      <w:tr w:rsidR="00600B12" w:rsidRPr="00600B12" w14:paraId="148FD68F" w14:textId="77777777" w:rsidTr="00600B12">
        <w:tc>
          <w:tcPr>
            <w:tcW w:w="6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79711A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51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4DFC5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56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3CA5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2323</w:t>
            </w:r>
          </w:p>
        </w:tc>
        <w:tc>
          <w:tcPr>
            <w:tcW w:w="61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842A3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2004-09-30</w:t>
            </w:r>
          </w:p>
        </w:tc>
        <w:tc>
          <w:tcPr>
            <w:tcW w:w="7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11FA4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2022</w:t>
            </w:r>
          </w:p>
        </w:tc>
        <w:tc>
          <w:tcPr>
            <w:tcW w:w="68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A78170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bachelor</w:t>
            </w:r>
          </w:p>
        </w:tc>
        <w:tc>
          <w:tcPr>
            <w:tcW w:w="48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D7BA2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3</w:t>
            </w:r>
          </w:p>
        </w:tc>
        <w:tc>
          <w:tcPr>
            <w:tcW w:w="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CB671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Theoretical math</w:t>
            </w:r>
          </w:p>
        </w:tc>
      </w:tr>
    </w:tbl>
    <w:p w14:paraId="6D26E6B1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Professor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7"/>
        <w:gridCol w:w="2675"/>
        <w:gridCol w:w="3000"/>
      </w:tblGrid>
      <w:tr w:rsidR="00600B12" w:rsidRPr="00600B12" w14:paraId="2E4D965F" w14:textId="77777777" w:rsidTr="00600B12">
        <w:trPr>
          <w:tblHeader/>
        </w:trPr>
        <w:tc>
          <w:tcPr>
            <w:tcW w:w="20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CFDBB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lastRenderedPageBreak/>
              <w:t>professor_id</w:t>
            </w:r>
            <w:proofErr w:type="spellEnd"/>
          </w:p>
        </w:tc>
        <w:tc>
          <w:tcPr>
            <w:tcW w:w="139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E91ED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user_id</w:t>
            </w:r>
            <w:proofErr w:type="spellEnd"/>
          </w:p>
        </w:tc>
        <w:tc>
          <w:tcPr>
            <w:tcW w:w="15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10444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position</w:t>
            </w:r>
          </w:p>
        </w:tc>
      </w:tr>
      <w:tr w:rsidR="00600B12" w:rsidRPr="00600B12" w14:paraId="7630F264" w14:textId="77777777" w:rsidTr="00600B12">
        <w:tc>
          <w:tcPr>
            <w:tcW w:w="20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E830A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39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6103F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0003</w:t>
            </w:r>
          </w:p>
        </w:tc>
        <w:tc>
          <w:tcPr>
            <w:tcW w:w="15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9ECDF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dean</w:t>
            </w:r>
          </w:p>
        </w:tc>
      </w:tr>
      <w:tr w:rsidR="00600B12" w:rsidRPr="00600B12" w14:paraId="432F86B5" w14:textId="77777777" w:rsidTr="00600B12">
        <w:tc>
          <w:tcPr>
            <w:tcW w:w="20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FCCD4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139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1CD71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0004</w:t>
            </w:r>
          </w:p>
        </w:tc>
        <w:tc>
          <w:tcPr>
            <w:tcW w:w="15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31529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professor</w:t>
            </w:r>
          </w:p>
        </w:tc>
      </w:tr>
    </w:tbl>
    <w:p w14:paraId="114FAC2B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Admin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2"/>
        <w:gridCol w:w="2837"/>
        <w:gridCol w:w="3593"/>
      </w:tblGrid>
      <w:tr w:rsidR="00600B12" w:rsidRPr="00600B12" w14:paraId="621D9B4C" w14:textId="77777777" w:rsidTr="00600B12">
        <w:trPr>
          <w:tblHeader/>
        </w:trPr>
        <w:tc>
          <w:tcPr>
            <w:tcW w:w="16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C9C0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admin_id</w:t>
            </w:r>
            <w:proofErr w:type="spellEnd"/>
          </w:p>
        </w:tc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9968D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user_id</w:t>
            </w:r>
            <w:proofErr w:type="spellEnd"/>
          </w:p>
        </w:tc>
        <w:tc>
          <w:tcPr>
            <w:tcW w:w="18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15DEF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admin_type</w:t>
            </w:r>
            <w:proofErr w:type="spellEnd"/>
          </w:p>
        </w:tc>
      </w:tr>
      <w:tr w:rsidR="00600B12" w:rsidRPr="00600B12" w14:paraId="00862CB1" w14:textId="77777777" w:rsidTr="00600B12">
        <w:tc>
          <w:tcPr>
            <w:tcW w:w="16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DBAE0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FAF8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0005</w:t>
            </w:r>
          </w:p>
        </w:tc>
        <w:tc>
          <w:tcPr>
            <w:tcW w:w="18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ED092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head_admin</w:t>
            </w:r>
            <w:proofErr w:type="spellEnd"/>
          </w:p>
        </w:tc>
      </w:tr>
      <w:tr w:rsidR="00600B12" w:rsidRPr="00600B12" w14:paraId="21F0999B" w14:textId="77777777" w:rsidTr="00600B12">
        <w:tc>
          <w:tcPr>
            <w:tcW w:w="16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D22E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E0858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0006</w:t>
            </w:r>
          </w:p>
        </w:tc>
        <w:tc>
          <w:tcPr>
            <w:tcW w:w="186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0802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admin</w:t>
            </w:r>
          </w:p>
        </w:tc>
      </w:tr>
    </w:tbl>
    <w:p w14:paraId="26418F73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Log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880"/>
        <w:gridCol w:w="1153"/>
        <w:gridCol w:w="1153"/>
        <w:gridCol w:w="1277"/>
        <w:gridCol w:w="1367"/>
        <w:gridCol w:w="973"/>
        <w:gridCol w:w="1172"/>
        <w:gridCol w:w="853"/>
      </w:tblGrid>
      <w:tr w:rsidR="00600B12" w:rsidRPr="00600B12" w14:paraId="759C4887" w14:textId="77777777" w:rsidTr="00600B12">
        <w:trPr>
          <w:tblHeader/>
        </w:trPr>
        <w:tc>
          <w:tcPr>
            <w:tcW w:w="4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28F4D6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log_id</w:t>
            </w:r>
            <w:proofErr w:type="spellEnd"/>
          </w:p>
        </w:tc>
        <w:tc>
          <w:tcPr>
            <w:tcW w:w="4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58937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user_id</w:t>
            </w:r>
            <w:proofErr w:type="spellEnd"/>
          </w:p>
        </w:tc>
        <w:tc>
          <w:tcPr>
            <w:tcW w:w="5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ADC3CC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action_type</w:t>
            </w:r>
            <w:proofErr w:type="spellEnd"/>
          </w:p>
        </w:tc>
        <w:tc>
          <w:tcPr>
            <w:tcW w:w="5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D2128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action_date</w:t>
            </w:r>
            <w:proofErr w:type="spellEnd"/>
          </w:p>
        </w:tc>
        <w:tc>
          <w:tcPr>
            <w:tcW w:w="64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DD047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ip_address</w:t>
            </w:r>
            <w:proofErr w:type="spellEnd"/>
          </w:p>
        </w:tc>
        <w:tc>
          <w:tcPr>
            <w:tcW w:w="6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BF7FB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affected_entity</w:t>
            </w:r>
            <w:proofErr w:type="spellEnd"/>
          </w:p>
        </w:tc>
        <w:tc>
          <w:tcPr>
            <w:tcW w:w="51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516E6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entity_id</w:t>
            </w:r>
            <w:proofErr w:type="spellEnd"/>
          </w:p>
        </w:tc>
        <w:tc>
          <w:tcPr>
            <w:tcW w:w="6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C50AC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46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F90A0" w14:textId="77777777" w:rsidR="00600B12" w:rsidRPr="00600B12" w:rsidRDefault="00600B12" w:rsidP="00600B12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role_id</w:t>
            </w:r>
            <w:proofErr w:type="spellEnd"/>
          </w:p>
        </w:tc>
      </w:tr>
      <w:tr w:rsidR="00600B12" w:rsidRPr="00600B12" w14:paraId="2614F6BD" w14:textId="77777777" w:rsidTr="00600B12">
        <w:tc>
          <w:tcPr>
            <w:tcW w:w="4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74D4C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47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CFF9A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0005</w:t>
            </w:r>
          </w:p>
        </w:tc>
        <w:tc>
          <w:tcPr>
            <w:tcW w:w="5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668A1E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add</w:t>
            </w:r>
          </w:p>
        </w:tc>
        <w:tc>
          <w:tcPr>
            <w:tcW w:w="59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D6C34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2025-02-15 15:36:45</w:t>
            </w:r>
          </w:p>
        </w:tc>
        <w:tc>
          <w:tcPr>
            <w:tcW w:w="64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CCF6C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192.168.0.103</w:t>
            </w:r>
          </w:p>
        </w:tc>
        <w:tc>
          <w:tcPr>
            <w:tcW w:w="6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6E357B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"Event"</w:t>
            </w:r>
          </w:p>
        </w:tc>
        <w:tc>
          <w:tcPr>
            <w:tcW w:w="51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681F4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6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B45869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Добавление</w:t>
            </w:r>
            <w:proofErr w:type="spellEnd"/>
            <w:r w:rsidRPr="00600B12">
              <w:rPr>
                <w:lang w:val="en-US"/>
              </w:rPr>
              <w:t xml:space="preserve"> 2 </w:t>
            </w:r>
            <w:proofErr w:type="spellStart"/>
            <w:r w:rsidRPr="00600B12">
              <w:rPr>
                <w:lang w:val="en-US"/>
              </w:rPr>
              <w:t>строк</w:t>
            </w:r>
            <w:proofErr w:type="spellEnd"/>
          </w:p>
        </w:tc>
        <w:tc>
          <w:tcPr>
            <w:tcW w:w="46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0AE21" w14:textId="77777777" w:rsidR="00600B12" w:rsidRPr="00600B12" w:rsidRDefault="00600B12" w:rsidP="00600B12">
            <w:pPr>
              <w:ind w:firstLine="0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</w:tr>
    </w:tbl>
    <w:p w14:paraId="0D4A86D5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Subject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3"/>
        <w:gridCol w:w="3355"/>
        <w:gridCol w:w="2146"/>
        <w:gridCol w:w="1788"/>
      </w:tblGrid>
      <w:tr w:rsidR="00600B12" w:rsidRPr="00600B12" w14:paraId="30815F17" w14:textId="77777777" w:rsidTr="00600B12">
        <w:trPr>
          <w:tblHeader/>
        </w:trPr>
        <w:tc>
          <w:tcPr>
            <w:tcW w:w="121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23488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subject_id</w:t>
            </w:r>
            <w:proofErr w:type="spellEnd"/>
          </w:p>
        </w:tc>
        <w:tc>
          <w:tcPr>
            <w:tcW w:w="17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186BC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subject_name</w:t>
            </w:r>
            <w:proofErr w:type="spellEnd"/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A962A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semester</w:t>
            </w:r>
          </w:p>
        </w:tc>
        <w:tc>
          <w:tcPr>
            <w:tcW w:w="9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FA81E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hours</w:t>
            </w:r>
          </w:p>
        </w:tc>
      </w:tr>
      <w:tr w:rsidR="00600B12" w:rsidRPr="00600B12" w14:paraId="3B1FF9ED" w14:textId="77777777" w:rsidTr="00600B12">
        <w:tc>
          <w:tcPr>
            <w:tcW w:w="121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9C72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7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AF0A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History</w:t>
            </w:r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FE2E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</w:t>
            </w:r>
          </w:p>
        </w:tc>
        <w:tc>
          <w:tcPr>
            <w:tcW w:w="9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0B1C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64</w:t>
            </w:r>
          </w:p>
        </w:tc>
      </w:tr>
      <w:tr w:rsidR="00600B12" w:rsidRPr="00600B12" w14:paraId="086B25E4" w14:textId="77777777" w:rsidTr="00600B12">
        <w:tc>
          <w:tcPr>
            <w:tcW w:w="121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3D78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17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F6AF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Math statistic</w:t>
            </w:r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2796A4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4</w:t>
            </w:r>
          </w:p>
        </w:tc>
        <w:tc>
          <w:tcPr>
            <w:tcW w:w="9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AF6C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64</w:t>
            </w:r>
          </w:p>
        </w:tc>
      </w:tr>
      <w:tr w:rsidR="00600B12" w:rsidRPr="00600B12" w14:paraId="0CD40D2D" w14:textId="77777777" w:rsidTr="00600B12">
        <w:tc>
          <w:tcPr>
            <w:tcW w:w="121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99424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lastRenderedPageBreak/>
              <w:t>0003</w:t>
            </w:r>
          </w:p>
        </w:tc>
        <w:tc>
          <w:tcPr>
            <w:tcW w:w="17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00B8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English</w:t>
            </w:r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66E2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1</w:t>
            </w:r>
          </w:p>
        </w:tc>
        <w:tc>
          <w:tcPr>
            <w:tcW w:w="9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8C34D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58</w:t>
            </w:r>
          </w:p>
        </w:tc>
      </w:tr>
      <w:tr w:rsidR="00600B12" w:rsidRPr="00600B12" w14:paraId="2E85630B" w14:textId="77777777" w:rsidTr="00600B12">
        <w:tc>
          <w:tcPr>
            <w:tcW w:w="121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A2E7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0004</w:t>
            </w:r>
          </w:p>
        </w:tc>
        <w:tc>
          <w:tcPr>
            <w:tcW w:w="174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68BF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Functional Analysis</w:t>
            </w:r>
          </w:p>
        </w:tc>
        <w:tc>
          <w:tcPr>
            <w:tcW w:w="111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5382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6</w:t>
            </w:r>
          </w:p>
        </w:tc>
        <w:tc>
          <w:tcPr>
            <w:tcW w:w="92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5943A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64</w:t>
            </w:r>
          </w:p>
        </w:tc>
      </w:tr>
    </w:tbl>
    <w:p w14:paraId="4E355CC2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MarksBook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2765"/>
        <w:gridCol w:w="2804"/>
        <w:gridCol w:w="2082"/>
      </w:tblGrid>
      <w:tr w:rsidR="00600B12" w:rsidRPr="00600B12" w14:paraId="26D79793" w14:textId="77777777" w:rsidTr="00600B12">
        <w:trPr>
          <w:tblHeader/>
        </w:trPr>
        <w:tc>
          <w:tcPr>
            <w:tcW w:w="10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46E6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id</w:t>
            </w:r>
          </w:p>
        </w:tc>
        <w:tc>
          <w:tcPr>
            <w:tcW w:w="14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CE6F3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subject_id</w:t>
            </w:r>
            <w:proofErr w:type="spellEnd"/>
          </w:p>
        </w:tc>
        <w:tc>
          <w:tcPr>
            <w:tcW w:w="145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B4B74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student_id</w:t>
            </w:r>
            <w:proofErr w:type="spellEnd"/>
          </w:p>
        </w:tc>
        <w:tc>
          <w:tcPr>
            <w:tcW w:w="108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E888DE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mark</w:t>
            </w:r>
          </w:p>
        </w:tc>
      </w:tr>
      <w:tr w:rsidR="00600B12" w:rsidRPr="00600B12" w14:paraId="3AB0D965" w14:textId="77777777" w:rsidTr="00600B12">
        <w:tc>
          <w:tcPr>
            <w:tcW w:w="10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DE9D9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4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0BD1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0008</w:t>
            </w:r>
          </w:p>
        </w:tc>
        <w:tc>
          <w:tcPr>
            <w:tcW w:w="145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2F24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0007</w:t>
            </w:r>
          </w:p>
        </w:tc>
        <w:tc>
          <w:tcPr>
            <w:tcW w:w="108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535E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5</w:t>
            </w:r>
          </w:p>
        </w:tc>
      </w:tr>
      <w:tr w:rsidR="00600B12" w:rsidRPr="00600B12" w14:paraId="7EA56081" w14:textId="77777777" w:rsidTr="00600B12">
        <w:tc>
          <w:tcPr>
            <w:tcW w:w="10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0DDA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14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4CB2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0005</w:t>
            </w:r>
          </w:p>
        </w:tc>
        <w:tc>
          <w:tcPr>
            <w:tcW w:w="145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17AF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0007</w:t>
            </w:r>
          </w:p>
        </w:tc>
        <w:tc>
          <w:tcPr>
            <w:tcW w:w="108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6541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3</w:t>
            </w:r>
          </w:p>
        </w:tc>
      </w:tr>
      <w:tr w:rsidR="00600B12" w:rsidRPr="00600B12" w14:paraId="0A2CC91A" w14:textId="77777777" w:rsidTr="00600B12">
        <w:tc>
          <w:tcPr>
            <w:tcW w:w="10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7426C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0003</w:t>
            </w:r>
          </w:p>
        </w:tc>
        <w:tc>
          <w:tcPr>
            <w:tcW w:w="14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FF978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0019</w:t>
            </w:r>
          </w:p>
        </w:tc>
        <w:tc>
          <w:tcPr>
            <w:tcW w:w="145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5C31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0007</w:t>
            </w:r>
          </w:p>
        </w:tc>
        <w:tc>
          <w:tcPr>
            <w:tcW w:w="108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AB63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4</w:t>
            </w:r>
          </w:p>
        </w:tc>
      </w:tr>
    </w:tbl>
    <w:p w14:paraId="732BA69D" w14:textId="77777777" w:rsidR="00600B12" w:rsidRPr="00600B12" w:rsidRDefault="00600B12" w:rsidP="00600B12">
      <w:pPr>
        <w:ind w:left="1"/>
        <w:rPr>
          <w:b/>
          <w:bCs/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Attendance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3"/>
        <w:gridCol w:w="2864"/>
        <w:gridCol w:w="2561"/>
        <w:gridCol w:w="2184"/>
      </w:tblGrid>
      <w:tr w:rsidR="00600B12" w:rsidRPr="00600B12" w14:paraId="27D91104" w14:textId="77777777" w:rsidTr="00600B12">
        <w:trPr>
          <w:tblHeader/>
        </w:trPr>
        <w:tc>
          <w:tcPr>
            <w:tcW w:w="104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A3C06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id</w:t>
            </w:r>
          </w:p>
        </w:tc>
        <w:tc>
          <w:tcPr>
            <w:tcW w:w="148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8DED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student_id</w:t>
            </w:r>
            <w:proofErr w:type="spellEnd"/>
          </w:p>
        </w:tc>
        <w:tc>
          <w:tcPr>
            <w:tcW w:w="13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2A03ED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event_id</w:t>
            </w:r>
            <w:proofErr w:type="spellEnd"/>
          </w:p>
        </w:tc>
        <w:tc>
          <w:tcPr>
            <w:tcW w:w="113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E54D72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status</w:t>
            </w:r>
          </w:p>
        </w:tc>
      </w:tr>
      <w:tr w:rsidR="00600B12" w:rsidRPr="00600B12" w14:paraId="48D7B9A7" w14:textId="77777777" w:rsidTr="00600B12">
        <w:tc>
          <w:tcPr>
            <w:tcW w:w="104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E910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48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DC94D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3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0651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0534</w:t>
            </w:r>
          </w:p>
        </w:tc>
        <w:tc>
          <w:tcPr>
            <w:tcW w:w="113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920BB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1</w:t>
            </w:r>
          </w:p>
        </w:tc>
      </w:tr>
      <w:tr w:rsidR="00600B12" w:rsidRPr="00600B12" w14:paraId="67A13050" w14:textId="77777777" w:rsidTr="00600B12">
        <w:tc>
          <w:tcPr>
            <w:tcW w:w="104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A1D8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148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4B801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3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CAC3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0635</w:t>
            </w:r>
          </w:p>
        </w:tc>
        <w:tc>
          <w:tcPr>
            <w:tcW w:w="113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8BCD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</w:t>
            </w:r>
          </w:p>
        </w:tc>
      </w:tr>
    </w:tbl>
    <w:p w14:paraId="2DC74D59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Group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1"/>
        <w:gridCol w:w="5231"/>
      </w:tblGrid>
      <w:tr w:rsidR="00600B12" w:rsidRPr="00600B12" w14:paraId="4A7E078D" w14:textId="77777777" w:rsidTr="00600B12">
        <w:trPr>
          <w:tblHeader/>
        </w:trPr>
        <w:tc>
          <w:tcPr>
            <w:tcW w:w="228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EF1278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group_id</w:t>
            </w:r>
            <w:proofErr w:type="spellEnd"/>
          </w:p>
        </w:tc>
        <w:tc>
          <w:tcPr>
            <w:tcW w:w="27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455D7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group_name</w:t>
            </w:r>
            <w:proofErr w:type="spellEnd"/>
          </w:p>
        </w:tc>
      </w:tr>
      <w:tr w:rsidR="00600B12" w:rsidRPr="00600B12" w14:paraId="50E03216" w14:textId="77777777" w:rsidTr="00600B12">
        <w:tc>
          <w:tcPr>
            <w:tcW w:w="228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47C0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2381</w:t>
            </w:r>
          </w:p>
        </w:tc>
        <w:tc>
          <w:tcPr>
            <w:tcW w:w="27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6B6D0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2381</w:t>
            </w:r>
          </w:p>
        </w:tc>
      </w:tr>
    </w:tbl>
    <w:p w14:paraId="43EE5EBE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Activity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2780"/>
        <w:gridCol w:w="1722"/>
        <w:gridCol w:w="2760"/>
      </w:tblGrid>
      <w:tr w:rsidR="00600B12" w:rsidRPr="00600B12" w14:paraId="62E04B93" w14:textId="77777777" w:rsidTr="00600B12">
        <w:trPr>
          <w:tblHeader/>
        </w:trPr>
        <w:tc>
          <w:tcPr>
            <w:tcW w:w="11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B57651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lastRenderedPageBreak/>
              <w:t>activity_id</w:t>
            </w:r>
            <w:proofErr w:type="spellEnd"/>
          </w:p>
        </w:tc>
        <w:tc>
          <w:tcPr>
            <w:tcW w:w="13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88CC5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activity_name</w:t>
            </w:r>
            <w:proofErr w:type="spellEnd"/>
          </w:p>
        </w:tc>
        <w:tc>
          <w:tcPr>
            <w:tcW w:w="82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48B1D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score</w:t>
            </w:r>
          </w:p>
        </w:tc>
        <w:tc>
          <w:tcPr>
            <w:tcW w:w="17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9990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description</w:t>
            </w:r>
          </w:p>
        </w:tc>
      </w:tr>
      <w:tr w:rsidR="00600B12" w:rsidRPr="00600B12" w14:paraId="182C3FCB" w14:textId="77777777" w:rsidTr="00600B12">
        <w:tc>
          <w:tcPr>
            <w:tcW w:w="11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C042D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3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1C07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math </w:t>
            </w:r>
            <w:proofErr w:type="spellStart"/>
            <w:r w:rsidRPr="00600B12">
              <w:rPr>
                <w:lang w:val="en-US"/>
              </w:rPr>
              <w:t>olympiad</w:t>
            </w:r>
            <w:proofErr w:type="spellEnd"/>
          </w:p>
        </w:tc>
        <w:tc>
          <w:tcPr>
            <w:tcW w:w="82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D0BD0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1</w:t>
            </w:r>
          </w:p>
        </w:tc>
        <w:tc>
          <w:tcPr>
            <w:tcW w:w="17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10A7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 xml:space="preserve">Winter math </w:t>
            </w:r>
            <w:proofErr w:type="spellStart"/>
            <w:r w:rsidRPr="00600B12">
              <w:rPr>
                <w:lang w:val="en-US"/>
              </w:rPr>
              <w:t>olympiad</w:t>
            </w:r>
            <w:proofErr w:type="spellEnd"/>
          </w:p>
        </w:tc>
      </w:tr>
    </w:tbl>
    <w:p w14:paraId="74981540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Event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  <w:gridCol w:w="2536"/>
        <w:gridCol w:w="2621"/>
        <w:gridCol w:w="2163"/>
      </w:tblGrid>
      <w:tr w:rsidR="00600B12" w:rsidRPr="00600B12" w14:paraId="40EC4203" w14:textId="77777777" w:rsidTr="00600B12">
        <w:trPr>
          <w:tblHeader/>
        </w:trPr>
        <w:tc>
          <w:tcPr>
            <w:tcW w:w="11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4358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event_id</w:t>
            </w:r>
            <w:proofErr w:type="spellEnd"/>
          </w:p>
        </w:tc>
        <w:tc>
          <w:tcPr>
            <w:tcW w:w="13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3670D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subject_id</w:t>
            </w:r>
            <w:proofErr w:type="spellEnd"/>
          </w:p>
        </w:tc>
        <w:tc>
          <w:tcPr>
            <w:tcW w:w="136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46238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date</w:t>
            </w:r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88BDF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type</w:t>
            </w:r>
          </w:p>
        </w:tc>
      </w:tr>
      <w:tr w:rsidR="00600B12" w:rsidRPr="00600B12" w14:paraId="6EE29EC6" w14:textId="77777777" w:rsidTr="00600B12">
        <w:tc>
          <w:tcPr>
            <w:tcW w:w="11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D370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3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25858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0004</w:t>
            </w:r>
          </w:p>
        </w:tc>
        <w:tc>
          <w:tcPr>
            <w:tcW w:w="136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142E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2025-04-21</w:t>
            </w:r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1234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lecture</w:t>
            </w:r>
          </w:p>
        </w:tc>
      </w:tr>
      <w:tr w:rsidR="00600B12" w:rsidRPr="00600B12" w14:paraId="30249282" w14:textId="77777777" w:rsidTr="00600B12">
        <w:tc>
          <w:tcPr>
            <w:tcW w:w="119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1FF2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1318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734E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0004</w:t>
            </w:r>
          </w:p>
        </w:tc>
        <w:tc>
          <w:tcPr>
            <w:tcW w:w="136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14FCF9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2025-04-22</w:t>
            </w:r>
          </w:p>
        </w:tc>
        <w:tc>
          <w:tcPr>
            <w:tcW w:w="112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39B6BF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practice</w:t>
            </w:r>
          </w:p>
        </w:tc>
      </w:tr>
    </w:tbl>
    <w:p w14:paraId="061545E5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Role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2817"/>
        <w:gridCol w:w="4590"/>
      </w:tblGrid>
      <w:tr w:rsidR="00600B12" w:rsidRPr="00600B12" w14:paraId="008EF678" w14:textId="77777777" w:rsidTr="00600B12">
        <w:trPr>
          <w:tblHeader/>
        </w:trPr>
        <w:tc>
          <w:tcPr>
            <w:tcW w:w="1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70C4C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role_id</w:t>
            </w:r>
            <w:proofErr w:type="spellEnd"/>
          </w:p>
        </w:tc>
        <w:tc>
          <w:tcPr>
            <w:tcW w:w="146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FC2F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role_name</w:t>
            </w:r>
            <w:proofErr w:type="spellEnd"/>
          </w:p>
        </w:tc>
        <w:tc>
          <w:tcPr>
            <w:tcW w:w="23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71AE0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description</w:t>
            </w:r>
          </w:p>
        </w:tc>
      </w:tr>
      <w:tr w:rsidR="00600B12" w:rsidRPr="00600B12" w14:paraId="35CCC91A" w14:textId="77777777" w:rsidTr="00600B12">
        <w:tc>
          <w:tcPr>
            <w:tcW w:w="115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20D1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46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0C3D37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head_admin</w:t>
            </w:r>
            <w:proofErr w:type="spellEnd"/>
          </w:p>
        </w:tc>
        <w:tc>
          <w:tcPr>
            <w:tcW w:w="23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52582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proofErr w:type="spellStart"/>
            <w:r w:rsidRPr="00600B12">
              <w:rPr>
                <w:lang w:val="en-US"/>
              </w:rPr>
              <w:t>Главный</w:t>
            </w:r>
            <w:proofErr w:type="spellEnd"/>
            <w:r w:rsidRPr="00600B12">
              <w:rPr>
                <w:lang w:val="en-US"/>
              </w:rPr>
              <w:t xml:space="preserve"> </w:t>
            </w:r>
            <w:proofErr w:type="spellStart"/>
            <w:r w:rsidRPr="00600B12">
              <w:rPr>
                <w:lang w:val="en-US"/>
              </w:rPr>
              <w:t>администратор</w:t>
            </w:r>
            <w:proofErr w:type="spellEnd"/>
          </w:p>
        </w:tc>
      </w:tr>
    </w:tbl>
    <w:p w14:paraId="0C4BB693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ProfessorGroupSubject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8"/>
        <w:gridCol w:w="2964"/>
        <w:gridCol w:w="3150"/>
      </w:tblGrid>
      <w:tr w:rsidR="00600B12" w:rsidRPr="00600B12" w14:paraId="6ECEF8D7" w14:textId="77777777" w:rsidTr="00600B12">
        <w:trPr>
          <w:tblHeader/>
        </w:trPr>
        <w:tc>
          <w:tcPr>
            <w:tcW w:w="18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7EDDB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professor_id</w:t>
            </w:r>
            <w:proofErr w:type="spellEnd"/>
          </w:p>
        </w:tc>
        <w:tc>
          <w:tcPr>
            <w:tcW w:w="15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CDD32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group_id</w:t>
            </w:r>
            <w:proofErr w:type="spellEnd"/>
          </w:p>
        </w:tc>
        <w:tc>
          <w:tcPr>
            <w:tcW w:w="16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EC3EC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subject_id</w:t>
            </w:r>
            <w:proofErr w:type="spellEnd"/>
          </w:p>
        </w:tc>
      </w:tr>
      <w:tr w:rsidR="00600B12" w:rsidRPr="00600B12" w14:paraId="47E860B3" w14:textId="77777777" w:rsidTr="00600B12">
        <w:tc>
          <w:tcPr>
            <w:tcW w:w="18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D549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  <w:tc>
          <w:tcPr>
            <w:tcW w:w="15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2910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2387</w:t>
            </w:r>
          </w:p>
        </w:tc>
        <w:tc>
          <w:tcPr>
            <w:tcW w:w="163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5181AB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0006</w:t>
            </w:r>
          </w:p>
        </w:tc>
      </w:tr>
    </w:tbl>
    <w:p w14:paraId="38D29C4D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Program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9"/>
        <w:gridCol w:w="4203"/>
        <w:gridCol w:w="2340"/>
      </w:tblGrid>
      <w:tr w:rsidR="00600B12" w:rsidRPr="00600B12" w14:paraId="6B1406F4" w14:textId="77777777" w:rsidTr="00600B12">
        <w:trPr>
          <w:tblHeader/>
        </w:trPr>
        <w:tc>
          <w:tcPr>
            <w:tcW w:w="16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317AF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program_id</w:t>
            </w:r>
            <w:proofErr w:type="spellEnd"/>
          </w:p>
        </w:tc>
        <w:tc>
          <w:tcPr>
            <w:tcW w:w="21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042A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program_name</w:t>
            </w:r>
            <w:proofErr w:type="spellEnd"/>
          </w:p>
        </w:tc>
        <w:tc>
          <w:tcPr>
            <w:tcW w:w="1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9F5B6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r w:rsidRPr="00600B12">
              <w:rPr>
                <w:b/>
                <w:bCs/>
                <w:lang w:val="en-US"/>
              </w:rPr>
              <w:t>faculty</w:t>
            </w:r>
          </w:p>
        </w:tc>
      </w:tr>
      <w:tr w:rsidR="00600B12" w:rsidRPr="00600B12" w14:paraId="286B2670" w14:textId="77777777" w:rsidTr="00600B12">
        <w:tc>
          <w:tcPr>
            <w:tcW w:w="16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5BB58C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0011</w:t>
            </w:r>
          </w:p>
        </w:tc>
        <w:tc>
          <w:tcPr>
            <w:tcW w:w="218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0C64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Program engineering</w:t>
            </w:r>
          </w:p>
        </w:tc>
        <w:tc>
          <w:tcPr>
            <w:tcW w:w="121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271F8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FCTI</w:t>
            </w:r>
          </w:p>
        </w:tc>
      </w:tr>
    </w:tbl>
    <w:p w14:paraId="31AE6D61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GroupProgram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3"/>
        <w:gridCol w:w="5159"/>
      </w:tblGrid>
      <w:tr w:rsidR="00600B12" w:rsidRPr="00600B12" w14:paraId="1F3EBDB9" w14:textId="77777777" w:rsidTr="00600B12">
        <w:trPr>
          <w:tblHeader/>
        </w:trPr>
        <w:tc>
          <w:tcPr>
            <w:tcW w:w="231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70226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lastRenderedPageBreak/>
              <w:t>group_id</w:t>
            </w:r>
            <w:proofErr w:type="spellEnd"/>
          </w:p>
        </w:tc>
        <w:tc>
          <w:tcPr>
            <w:tcW w:w="268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A3277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program_id</w:t>
            </w:r>
            <w:proofErr w:type="spellEnd"/>
          </w:p>
        </w:tc>
      </w:tr>
      <w:tr w:rsidR="00600B12" w:rsidRPr="00600B12" w14:paraId="1A052EF2" w14:textId="77777777" w:rsidTr="00600B12">
        <w:tc>
          <w:tcPr>
            <w:tcW w:w="231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1286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2304</w:t>
            </w:r>
          </w:p>
        </w:tc>
        <w:tc>
          <w:tcPr>
            <w:tcW w:w="268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84BE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0011</w:t>
            </w:r>
          </w:p>
        </w:tc>
      </w:tr>
      <w:tr w:rsidR="00600B12" w:rsidRPr="00600B12" w14:paraId="6B18E2A0" w14:textId="77777777" w:rsidTr="00600B12">
        <w:tc>
          <w:tcPr>
            <w:tcW w:w="231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6B2B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2305</w:t>
            </w:r>
          </w:p>
        </w:tc>
        <w:tc>
          <w:tcPr>
            <w:tcW w:w="268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2BDD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0011</w:t>
            </w:r>
          </w:p>
        </w:tc>
      </w:tr>
      <w:tr w:rsidR="00600B12" w:rsidRPr="00600B12" w14:paraId="439758D0" w14:textId="77777777" w:rsidTr="00600B12">
        <w:tc>
          <w:tcPr>
            <w:tcW w:w="231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BAFCF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2381</w:t>
            </w:r>
          </w:p>
        </w:tc>
        <w:tc>
          <w:tcPr>
            <w:tcW w:w="268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6D49E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0012</w:t>
            </w:r>
          </w:p>
        </w:tc>
      </w:tr>
    </w:tbl>
    <w:p w14:paraId="2036EBDF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GroupSubject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3"/>
        <w:gridCol w:w="4959"/>
      </w:tblGrid>
      <w:tr w:rsidR="00600B12" w:rsidRPr="00600B12" w14:paraId="195C573E" w14:textId="77777777" w:rsidTr="00600B12">
        <w:trPr>
          <w:tblHeader/>
        </w:trPr>
        <w:tc>
          <w:tcPr>
            <w:tcW w:w="24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038859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group_id</w:t>
            </w:r>
            <w:proofErr w:type="spellEnd"/>
          </w:p>
        </w:tc>
        <w:tc>
          <w:tcPr>
            <w:tcW w:w="257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2C355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subject_id</w:t>
            </w:r>
            <w:proofErr w:type="spellEnd"/>
          </w:p>
        </w:tc>
      </w:tr>
      <w:tr w:rsidR="00600B12" w:rsidRPr="00600B12" w14:paraId="3DA65F83" w14:textId="77777777" w:rsidTr="00600B12">
        <w:tc>
          <w:tcPr>
            <w:tcW w:w="24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BA45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2300</w:t>
            </w:r>
          </w:p>
        </w:tc>
        <w:tc>
          <w:tcPr>
            <w:tcW w:w="257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2B7EA5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0075</w:t>
            </w:r>
          </w:p>
        </w:tc>
      </w:tr>
      <w:tr w:rsidR="00600B12" w:rsidRPr="00600B12" w14:paraId="6593FF12" w14:textId="77777777" w:rsidTr="00600B12">
        <w:tc>
          <w:tcPr>
            <w:tcW w:w="24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B056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2304</w:t>
            </w:r>
          </w:p>
        </w:tc>
        <w:tc>
          <w:tcPr>
            <w:tcW w:w="257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AE79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0045</w:t>
            </w:r>
          </w:p>
        </w:tc>
      </w:tr>
      <w:tr w:rsidR="00600B12" w:rsidRPr="00600B12" w14:paraId="026C9725" w14:textId="77777777" w:rsidTr="00600B12">
        <w:tc>
          <w:tcPr>
            <w:tcW w:w="242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D469A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2305</w:t>
            </w:r>
          </w:p>
        </w:tc>
        <w:tc>
          <w:tcPr>
            <w:tcW w:w="257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7A85D3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0023</w:t>
            </w:r>
          </w:p>
        </w:tc>
      </w:tr>
    </w:tbl>
    <w:p w14:paraId="1AEF0F5B" w14:textId="77777777" w:rsidR="00600B12" w:rsidRPr="00600B12" w:rsidRDefault="00600B12" w:rsidP="00600B12">
      <w:pPr>
        <w:ind w:left="1"/>
        <w:rPr>
          <w:lang w:val="en-US"/>
        </w:rPr>
      </w:pPr>
      <w:proofErr w:type="spellStart"/>
      <w:r w:rsidRPr="00600B12">
        <w:rPr>
          <w:b/>
          <w:bCs/>
          <w:lang w:val="en-US"/>
        </w:rPr>
        <w:t>Таблица</w:t>
      </w:r>
      <w:proofErr w:type="spellEnd"/>
      <w:r w:rsidRPr="00600B12">
        <w:rPr>
          <w:b/>
          <w:bCs/>
          <w:lang w:val="en-US"/>
        </w:rPr>
        <w:t> </w:t>
      </w:r>
      <w:proofErr w:type="spellStart"/>
      <w:r w:rsidRPr="00600B12">
        <w:rPr>
          <w:b/>
          <w:bCs/>
          <w:lang w:val="en-US"/>
        </w:rPr>
        <w:t>StudentActivity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1"/>
        <w:gridCol w:w="4811"/>
      </w:tblGrid>
      <w:tr w:rsidR="00600B12" w:rsidRPr="00600B12" w14:paraId="3C33A0E6" w14:textId="77777777" w:rsidTr="00600B12">
        <w:trPr>
          <w:tblHeader/>
        </w:trPr>
        <w:tc>
          <w:tcPr>
            <w:tcW w:w="25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CD047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student_id</w:t>
            </w:r>
            <w:proofErr w:type="spellEnd"/>
          </w:p>
        </w:tc>
        <w:tc>
          <w:tcPr>
            <w:tcW w:w="25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3F29CE" w14:textId="77777777" w:rsidR="00600B12" w:rsidRPr="00600B12" w:rsidRDefault="00600B12" w:rsidP="00600B12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600B12">
              <w:rPr>
                <w:b/>
                <w:bCs/>
                <w:lang w:val="en-US"/>
              </w:rPr>
              <w:t>activity_id</w:t>
            </w:r>
            <w:proofErr w:type="spellEnd"/>
          </w:p>
        </w:tc>
      </w:tr>
      <w:tr w:rsidR="00600B12" w:rsidRPr="00600B12" w14:paraId="75C6F0B2" w14:textId="77777777" w:rsidTr="00600B12">
        <w:tc>
          <w:tcPr>
            <w:tcW w:w="25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061F6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0002</w:t>
            </w:r>
          </w:p>
        </w:tc>
        <w:tc>
          <w:tcPr>
            <w:tcW w:w="250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ADC01" w14:textId="77777777" w:rsidR="00600B12" w:rsidRPr="00600B12" w:rsidRDefault="00600B12" w:rsidP="00600B12">
            <w:pPr>
              <w:ind w:left="1"/>
              <w:rPr>
                <w:lang w:val="en-US"/>
              </w:rPr>
            </w:pPr>
            <w:r w:rsidRPr="00600B12">
              <w:rPr>
                <w:lang w:val="en-US"/>
              </w:rPr>
              <w:t>0001</w:t>
            </w:r>
          </w:p>
        </w:tc>
      </w:tr>
    </w:tbl>
    <w:p w14:paraId="142A4B85" w14:textId="0CECD1E9" w:rsidR="00600B12" w:rsidRDefault="00600B12" w:rsidP="002E7776">
      <w:pPr>
        <w:ind w:left="1"/>
        <w:rPr>
          <w:lang w:val="en-US"/>
        </w:rPr>
      </w:pPr>
    </w:p>
    <w:p w14:paraId="279320A7" w14:textId="77777777" w:rsidR="00600B12" w:rsidRPr="00600B12" w:rsidRDefault="00600B12" w:rsidP="00600B12">
      <w:pPr>
        <w:ind w:left="1"/>
        <w:rPr>
          <w:b/>
          <w:bCs/>
        </w:rPr>
      </w:pPr>
      <w:r w:rsidRPr="00600B12">
        <w:rPr>
          <w:b/>
          <w:bCs/>
        </w:rPr>
        <w:t>Примеры запросов для реляционной базы данных</w:t>
      </w:r>
    </w:p>
    <w:p w14:paraId="52586ADA" w14:textId="77777777" w:rsidR="00600B12" w:rsidRPr="00600B12" w:rsidRDefault="00600B12" w:rsidP="000F781F">
      <w:pPr>
        <w:numPr>
          <w:ilvl w:val="0"/>
          <w:numId w:val="43"/>
        </w:numPr>
        <w:rPr>
          <w:lang w:val="en-US"/>
        </w:rPr>
      </w:pPr>
      <w:proofErr w:type="spellStart"/>
      <w:r w:rsidRPr="00600B12">
        <w:rPr>
          <w:lang w:val="en-US"/>
        </w:rPr>
        <w:t>Получить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данные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по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одному</w:t>
      </w:r>
      <w:proofErr w:type="spellEnd"/>
      <w:r w:rsidRPr="00600B12">
        <w:rPr>
          <w:lang w:val="en-US"/>
        </w:rPr>
        <w:t xml:space="preserve"> </w:t>
      </w:r>
      <w:proofErr w:type="spellStart"/>
      <w:r w:rsidRPr="00600B12">
        <w:rPr>
          <w:lang w:val="en-US"/>
        </w:rPr>
        <w:t>студенту</w:t>
      </w:r>
      <w:proofErr w:type="spellEnd"/>
    </w:p>
    <w:p w14:paraId="08A0720F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SELECT</w:t>
      </w:r>
    </w:p>
    <w:p w14:paraId="0E4460C0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*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70405B2C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average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_score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attendance_percent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calculation_date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FF69461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count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_activities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prediction_score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exlusion_probability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1A72E92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semester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hours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5B26F14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mark</w:t>
      </w:r>
      <w:proofErr w:type="spellEnd"/>
      <w:proofErr w:type="gramEnd"/>
    </w:p>
    <w:p w14:paraId="095C3C85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FROM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Student s</w:t>
      </w:r>
    </w:p>
    <w:p w14:paraId="328A5D29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Statistic stat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student_id</w:t>
      </w:r>
      <w:proofErr w:type="spellEnd"/>
    </w:p>
    <w:p w14:paraId="0124B322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LEFT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MarksBook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mb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student_id</w:t>
      </w:r>
      <w:proofErr w:type="spellEnd"/>
    </w:p>
    <w:p w14:paraId="77F8CC88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LEFT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Subject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</w:t>
      </w:r>
      <w:proofErr w:type="spellEnd"/>
    </w:p>
    <w:p w14:paraId="1ECB6B8E" w14:textId="77777777" w:rsidR="00600B12" w:rsidRPr="00600B12" w:rsidRDefault="00600B12" w:rsidP="000F781F">
      <w:pPr>
        <w:pStyle w:val="ListParagraph"/>
        <w:numPr>
          <w:ilvl w:val="0"/>
          <w:numId w:val="43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WHERE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;</w:t>
      </w:r>
    </w:p>
    <w:p w14:paraId="743D8546" w14:textId="0D785BEC" w:rsidR="00600B12" w:rsidRDefault="00600B12" w:rsidP="002E7776">
      <w:pPr>
        <w:ind w:left="1"/>
        <w:rPr>
          <w:lang w:val="en-US"/>
        </w:rPr>
      </w:pPr>
    </w:p>
    <w:p w14:paraId="6A3BD6CB" w14:textId="77777777" w:rsidR="00600B12" w:rsidRPr="00600B12" w:rsidRDefault="00600B12" w:rsidP="000F781F">
      <w:pPr>
        <w:numPr>
          <w:ilvl w:val="0"/>
          <w:numId w:val="44"/>
        </w:numPr>
        <w:rPr>
          <w:lang w:val="en-US"/>
        </w:rPr>
      </w:pPr>
      <w:proofErr w:type="spellStart"/>
      <w:r w:rsidRPr="00600B12">
        <w:rPr>
          <w:lang w:val="en-US"/>
        </w:rPr>
        <w:t>Таблицы</w:t>
      </w:r>
      <w:proofErr w:type="spellEnd"/>
      <w:r w:rsidRPr="00600B12">
        <w:rPr>
          <w:lang w:val="en-US"/>
        </w:rPr>
        <w:t>: Student, Statistic, </w:t>
      </w:r>
      <w:proofErr w:type="spellStart"/>
      <w:r w:rsidRPr="00600B12">
        <w:rPr>
          <w:lang w:val="en-US"/>
        </w:rPr>
        <w:t>MarksBook</w:t>
      </w:r>
      <w:proofErr w:type="spellEnd"/>
      <w:r w:rsidRPr="00600B12">
        <w:rPr>
          <w:lang w:val="en-US"/>
        </w:rPr>
        <w:t>, Subject</w:t>
      </w:r>
    </w:p>
    <w:p w14:paraId="14AC0E01" w14:textId="77777777" w:rsidR="00600B12" w:rsidRPr="00600B12" w:rsidRDefault="00600B12" w:rsidP="000F781F">
      <w:pPr>
        <w:numPr>
          <w:ilvl w:val="0"/>
          <w:numId w:val="44"/>
        </w:numPr>
      </w:pPr>
      <w:r w:rsidRPr="00600B12">
        <w:t>Масштаб:</w:t>
      </w:r>
      <w:r w:rsidRPr="00600B12">
        <w:rPr>
          <w:lang w:val="en-US"/>
        </w:rPr>
        <w:t> </w:t>
      </w:r>
      <w:proofErr w:type="gramStart"/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proofErr w:type="gramEnd"/>
      <w:r w:rsidRPr="00600B12">
        <w:rPr>
          <w:b/>
          <w:bCs/>
        </w:rPr>
        <w:t>1)</w:t>
      </w:r>
      <w:r w:rsidRPr="00600B12">
        <w:rPr>
          <w:lang w:val="en-US"/>
        </w:rPr>
        <w:t> </w:t>
      </w:r>
      <w:r w:rsidRPr="00600B12">
        <w:t>по</w:t>
      </w:r>
      <w:r w:rsidRPr="00600B12">
        <w:rPr>
          <w:lang w:val="en-US"/>
        </w:rPr>
        <w:t> Student</w:t>
      </w:r>
      <w:r w:rsidRPr="00600B12">
        <w:t>,</w:t>
      </w:r>
      <w:r w:rsidRPr="00600B12">
        <w:rPr>
          <w:lang w:val="en-US"/>
        </w:rPr>
        <w:t> </w:t>
      </w:r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r w:rsidRPr="00600B12">
        <w:rPr>
          <w:b/>
          <w:bCs/>
          <w:lang w:val="en-US"/>
        </w:rPr>
        <w:t>k</w:t>
      </w:r>
      <w:r w:rsidRPr="00600B12">
        <w:rPr>
          <w:b/>
          <w:bCs/>
        </w:rPr>
        <w:t>)</w:t>
      </w:r>
      <w:r w:rsidRPr="00600B12">
        <w:rPr>
          <w:lang w:val="en-US"/>
        </w:rPr>
        <w:t> </w:t>
      </w:r>
      <w:r w:rsidRPr="00600B12">
        <w:t>по количеству предметов</w:t>
      </w:r>
      <w:r w:rsidRPr="00600B12">
        <w:br/>
        <w:t>(где</w:t>
      </w:r>
      <w:r w:rsidRPr="00600B12">
        <w:rPr>
          <w:lang w:val="en-US"/>
        </w:rPr>
        <w:t> k </w:t>
      </w:r>
      <w:r w:rsidRPr="00600B12">
        <w:t>— предметы конкретного студента, в среднем ≈ 50)</w:t>
      </w:r>
    </w:p>
    <w:p w14:paraId="27A1F131" w14:textId="77777777" w:rsidR="00600B12" w:rsidRPr="00600B12" w:rsidRDefault="00600B12" w:rsidP="000F781F">
      <w:pPr>
        <w:numPr>
          <w:ilvl w:val="0"/>
          <w:numId w:val="45"/>
        </w:numPr>
      </w:pPr>
      <w:r w:rsidRPr="00600B12">
        <w:t xml:space="preserve">Получить полные данные по студенту вместе с </w:t>
      </w:r>
      <w:r w:rsidRPr="00600B12">
        <w:rPr>
          <w:lang w:val="en-US"/>
        </w:rPr>
        <w:t>User</w:t>
      </w:r>
      <w:r w:rsidRPr="00600B12">
        <w:t xml:space="preserve"> (логин, </w:t>
      </w:r>
      <w:r w:rsidRPr="00600B12">
        <w:rPr>
          <w:lang w:val="en-US"/>
        </w:rPr>
        <w:t>email</w:t>
      </w:r>
      <w:r w:rsidRPr="00600B12">
        <w:t>, ФИО)</w:t>
      </w:r>
    </w:p>
    <w:p w14:paraId="5D6B2FDE" w14:textId="0E800695" w:rsidR="00600B12" w:rsidRPr="00600B12" w:rsidRDefault="00600B12" w:rsidP="002E7776">
      <w:pPr>
        <w:ind w:left="1"/>
      </w:pPr>
    </w:p>
    <w:p w14:paraId="2F88AD72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SELECT</w:t>
      </w:r>
    </w:p>
    <w:p w14:paraId="2972C209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*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28AA20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email</w:t>
      </w:r>
      <w:proofErr w:type="spellEnd"/>
      <w:proofErr w:type="gram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first_name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middle_name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last_name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0B766FFD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average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_score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attendance_percent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calculation_date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9B2EC0A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count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_activities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prediction_score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exlusion_probability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40161F23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semester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hours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2BB563F3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mark</w:t>
      </w:r>
      <w:proofErr w:type="spellEnd"/>
      <w:proofErr w:type="gramEnd"/>
    </w:p>
    <w:p w14:paraId="68C819C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FROM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Student s</w:t>
      </w:r>
    </w:p>
    <w:p w14:paraId="5F91991E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"User"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u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</w:p>
    <w:p w14:paraId="6FAC0C1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LEFT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Statistic stat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student_id</w:t>
      </w:r>
      <w:proofErr w:type="spellEnd"/>
    </w:p>
    <w:p w14:paraId="365868F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LEFT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MarksBook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mb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student_id</w:t>
      </w:r>
      <w:proofErr w:type="spellEnd"/>
    </w:p>
    <w:p w14:paraId="78BF450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LEFT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Subject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</w:t>
      </w:r>
      <w:proofErr w:type="spellEnd"/>
    </w:p>
    <w:p w14:paraId="5CC94A48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WHERE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;</w:t>
      </w:r>
    </w:p>
    <w:p w14:paraId="60894603" w14:textId="7EF97968" w:rsidR="00600B12" w:rsidRDefault="00600B12" w:rsidP="002E7776">
      <w:pPr>
        <w:ind w:left="1"/>
      </w:pPr>
    </w:p>
    <w:p w14:paraId="6897E8E9" w14:textId="77777777" w:rsidR="00600B12" w:rsidRPr="00600B12" w:rsidRDefault="00600B12" w:rsidP="000F781F">
      <w:pPr>
        <w:numPr>
          <w:ilvl w:val="0"/>
          <w:numId w:val="46"/>
        </w:numPr>
        <w:rPr>
          <w:lang w:val="en-US"/>
        </w:rPr>
      </w:pPr>
      <w:proofErr w:type="spellStart"/>
      <w:r w:rsidRPr="00600B12">
        <w:rPr>
          <w:lang w:val="en-US"/>
        </w:rPr>
        <w:t>Таблицы</w:t>
      </w:r>
      <w:proofErr w:type="spellEnd"/>
      <w:r w:rsidRPr="00600B12">
        <w:rPr>
          <w:lang w:val="en-US"/>
        </w:rPr>
        <w:t>: Student, User, Statistic, </w:t>
      </w:r>
      <w:proofErr w:type="spellStart"/>
      <w:r w:rsidRPr="00600B12">
        <w:rPr>
          <w:lang w:val="en-US"/>
        </w:rPr>
        <w:t>MarksBook</w:t>
      </w:r>
      <w:proofErr w:type="spellEnd"/>
      <w:r w:rsidRPr="00600B12">
        <w:rPr>
          <w:lang w:val="en-US"/>
        </w:rPr>
        <w:t>, Subject</w:t>
      </w:r>
    </w:p>
    <w:p w14:paraId="26CF1A59" w14:textId="77777777" w:rsidR="00600B12" w:rsidRPr="00600B12" w:rsidRDefault="00600B12" w:rsidP="000F781F">
      <w:pPr>
        <w:numPr>
          <w:ilvl w:val="0"/>
          <w:numId w:val="46"/>
        </w:numPr>
      </w:pPr>
      <w:r w:rsidRPr="00600B12">
        <w:t>Масштаб:</w:t>
      </w:r>
      <w:r w:rsidRPr="00600B12">
        <w:rPr>
          <w:lang w:val="en-US"/>
        </w:rPr>
        <w:t> </w:t>
      </w:r>
      <w:proofErr w:type="gramStart"/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proofErr w:type="gramEnd"/>
      <w:r w:rsidRPr="00600B12">
        <w:rPr>
          <w:b/>
          <w:bCs/>
        </w:rPr>
        <w:t>1)</w:t>
      </w:r>
      <w:r w:rsidRPr="00600B12">
        <w:rPr>
          <w:lang w:val="en-US"/>
        </w:rPr>
        <w:t> </w:t>
      </w:r>
      <w:r w:rsidRPr="00600B12">
        <w:t>по</w:t>
      </w:r>
      <w:r w:rsidRPr="00600B12">
        <w:rPr>
          <w:lang w:val="en-US"/>
        </w:rPr>
        <w:t> Student</w:t>
      </w:r>
      <w:r w:rsidRPr="00600B12">
        <w:t>,</w:t>
      </w:r>
      <w:r w:rsidRPr="00600B12">
        <w:rPr>
          <w:lang w:val="en-US"/>
        </w:rPr>
        <w:t> </w:t>
      </w:r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r w:rsidRPr="00600B12">
        <w:rPr>
          <w:b/>
          <w:bCs/>
          <w:lang w:val="en-US"/>
        </w:rPr>
        <w:t>k</w:t>
      </w:r>
      <w:r w:rsidRPr="00600B12">
        <w:rPr>
          <w:b/>
          <w:bCs/>
        </w:rPr>
        <w:t>)</w:t>
      </w:r>
      <w:r w:rsidRPr="00600B12">
        <w:rPr>
          <w:lang w:val="en-US"/>
        </w:rPr>
        <w:t> </w:t>
      </w:r>
      <w:r w:rsidRPr="00600B12">
        <w:t>по количеству предметов</w:t>
      </w:r>
      <w:r w:rsidRPr="00600B12">
        <w:br/>
        <w:t>(где</w:t>
      </w:r>
      <w:r w:rsidRPr="00600B12">
        <w:rPr>
          <w:lang w:val="en-US"/>
        </w:rPr>
        <w:t> k </w:t>
      </w:r>
      <w:r w:rsidRPr="00600B12">
        <w:t>— предметы конкретного студента, в среднем ≈ 50)</w:t>
      </w:r>
    </w:p>
    <w:p w14:paraId="72328ACA" w14:textId="77777777" w:rsidR="00600B12" w:rsidRPr="00600B12" w:rsidRDefault="00600B12" w:rsidP="000F781F">
      <w:pPr>
        <w:numPr>
          <w:ilvl w:val="0"/>
          <w:numId w:val="47"/>
        </w:numPr>
      </w:pPr>
      <w:r w:rsidRPr="00600B12">
        <w:t xml:space="preserve">Получить всех </w:t>
      </w:r>
      <w:proofErr w:type="spellStart"/>
      <w:r w:rsidRPr="00600B12">
        <w:t>всех</w:t>
      </w:r>
      <w:proofErr w:type="spellEnd"/>
      <w:r w:rsidRPr="00600B12">
        <w:t xml:space="preserve"> студентов постранично, отсортированных по </w:t>
      </w:r>
      <w:proofErr w:type="spellStart"/>
      <w:r w:rsidRPr="00600B12">
        <w:rPr>
          <w:lang w:val="en-US"/>
        </w:rPr>
        <w:t>exlusion</w:t>
      </w:r>
      <w:proofErr w:type="spellEnd"/>
      <w:r w:rsidRPr="00600B12">
        <w:t>_</w:t>
      </w:r>
      <w:r w:rsidRPr="00600B12">
        <w:rPr>
          <w:lang w:val="en-US"/>
        </w:rPr>
        <w:t>probability</w:t>
      </w:r>
      <w:r w:rsidRPr="00600B12">
        <w:t xml:space="preserve"> по </w:t>
      </w:r>
      <w:proofErr w:type="spellStart"/>
      <w:r w:rsidRPr="00600B12">
        <w:t>возростанию</w:t>
      </w:r>
      <w:proofErr w:type="spellEnd"/>
      <w:r w:rsidRPr="00600B12">
        <w:t>.</w:t>
      </w:r>
    </w:p>
    <w:p w14:paraId="43B37614" w14:textId="49923C2F" w:rsidR="00600B12" w:rsidRDefault="00600B12" w:rsidP="002E7776">
      <w:pPr>
        <w:ind w:left="1"/>
      </w:pPr>
    </w:p>
    <w:p w14:paraId="5C74BBBD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SELECT</w:t>
      </w:r>
    </w:p>
    <w:p w14:paraId="05531C1A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069CE23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615F380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232B46B9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course</w:t>
      </w:r>
      <w:proofErr w:type="spellEnd"/>
      <w:proofErr w:type="gram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4E44FD26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program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47B081C2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average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_score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96EB8FB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exlusion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_probability</w:t>
      </w:r>
      <w:proofErr w:type="spellEnd"/>
    </w:p>
    <w:p w14:paraId="07BB564B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FROM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Student s</w:t>
      </w:r>
    </w:p>
    <w:p w14:paraId="38EA3E4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LEFT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Statistic stat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student_id</w:t>
      </w:r>
      <w:proofErr w:type="spellEnd"/>
    </w:p>
    <w:p w14:paraId="0D6525FC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ORDER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BY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stat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exlusion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_probability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ASC</w:t>
      </w:r>
    </w:p>
    <w:p w14:paraId="7C6EDA62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LIMIT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OFFSET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2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;</w:t>
      </w:r>
    </w:p>
    <w:p w14:paraId="0A1BB497" w14:textId="164D6ED1" w:rsidR="00600B12" w:rsidRDefault="00600B12" w:rsidP="002E7776">
      <w:pPr>
        <w:ind w:left="1"/>
      </w:pPr>
    </w:p>
    <w:p w14:paraId="48F1C66F" w14:textId="77777777" w:rsidR="00600B12" w:rsidRPr="00600B12" w:rsidRDefault="00600B12" w:rsidP="000F781F">
      <w:pPr>
        <w:numPr>
          <w:ilvl w:val="0"/>
          <w:numId w:val="48"/>
        </w:numPr>
        <w:rPr>
          <w:lang w:val="en-US"/>
        </w:rPr>
      </w:pPr>
      <w:proofErr w:type="spellStart"/>
      <w:r w:rsidRPr="00600B12">
        <w:rPr>
          <w:lang w:val="en-US"/>
        </w:rPr>
        <w:lastRenderedPageBreak/>
        <w:t>Таблицы</w:t>
      </w:r>
      <w:proofErr w:type="spellEnd"/>
      <w:r w:rsidRPr="00600B12">
        <w:rPr>
          <w:lang w:val="en-US"/>
        </w:rPr>
        <w:t>: Student, Statistic</w:t>
      </w:r>
    </w:p>
    <w:p w14:paraId="7E565F25" w14:textId="77777777" w:rsidR="00600B12" w:rsidRPr="00600B12" w:rsidRDefault="00600B12" w:rsidP="000F781F">
      <w:pPr>
        <w:numPr>
          <w:ilvl w:val="0"/>
          <w:numId w:val="48"/>
        </w:numPr>
      </w:pPr>
      <w:r w:rsidRPr="00600B12">
        <w:t>Масштаб:</w:t>
      </w:r>
      <w:r w:rsidRPr="00600B12">
        <w:rPr>
          <w:lang w:val="en-US"/>
        </w:rPr>
        <w:t> </w:t>
      </w:r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r w:rsidRPr="00600B12">
        <w:rPr>
          <w:b/>
          <w:bCs/>
          <w:lang w:val="en-US"/>
        </w:rPr>
        <w:t>N</w:t>
      </w:r>
      <w:r w:rsidRPr="00600B12">
        <w:rPr>
          <w:b/>
          <w:bCs/>
        </w:rPr>
        <w:t>)</w:t>
      </w:r>
      <w:r w:rsidRPr="00600B12">
        <w:rPr>
          <w:lang w:val="en-US"/>
        </w:rPr>
        <w:t> </w:t>
      </w:r>
      <w:r w:rsidRPr="00600B12">
        <w:t>(где</w:t>
      </w:r>
      <w:r w:rsidRPr="00600B12">
        <w:rPr>
          <w:lang w:val="en-US"/>
        </w:rPr>
        <w:t> N </w:t>
      </w:r>
      <w:r w:rsidRPr="00600B12">
        <w:t>— общее количество студентов, зависит от</w:t>
      </w:r>
      <w:r w:rsidRPr="00600B12">
        <w:rPr>
          <w:lang w:val="en-US"/>
        </w:rPr>
        <w:t> LIMIT </w:t>
      </w:r>
      <w:r w:rsidRPr="00600B12">
        <w:t>+</w:t>
      </w:r>
      <w:r w:rsidRPr="00600B12">
        <w:rPr>
          <w:lang w:val="en-US"/>
        </w:rPr>
        <w:t> OFFSET</w:t>
      </w:r>
      <w:r w:rsidRPr="00600B12">
        <w:t>)</w:t>
      </w:r>
    </w:p>
    <w:p w14:paraId="528D11F1" w14:textId="77777777" w:rsidR="00600B12" w:rsidRPr="00600B12" w:rsidRDefault="00600B12" w:rsidP="000F781F">
      <w:pPr>
        <w:numPr>
          <w:ilvl w:val="0"/>
          <w:numId w:val="49"/>
        </w:numPr>
      </w:pPr>
      <w:r w:rsidRPr="00600B12">
        <w:t>Преподаватель заходит и видит список студентов из своих групп,</w:t>
      </w:r>
      <w:r w:rsidRPr="00600B12">
        <w:br/>
        <w:t>с только теми предметами, которые он сам ведёт.</w:t>
      </w:r>
    </w:p>
    <w:p w14:paraId="33A10871" w14:textId="0EF62056" w:rsidR="00600B12" w:rsidRDefault="00600B12" w:rsidP="002E7776">
      <w:pPr>
        <w:ind w:left="1"/>
      </w:pPr>
    </w:p>
    <w:p w14:paraId="24426179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SELECT</w:t>
      </w:r>
    </w:p>
    <w:p w14:paraId="21A2137C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1D23C2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95BC37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course</w:t>
      </w:r>
      <w:proofErr w:type="spellEnd"/>
      <w:proofErr w:type="gram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067B29C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program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153BCB7D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first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1FA327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last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66E873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947666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03319568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mark</w:t>
      </w:r>
      <w:proofErr w:type="spellEnd"/>
      <w:proofErr w:type="gramEnd"/>
    </w:p>
    <w:p w14:paraId="203D6B88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FROM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ProfessorGroupSubject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pgs</w:t>
      </w:r>
      <w:proofErr w:type="spellEnd"/>
    </w:p>
    <w:p w14:paraId="6F531573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Student s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pgs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group_id</w:t>
      </w:r>
      <w:proofErr w:type="spellEnd"/>
    </w:p>
    <w:p w14:paraId="616AD3D6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"User"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u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user_id</w:t>
      </w:r>
      <w:proofErr w:type="spellEnd"/>
    </w:p>
    <w:p w14:paraId="5A4DAAB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MarksBook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mb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AND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pgs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</w:t>
      </w:r>
      <w:proofErr w:type="spellEnd"/>
    </w:p>
    <w:p w14:paraId="709AC628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Subject subj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mb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subject_id</w:t>
      </w:r>
      <w:proofErr w:type="spellEnd"/>
    </w:p>
    <w:p w14:paraId="7CB0D5A7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WHERE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pgs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professor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</w:p>
    <w:p w14:paraId="270161E1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333333"/>
          <w:sz w:val="24"/>
          <w:szCs w:val="24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ORDER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BY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subject_name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;</w:t>
      </w:r>
    </w:p>
    <w:p w14:paraId="134335F9" w14:textId="7DBBA516" w:rsidR="00600B12" w:rsidRDefault="00600B12" w:rsidP="002E7776">
      <w:pPr>
        <w:ind w:left="1"/>
        <w:rPr>
          <w:lang w:val="en-US"/>
        </w:rPr>
      </w:pPr>
    </w:p>
    <w:p w14:paraId="22DDD198" w14:textId="77777777" w:rsidR="00600B12" w:rsidRPr="00600B12" w:rsidRDefault="00600B12" w:rsidP="000F781F">
      <w:pPr>
        <w:numPr>
          <w:ilvl w:val="0"/>
          <w:numId w:val="50"/>
        </w:numPr>
        <w:rPr>
          <w:lang w:val="en-US"/>
        </w:rPr>
      </w:pPr>
      <w:proofErr w:type="spellStart"/>
      <w:r w:rsidRPr="00600B12">
        <w:rPr>
          <w:lang w:val="en-US"/>
        </w:rPr>
        <w:t>Таблицы</w:t>
      </w:r>
      <w:proofErr w:type="spellEnd"/>
      <w:r w:rsidRPr="00600B12">
        <w:rPr>
          <w:lang w:val="en-US"/>
        </w:rPr>
        <w:t xml:space="preserve">: </w:t>
      </w:r>
      <w:proofErr w:type="spellStart"/>
      <w:r w:rsidRPr="00600B12">
        <w:rPr>
          <w:lang w:val="en-US"/>
        </w:rPr>
        <w:t>ProfessorGroupSubject</w:t>
      </w:r>
      <w:proofErr w:type="spellEnd"/>
      <w:r w:rsidRPr="00600B12">
        <w:rPr>
          <w:lang w:val="en-US"/>
        </w:rPr>
        <w:t xml:space="preserve">, Student, User, </w:t>
      </w:r>
      <w:proofErr w:type="spellStart"/>
      <w:r w:rsidRPr="00600B12">
        <w:rPr>
          <w:lang w:val="en-US"/>
        </w:rPr>
        <w:t>MarksBook</w:t>
      </w:r>
      <w:proofErr w:type="spellEnd"/>
      <w:r w:rsidRPr="00600B12">
        <w:rPr>
          <w:lang w:val="en-US"/>
        </w:rPr>
        <w:t>, Subject</w:t>
      </w:r>
    </w:p>
    <w:p w14:paraId="32BE6B98" w14:textId="77777777" w:rsidR="00600B12" w:rsidRPr="00600B12" w:rsidRDefault="00600B12" w:rsidP="000F781F">
      <w:pPr>
        <w:numPr>
          <w:ilvl w:val="0"/>
          <w:numId w:val="50"/>
        </w:numPr>
      </w:pPr>
      <w:r w:rsidRPr="00600B12">
        <w:t>Масштаб:</w:t>
      </w:r>
      <w:r w:rsidRPr="00600B12">
        <w:rPr>
          <w:lang w:val="en-US"/>
        </w:rPr>
        <w:t> </w:t>
      </w:r>
      <w:proofErr w:type="gramStart"/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proofErr w:type="gramEnd"/>
      <w:r w:rsidRPr="00600B12">
        <w:rPr>
          <w:b/>
          <w:bCs/>
          <w:lang w:val="en-US"/>
        </w:rPr>
        <w:t>k</w:t>
      </w:r>
      <w:r w:rsidRPr="00600B12">
        <w:rPr>
          <w:b/>
          <w:bCs/>
        </w:rPr>
        <w:t xml:space="preserve"> × </w:t>
      </w:r>
      <w:r w:rsidRPr="00600B12">
        <w:rPr>
          <w:b/>
          <w:bCs/>
          <w:lang w:val="en-US"/>
        </w:rPr>
        <w:t>m</w:t>
      </w:r>
      <w:r w:rsidRPr="00600B12">
        <w:rPr>
          <w:b/>
          <w:bCs/>
        </w:rPr>
        <w:t>)</w:t>
      </w:r>
      <w:r w:rsidRPr="00600B12">
        <w:t>, где</w:t>
      </w:r>
      <w:r w:rsidRPr="00600B12">
        <w:rPr>
          <w:lang w:val="en-US"/>
        </w:rPr>
        <w:t> k </w:t>
      </w:r>
      <w:r w:rsidRPr="00600B12">
        <w:t>— студентов в группах,</w:t>
      </w:r>
      <w:r w:rsidRPr="00600B12">
        <w:rPr>
          <w:lang w:val="en-US"/>
        </w:rPr>
        <w:t> m </w:t>
      </w:r>
      <w:r w:rsidRPr="00600B12">
        <w:t>— предметов от преподавателя</w:t>
      </w:r>
    </w:p>
    <w:p w14:paraId="4E32629C" w14:textId="77777777" w:rsidR="00600B12" w:rsidRPr="00600B12" w:rsidRDefault="00600B12" w:rsidP="000F781F">
      <w:pPr>
        <w:numPr>
          <w:ilvl w:val="0"/>
          <w:numId w:val="51"/>
        </w:numPr>
      </w:pPr>
      <w:r w:rsidRPr="00600B12">
        <w:t>Фильтрация студентов по группе/факультету/типу финансирования</w:t>
      </w:r>
    </w:p>
    <w:p w14:paraId="22B933FB" w14:textId="5A0CDFCF" w:rsidR="00600B12" w:rsidRPr="00600B12" w:rsidRDefault="00600B12" w:rsidP="002E7776">
      <w:pPr>
        <w:ind w:left="1"/>
      </w:pPr>
    </w:p>
    <w:p w14:paraId="4C0DB1BB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SELECT</w:t>
      </w:r>
    </w:p>
    <w:p w14:paraId="44682C8C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B81D9FD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F94A4A9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347DDB03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program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5B47C00E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faculty</w:t>
      </w:r>
      <w:proofErr w:type="spellEnd"/>
      <w:proofErr w:type="gramEnd"/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,</w:t>
      </w:r>
    </w:p>
    <w:p w14:paraId="6A9FBB3D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course</w:t>
      </w:r>
      <w:proofErr w:type="spellEnd"/>
      <w:proofErr w:type="gramEnd"/>
    </w:p>
    <w:p w14:paraId="0CDF116B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FROM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Student s</w:t>
      </w:r>
    </w:p>
    <w:p w14:paraId="64ABEBD1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183691"/>
          <w:sz w:val="20"/>
          <w:szCs w:val="20"/>
          <w:bdr w:val="none" w:sz="0" w:space="0" w:color="auto" w:frame="1"/>
          <w:lang w:val="en-US"/>
        </w:rPr>
        <w:t>"Group"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g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group_id</w:t>
      </w:r>
      <w:proofErr w:type="spellEnd"/>
    </w:p>
    <w:p w14:paraId="3282A8BD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GroupProgram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gp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gp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group_id</w:t>
      </w:r>
      <w:proofErr w:type="spellEnd"/>
    </w:p>
    <w:p w14:paraId="59901F25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JOIN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Program p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ON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program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_id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gp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program_id</w:t>
      </w:r>
      <w:proofErr w:type="spellEnd"/>
    </w:p>
    <w:p w14:paraId="0907A909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proofErr w:type="gramStart"/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WHERE</w:t>
      </w:r>
      <w:proofErr w:type="gramEnd"/>
    </w:p>
    <w:p w14:paraId="05EC628A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IS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NULL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OR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group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_name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1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588CF84F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lastRenderedPageBreak/>
        <w:t xml:space="preserve"> 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AND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2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IS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NULL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OR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p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faculty</w:t>
      </w:r>
      <w:proofErr w:type="spellEnd"/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2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</w:t>
      </w:r>
    </w:p>
    <w:p w14:paraId="331EE709" w14:textId="77777777" w:rsidR="00600B12" w:rsidRPr="00600B12" w:rsidRDefault="00600B12" w:rsidP="00600B12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AND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(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3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IS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NULL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OR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.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student</w:t>
      </w:r>
      <w:proofErr w:type="gram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>_type</w:t>
      </w:r>
      <w:proofErr w:type="spellEnd"/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600B12">
        <w:rPr>
          <w:rFonts w:ascii="Consolas" w:eastAsia="Times New Roman" w:hAnsi="Consolas" w:cs="Courier New"/>
          <w:color w:val="A71D5D"/>
          <w:sz w:val="20"/>
          <w:szCs w:val="20"/>
          <w:bdr w:val="none" w:sz="0" w:space="0" w:color="auto" w:frame="1"/>
          <w:lang w:val="en-US"/>
        </w:rPr>
        <w:t>=</w:t>
      </w:r>
      <w:r w:rsidRPr="00600B1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$</w:t>
      </w:r>
      <w:r w:rsidRPr="00600B12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val="en-US"/>
        </w:rPr>
        <w:t>3</w:t>
      </w:r>
      <w:r w:rsidRPr="00600B12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lang w:val="en-US"/>
        </w:rPr>
        <w:t>);</w:t>
      </w:r>
    </w:p>
    <w:p w14:paraId="3AF2E6FC" w14:textId="628478D2" w:rsidR="00600B12" w:rsidRDefault="00600B12" w:rsidP="002E7776">
      <w:pPr>
        <w:ind w:left="1"/>
        <w:rPr>
          <w:lang w:val="en-US"/>
        </w:rPr>
      </w:pPr>
    </w:p>
    <w:p w14:paraId="2548984B" w14:textId="77777777" w:rsidR="00600B12" w:rsidRPr="00600B12" w:rsidRDefault="00600B12" w:rsidP="000F781F">
      <w:pPr>
        <w:numPr>
          <w:ilvl w:val="0"/>
          <w:numId w:val="52"/>
        </w:numPr>
        <w:rPr>
          <w:lang w:val="en-US"/>
        </w:rPr>
      </w:pPr>
      <w:proofErr w:type="spellStart"/>
      <w:r w:rsidRPr="00600B12">
        <w:rPr>
          <w:lang w:val="en-US"/>
        </w:rPr>
        <w:t>Таблицы</w:t>
      </w:r>
      <w:proofErr w:type="spellEnd"/>
      <w:r w:rsidRPr="00600B12">
        <w:rPr>
          <w:lang w:val="en-US"/>
        </w:rPr>
        <w:t>: Student, Group, </w:t>
      </w:r>
      <w:proofErr w:type="spellStart"/>
      <w:r w:rsidRPr="00600B12">
        <w:rPr>
          <w:lang w:val="en-US"/>
        </w:rPr>
        <w:t>GroupProgram</w:t>
      </w:r>
      <w:proofErr w:type="spellEnd"/>
      <w:r w:rsidRPr="00600B12">
        <w:rPr>
          <w:lang w:val="en-US"/>
        </w:rPr>
        <w:t>, Program</w:t>
      </w:r>
    </w:p>
    <w:p w14:paraId="6D07403F" w14:textId="77777777" w:rsidR="00600B12" w:rsidRPr="00600B12" w:rsidRDefault="00600B12" w:rsidP="000F781F">
      <w:pPr>
        <w:numPr>
          <w:ilvl w:val="0"/>
          <w:numId w:val="52"/>
        </w:numPr>
      </w:pPr>
      <w:r w:rsidRPr="00600B12">
        <w:t>Масштаб:</w:t>
      </w:r>
      <w:r w:rsidRPr="00600B12">
        <w:rPr>
          <w:lang w:val="en-US"/>
        </w:rPr>
        <w:t> </w:t>
      </w:r>
      <w:r w:rsidRPr="00600B12">
        <w:rPr>
          <w:b/>
          <w:bCs/>
          <w:lang w:val="en-US"/>
        </w:rPr>
        <w:t>O</w:t>
      </w:r>
      <w:r w:rsidRPr="00600B12">
        <w:rPr>
          <w:b/>
          <w:bCs/>
        </w:rPr>
        <w:t>(</w:t>
      </w:r>
      <w:r w:rsidRPr="00600B12">
        <w:rPr>
          <w:b/>
          <w:bCs/>
          <w:lang w:val="en-US"/>
        </w:rPr>
        <w:t>N</w:t>
      </w:r>
      <w:r w:rsidRPr="00600B12">
        <w:rPr>
          <w:b/>
          <w:bCs/>
        </w:rPr>
        <w:t>)</w:t>
      </w:r>
      <w:r w:rsidRPr="00600B12">
        <w:rPr>
          <w:lang w:val="en-US"/>
        </w:rPr>
        <w:t> </w:t>
      </w:r>
      <w:r w:rsidRPr="00600B12">
        <w:t>(зависит от количества студентов)</w:t>
      </w:r>
    </w:p>
    <w:p w14:paraId="4A38AA45" w14:textId="77777777" w:rsidR="00600B12" w:rsidRPr="00600B12" w:rsidRDefault="00600B12" w:rsidP="000F781F">
      <w:pPr>
        <w:numPr>
          <w:ilvl w:val="0"/>
          <w:numId w:val="52"/>
        </w:numPr>
      </w:pPr>
      <w:r w:rsidRPr="00600B12">
        <w:t>Поддержка фильтрации по всем 3 параметрам (каждый — необязателен)</w:t>
      </w:r>
    </w:p>
    <w:p w14:paraId="0F1BF48C" w14:textId="6D0E24E3" w:rsidR="00600B12" w:rsidRDefault="00600B12" w:rsidP="002E7776">
      <w:pPr>
        <w:ind w:left="1"/>
      </w:pPr>
    </w:p>
    <w:p w14:paraId="2F6A019D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 xml:space="preserve">Оценка объема информации, хранимой в модели </w:t>
      </w:r>
      <w:r w:rsidRPr="0057261B">
        <w:rPr>
          <w:b/>
          <w:bCs/>
          <w:lang w:val="en-US"/>
        </w:rPr>
        <w:t>SQL</w:t>
      </w:r>
    </w:p>
    <w:p w14:paraId="10CCB0B1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 xml:space="preserve">Общие параметры для </w:t>
      </w:r>
      <w:r w:rsidRPr="0057261B">
        <w:rPr>
          <w:b/>
          <w:bCs/>
          <w:lang w:val="en-US"/>
        </w:rPr>
        <w:t>SQL</w:t>
      </w:r>
    </w:p>
    <w:p w14:paraId="17A322D0" w14:textId="77777777" w:rsidR="0057261B" w:rsidRPr="0057261B" w:rsidRDefault="0057261B" w:rsidP="0057261B">
      <w:pPr>
        <w:ind w:left="1"/>
      </w:pPr>
      <w:r w:rsidRPr="0057261B">
        <w:t>Для оценки объёма данных примем:</w:t>
      </w:r>
    </w:p>
    <w:p w14:paraId="687B34FD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N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студентов</w:t>
      </w:r>
      <w:proofErr w:type="spellEnd"/>
    </w:p>
    <w:p w14:paraId="59ACCD49" w14:textId="77777777" w:rsidR="0057261B" w:rsidRPr="0057261B" w:rsidRDefault="0057261B" w:rsidP="000F781F">
      <w:pPr>
        <w:numPr>
          <w:ilvl w:val="0"/>
          <w:numId w:val="53"/>
        </w:numPr>
      </w:pPr>
      <w:r w:rsidRPr="0057261B">
        <w:rPr>
          <w:b/>
          <w:bCs/>
          <w:lang w:val="en-US"/>
        </w:rPr>
        <w:t>U</w:t>
      </w:r>
      <w:r w:rsidRPr="0057261B">
        <w:rPr>
          <w:b/>
          <w:bCs/>
        </w:rPr>
        <w:t xml:space="preserve"> = </w:t>
      </w:r>
      <w:r w:rsidRPr="0057261B">
        <w:rPr>
          <w:b/>
          <w:bCs/>
          <w:lang w:val="en-US"/>
        </w:rPr>
        <w:t>N</w:t>
      </w:r>
      <w:r w:rsidRPr="0057261B">
        <w:rPr>
          <w:lang w:val="en-US"/>
        </w:rPr>
        <w:t> </w:t>
      </w:r>
      <w:r w:rsidRPr="0057261B">
        <w:t>— количество пользователей (1:1 со студентами)</w:t>
      </w:r>
    </w:p>
    <w:p w14:paraId="554C61A1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T = N / 20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преподавателей</w:t>
      </w:r>
      <w:proofErr w:type="spellEnd"/>
    </w:p>
    <w:p w14:paraId="6E4A3DD8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L = 5 × N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логов</w:t>
      </w:r>
      <w:proofErr w:type="spellEnd"/>
    </w:p>
    <w:p w14:paraId="313377F0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S = 150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предметов</w:t>
      </w:r>
      <w:proofErr w:type="spellEnd"/>
    </w:p>
    <w:p w14:paraId="1E8CFE64" w14:textId="77777777" w:rsidR="0057261B" w:rsidRPr="0057261B" w:rsidRDefault="0057261B" w:rsidP="000F781F">
      <w:pPr>
        <w:numPr>
          <w:ilvl w:val="0"/>
          <w:numId w:val="53"/>
        </w:numPr>
      </w:pPr>
      <w:r w:rsidRPr="0057261B">
        <w:rPr>
          <w:b/>
          <w:bCs/>
          <w:lang w:val="en-US"/>
        </w:rPr>
        <w:t>M</w:t>
      </w:r>
      <w:r w:rsidRPr="0057261B">
        <w:rPr>
          <w:b/>
          <w:bCs/>
        </w:rPr>
        <w:t xml:space="preserve"> = 50</w:t>
      </w:r>
      <w:r w:rsidRPr="0057261B">
        <w:rPr>
          <w:lang w:val="en-US"/>
        </w:rPr>
        <w:t> </w:t>
      </w:r>
      <w:r w:rsidRPr="0057261B">
        <w:t>— среднее число записей в</w:t>
      </w:r>
      <w:r w:rsidRPr="0057261B">
        <w:rPr>
          <w:lang w:val="en-US"/>
        </w:rPr>
        <w:t> </w:t>
      </w:r>
      <w:proofErr w:type="spellStart"/>
      <w:r w:rsidRPr="0057261B">
        <w:rPr>
          <w:lang w:val="en-US"/>
        </w:rPr>
        <w:t>MarksBook</w:t>
      </w:r>
      <w:proofErr w:type="spellEnd"/>
      <w:r w:rsidRPr="0057261B">
        <w:rPr>
          <w:lang w:val="en-US"/>
        </w:rPr>
        <w:t> </w:t>
      </w:r>
      <w:r w:rsidRPr="0057261B">
        <w:t>на студента</w:t>
      </w:r>
    </w:p>
    <w:p w14:paraId="220811C1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A = 10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активностей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на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студента</w:t>
      </w:r>
      <w:proofErr w:type="spellEnd"/>
    </w:p>
    <w:p w14:paraId="2A9DE145" w14:textId="77777777" w:rsidR="0057261B" w:rsidRPr="0057261B" w:rsidRDefault="0057261B" w:rsidP="000F781F">
      <w:pPr>
        <w:numPr>
          <w:ilvl w:val="0"/>
          <w:numId w:val="53"/>
        </w:numPr>
      </w:pPr>
      <w:r w:rsidRPr="0057261B">
        <w:rPr>
          <w:b/>
          <w:bCs/>
          <w:lang w:val="en-US"/>
        </w:rPr>
        <w:t>E</w:t>
      </w:r>
      <w:r w:rsidRPr="0057261B">
        <w:rPr>
          <w:b/>
          <w:bCs/>
        </w:rPr>
        <w:t xml:space="preserve"> = 200</w:t>
      </w:r>
      <w:r w:rsidRPr="0057261B">
        <w:rPr>
          <w:lang w:val="en-US"/>
        </w:rPr>
        <w:t> </w:t>
      </w:r>
      <w:r w:rsidRPr="0057261B">
        <w:t>— общее число событий (</w:t>
      </w:r>
      <w:r w:rsidRPr="0057261B">
        <w:rPr>
          <w:lang w:val="en-US"/>
        </w:rPr>
        <w:t>Event</w:t>
      </w:r>
      <w:r w:rsidRPr="0057261B">
        <w:t>)</w:t>
      </w:r>
    </w:p>
    <w:p w14:paraId="05D7EAD6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G = N / 25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групп</w:t>
      </w:r>
      <w:proofErr w:type="spellEnd"/>
    </w:p>
    <w:p w14:paraId="4758D441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b/>
          <w:bCs/>
          <w:lang w:val="en-US"/>
        </w:rPr>
        <w:t>P = 20</w:t>
      </w:r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программ</w:t>
      </w:r>
      <w:proofErr w:type="spellEnd"/>
    </w:p>
    <w:p w14:paraId="35D3AA84" w14:textId="77777777" w:rsidR="0057261B" w:rsidRPr="0057261B" w:rsidRDefault="0057261B" w:rsidP="000F781F">
      <w:pPr>
        <w:numPr>
          <w:ilvl w:val="0"/>
          <w:numId w:val="53"/>
        </w:numPr>
        <w:rPr>
          <w:lang w:val="en-US"/>
        </w:rPr>
      </w:pPr>
      <w:r w:rsidRPr="0057261B">
        <w:rPr>
          <w:lang w:val="en-US"/>
        </w:rPr>
        <w:t xml:space="preserve">**PGS = T × 2** — </w:t>
      </w:r>
      <w:proofErr w:type="spellStart"/>
      <w:r w:rsidRPr="0057261B">
        <w:rPr>
          <w:lang w:val="en-US"/>
        </w:rPr>
        <w:t>записи</w:t>
      </w:r>
      <w:proofErr w:type="spellEnd"/>
      <w:r w:rsidRPr="0057261B">
        <w:rPr>
          <w:lang w:val="en-US"/>
        </w:rPr>
        <w:t xml:space="preserve"> в </w:t>
      </w:r>
      <w:proofErr w:type="spellStart"/>
      <w:r w:rsidRPr="0057261B">
        <w:rPr>
          <w:lang w:val="en-US"/>
        </w:rPr>
        <w:t>ProfessorGroupSubject</w:t>
      </w:r>
      <w:proofErr w:type="spellEnd"/>
      <w:r w:rsidRPr="0057261B">
        <w:rPr>
          <w:lang w:val="en-US"/>
        </w:rPr>
        <w:t>`</w:t>
      </w:r>
    </w:p>
    <w:p w14:paraId="52AA112D" w14:textId="18C30240" w:rsidR="00600B12" w:rsidRPr="0057261B" w:rsidRDefault="00600B12" w:rsidP="002E7776">
      <w:pPr>
        <w:ind w:left="1"/>
        <w:rPr>
          <w:lang w:val="en-US"/>
        </w:rPr>
      </w:pPr>
    </w:p>
    <w:p w14:paraId="75C29309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Размер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объектов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реляционной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базы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данных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2"/>
        <w:gridCol w:w="2632"/>
        <w:gridCol w:w="1311"/>
        <w:gridCol w:w="2457"/>
      </w:tblGrid>
      <w:tr w:rsidR="0057261B" w:rsidRPr="0057261B" w14:paraId="34CF3F56" w14:textId="77777777" w:rsidTr="0057261B">
        <w:trPr>
          <w:tblHeader/>
        </w:trPr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FB53C" w14:textId="77777777" w:rsidR="0057261B" w:rsidRPr="0057261B" w:rsidRDefault="0057261B" w:rsidP="0057261B">
            <w:pPr>
              <w:ind w:left="1"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lastRenderedPageBreak/>
              <w:t>Таблица</w:t>
            </w:r>
            <w:proofErr w:type="spellEnd"/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8871A" w14:textId="77777777" w:rsidR="0057261B" w:rsidRPr="0057261B" w:rsidRDefault="0057261B" w:rsidP="0057261B">
            <w:pPr>
              <w:ind w:left="1"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Размер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одного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экземпляра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3D527" w14:textId="77777777" w:rsidR="0057261B" w:rsidRPr="0057261B" w:rsidRDefault="0057261B" w:rsidP="0057261B">
            <w:pPr>
              <w:ind w:left="1"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Кол-во</w:t>
            </w:r>
            <w:proofErr w:type="spellEnd"/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4F170" w14:textId="77777777" w:rsidR="0057261B" w:rsidRPr="0057261B" w:rsidRDefault="0057261B" w:rsidP="0057261B">
            <w:pPr>
              <w:ind w:left="1"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Формула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размера</w:t>
            </w:r>
            <w:proofErr w:type="spellEnd"/>
          </w:p>
        </w:tc>
      </w:tr>
      <w:tr w:rsidR="0057261B" w:rsidRPr="0057261B" w14:paraId="291D3E65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DA46E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User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9CFCD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~150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5BC05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AEFC5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150 × N</w:t>
            </w:r>
          </w:p>
        </w:tc>
      </w:tr>
      <w:tr w:rsidR="0057261B" w:rsidRPr="0057261B" w14:paraId="4FA2A7AF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EF7CD6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Student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4F6E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~974 </w:t>
            </w:r>
            <w:proofErr w:type="spellStart"/>
            <w:r w:rsidRPr="0057261B">
              <w:rPr>
                <w:lang w:val="en-US"/>
              </w:rPr>
              <w:t>байта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101F7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538D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974 × N</w:t>
            </w:r>
          </w:p>
        </w:tc>
      </w:tr>
      <w:tr w:rsidR="0057261B" w:rsidRPr="0057261B" w14:paraId="5A291CF3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7D006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Professor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43BC9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~14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368469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N / 20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826352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0.7 × N</w:t>
            </w:r>
          </w:p>
        </w:tc>
      </w:tr>
      <w:tr w:rsidR="0057261B" w:rsidRPr="0057261B" w14:paraId="43C7F228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88026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Log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6924E5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~36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  <w:r w:rsidRPr="0057261B">
              <w:rPr>
                <w:lang w:val="en-US"/>
              </w:rPr>
              <w:t xml:space="preserve"> × 5</w:t>
            </w:r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93F0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5 × 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3E794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180 × N</w:t>
            </w:r>
          </w:p>
        </w:tc>
      </w:tr>
      <w:tr w:rsidR="0057261B" w:rsidRPr="0057261B" w14:paraId="0195D111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1B6C1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Subject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ECFC3B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~33 </w:t>
            </w:r>
            <w:proofErr w:type="spellStart"/>
            <w:r w:rsidRPr="0057261B">
              <w:rPr>
                <w:lang w:val="en-US"/>
              </w:rPr>
              <w:t>байта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52F6A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150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8B006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4 950 (</w:t>
            </w:r>
            <w:proofErr w:type="spellStart"/>
            <w:r w:rsidRPr="0057261B">
              <w:rPr>
                <w:lang w:val="en-US"/>
              </w:rPr>
              <w:t>константа</w:t>
            </w:r>
            <w:proofErr w:type="spellEnd"/>
            <w:r w:rsidRPr="0057261B">
              <w:rPr>
                <w:lang w:val="en-US"/>
              </w:rPr>
              <w:t>)</w:t>
            </w:r>
          </w:p>
        </w:tc>
      </w:tr>
      <w:tr w:rsidR="0057261B" w:rsidRPr="0057261B" w14:paraId="39216A68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22874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Program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6DB94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~40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2C8A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20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48B3AB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800 (</w:t>
            </w:r>
            <w:proofErr w:type="spellStart"/>
            <w:r w:rsidRPr="0057261B">
              <w:rPr>
                <w:lang w:val="en-US"/>
              </w:rPr>
              <w:t>константа</w:t>
            </w:r>
            <w:proofErr w:type="spellEnd"/>
            <w:r w:rsidRPr="0057261B">
              <w:rPr>
                <w:lang w:val="en-US"/>
              </w:rPr>
              <w:t>)</w:t>
            </w:r>
          </w:p>
        </w:tc>
      </w:tr>
      <w:tr w:rsidR="0057261B" w:rsidRPr="0057261B" w14:paraId="590C55E8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FBF5F7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MarksBook</w:t>
            </w:r>
            <w:proofErr w:type="spellEnd"/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17EAEF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~8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CA360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50 × 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4577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400 × N</w:t>
            </w:r>
          </w:p>
        </w:tc>
      </w:tr>
      <w:tr w:rsidR="0057261B" w:rsidRPr="0057261B" w14:paraId="6D7B1885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4891C7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Statistic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0D59BC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~60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83DFE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EF1B2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60 × N</w:t>
            </w:r>
          </w:p>
        </w:tc>
      </w:tr>
      <w:tr w:rsidR="0057261B" w:rsidRPr="0057261B" w14:paraId="135D925E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8A4DF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Activity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89D0E9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~50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04294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10 × 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6E9A0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500 × N</w:t>
            </w:r>
          </w:p>
        </w:tc>
      </w:tr>
      <w:tr w:rsidR="0057261B" w:rsidRPr="0057261B" w14:paraId="4B489DB2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4E1B7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StudentActivity</w:t>
            </w:r>
            <w:proofErr w:type="spellEnd"/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13DA7C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~8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198F2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10 × 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543D9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80 × N</w:t>
            </w:r>
          </w:p>
        </w:tc>
      </w:tr>
      <w:tr w:rsidR="0057261B" w:rsidRPr="0057261B" w14:paraId="1C2AD32E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D6828B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Group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ACFE9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~20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6E713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N / 25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3B9E0B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0.8 × N</w:t>
            </w:r>
          </w:p>
        </w:tc>
      </w:tr>
      <w:tr w:rsidR="0057261B" w:rsidRPr="0057261B" w14:paraId="13D8D06C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4549E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GroupProgram</w:t>
            </w:r>
            <w:proofErr w:type="spellEnd"/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F0120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~8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AE64B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N / 25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1918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0.8 × N</w:t>
            </w:r>
          </w:p>
        </w:tc>
      </w:tr>
      <w:tr w:rsidR="0057261B" w:rsidRPr="0057261B" w14:paraId="60CA891F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C073AE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GroupSubject</w:t>
            </w:r>
            <w:proofErr w:type="spellEnd"/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2E01C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~8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C5C6C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150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729BA9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1 200 (</w:t>
            </w:r>
            <w:proofErr w:type="spellStart"/>
            <w:r w:rsidRPr="0057261B">
              <w:rPr>
                <w:lang w:val="en-US"/>
              </w:rPr>
              <w:t>константа</w:t>
            </w:r>
            <w:proofErr w:type="spellEnd"/>
            <w:r w:rsidRPr="0057261B">
              <w:rPr>
                <w:lang w:val="en-US"/>
              </w:rPr>
              <w:t>)</w:t>
            </w:r>
          </w:p>
        </w:tc>
      </w:tr>
      <w:tr w:rsidR="0057261B" w:rsidRPr="0057261B" w14:paraId="042AD3D5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B454C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Event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E690C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~16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0D58A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200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CE35A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3 200 (</w:t>
            </w:r>
            <w:proofErr w:type="spellStart"/>
            <w:r w:rsidRPr="0057261B">
              <w:rPr>
                <w:lang w:val="en-US"/>
              </w:rPr>
              <w:t>константа</w:t>
            </w:r>
            <w:proofErr w:type="spellEnd"/>
            <w:r w:rsidRPr="0057261B">
              <w:rPr>
                <w:lang w:val="en-US"/>
              </w:rPr>
              <w:t>)</w:t>
            </w:r>
          </w:p>
        </w:tc>
      </w:tr>
      <w:tr w:rsidR="0057261B" w:rsidRPr="0057261B" w14:paraId="53DF36DE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D4793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Attendance</w:t>
            </w:r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7FD141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~8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B9862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10 × N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1C56A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80 × N</w:t>
            </w:r>
          </w:p>
        </w:tc>
      </w:tr>
      <w:tr w:rsidR="0057261B" w:rsidRPr="0057261B" w14:paraId="538B848A" w14:textId="77777777" w:rsidTr="0057261B">
        <w:tc>
          <w:tcPr>
            <w:tcW w:w="1542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48C7CD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lastRenderedPageBreak/>
              <w:t>ProfessorGroupSubject</w:t>
            </w:r>
            <w:proofErr w:type="spellEnd"/>
          </w:p>
        </w:tc>
        <w:tc>
          <w:tcPr>
            <w:tcW w:w="1427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5E58E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~12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4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44981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2 × T</w:t>
            </w:r>
          </w:p>
        </w:tc>
        <w:tc>
          <w:tcPr>
            <w:tcW w:w="129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4E0A8" w14:textId="77777777" w:rsidR="0057261B" w:rsidRPr="0057261B" w:rsidRDefault="0057261B" w:rsidP="0057261B">
            <w:pPr>
              <w:ind w:left="1" w:firstLine="0"/>
              <w:rPr>
                <w:lang w:val="en-US"/>
              </w:rPr>
            </w:pPr>
            <w:r w:rsidRPr="0057261B">
              <w:rPr>
                <w:lang w:val="en-US"/>
              </w:rPr>
              <w:t>1.2 × N</w:t>
            </w:r>
          </w:p>
        </w:tc>
      </w:tr>
    </w:tbl>
    <w:p w14:paraId="0C3A16C9" w14:textId="1F8F4140" w:rsidR="0057261B" w:rsidRDefault="0057261B" w:rsidP="002E7776">
      <w:pPr>
        <w:ind w:left="1"/>
        <w:rPr>
          <w:lang w:val="en-US"/>
        </w:rPr>
      </w:pPr>
    </w:p>
    <w:p w14:paraId="244E2A0C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>Общая формула объема в байтах</w:t>
      </w:r>
    </w:p>
    <w:p w14:paraId="65AFD025" w14:textId="77777777" w:rsidR="0057261B" w:rsidRPr="0057261B" w:rsidRDefault="0057261B" w:rsidP="0057261B">
      <w:pPr>
        <w:ind w:left="1"/>
      </w:pPr>
      <w:proofErr w:type="spellStart"/>
      <w:r w:rsidRPr="0057261B">
        <w:t>Общий_объем</w:t>
      </w:r>
      <w:proofErr w:type="spellEnd"/>
      <w:r w:rsidRPr="0057261B">
        <w:t>(</w:t>
      </w:r>
      <w:r w:rsidRPr="0057261B">
        <w:rPr>
          <w:lang w:val="en-US"/>
        </w:rPr>
        <w:t>N</w:t>
      </w:r>
      <w:r w:rsidRPr="0057261B">
        <w:t>) =</w:t>
      </w:r>
    </w:p>
    <w:p w14:paraId="24D107B7" w14:textId="77777777" w:rsidR="0057261B" w:rsidRPr="0057261B" w:rsidRDefault="0057261B" w:rsidP="0057261B">
      <w:pPr>
        <w:ind w:left="1"/>
        <w:rPr>
          <w:lang w:val="en-US"/>
        </w:rPr>
      </w:pPr>
      <w:r w:rsidRPr="0057261B">
        <w:t xml:space="preserve">    </w:t>
      </w:r>
      <w:r w:rsidRPr="0057261B">
        <w:rPr>
          <w:lang w:val="en-US"/>
        </w:rPr>
        <w:t>150 × N       // User</w:t>
      </w:r>
    </w:p>
    <w:p w14:paraId="0221BD05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+ 974 × N       // Student</w:t>
      </w:r>
    </w:p>
    <w:p w14:paraId="635D0B82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+ 0.7 × N       // Professor</w:t>
      </w:r>
    </w:p>
    <w:p w14:paraId="038F57E5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+ 180 × N       // Log</w:t>
      </w:r>
    </w:p>
    <w:p w14:paraId="2D2B9242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+ 400 × N       // </w:t>
      </w:r>
      <w:proofErr w:type="spellStart"/>
      <w:r w:rsidRPr="0057261B">
        <w:rPr>
          <w:lang w:val="en-US"/>
        </w:rPr>
        <w:t>MarksBook</w:t>
      </w:r>
      <w:proofErr w:type="spellEnd"/>
    </w:p>
    <w:p w14:paraId="7B96ABF0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+ 60 × N        // Statistic</w:t>
      </w:r>
    </w:p>
    <w:p w14:paraId="5E4F1EB5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+ 500 × N       // Activity</w:t>
      </w:r>
    </w:p>
    <w:p w14:paraId="1C59DDCC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+ 80 × N        // </w:t>
      </w:r>
      <w:proofErr w:type="spellStart"/>
      <w:r w:rsidRPr="0057261B">
        <w:rPr>
          <w:lang w:val="en-US"/>
        </w:rPr>
        <w:t>StudentActivity</w:t>
      </w:r>
      <w:proofErr w:type="spellEnd"/>
    </w:p>
    <w:p w14:paraId="3E9E9EFF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+ 80 × N        // Attendance</w:t>
      </w:r>
    </w:p>
    <w:p w14:paraId="664665D7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+ 1.2 × N       // </w:t>
      </w:r>
      <w:proofErr w:type="spellStart"/>
      <w:r w:rsidRPr="0057261B">
        <w:rPr>
          <w:lang w:val="en-US"/>
        </w:rPr>
        <w:t>ProfessorGroupSubject</w:t>
      </w:r>
      <w:proofErr w:type="spellEnd"/>
    </w:p>
    <w:p w14:paraId="35BDD4B4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+ 0.8 × N       // Group</w:t>
      </w:r>
    </w:p>
    <w:p w14:paraId="4E95D0EF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+ 0.8 × N       // </w:t>
      </w:r>
      <w:proofErr w:type="spellStart"/>
      <w:r w:rsidRPr="0057261B">
        <w:rPr>
          <w:lang w:val="en-US"/>
        </w:rPr>
        <w:t>GroupProgram</w:t>
      </w:r>
      <w:proofErr w:type="spellEnd"/>
    </w:p>
    <w:p w14:paraId="647D4EF8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+ 4 950         // Subject</w:t>
      </w:r>
    </w:p>
    <w:p w14:paraId="364B5A62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+ 800           // Program</w:t>
      </w:r>
    </w:p>
    <w:p w14:paraId="03D736B9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+ 1 200         // </w:t>
      </w:r>
      <w:proofErr w:type="spellStart"/>
      <w:r w:rsidRPr="0057261B">
        <w:rPr>
          <w:lang w:val="en-US"/>
        </w:rPr>
        <w:t>GroupSubject</w:t>
      </w:r>
      <w:proofErr w:type="spellEnd"/>
    </w:p>
    <w:p w14:paraId="725B17DE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+ 3 200         // Event</w:t>
      </w:r>
    </w:p>
    <w:p w14:paraId="2BAF967C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lastRenderedPageBreak/>
        <w:t xml:space="preserve">= 2 487.5 × N + 10 150 </w:t>
      </w:r>
      <w:proofErr w:type="spellStart"/>
      <w:r w:rsidRPr="0057261B">
        <w:rPr>
          <w:lang w:val="en-US"/>
        </w:rPr>
        <w:t>байт</w:t>
      </w:r>
      <w:proofErr w:type="spellEnd"/>
    </w:p>
    <w:p w14:paraId="55C6EBD9" w14:textId="275DF221" w:rsidR="0057261B" w:rsidRDefault="0057261B" w:rsidP="002E7776">
      <w:pPr>
        <w:ind w:left="1"/>
        <w:rPr>
          <w:lang w:val="en-US"/>
        </w:rPr>
      </w:pPr>
    </w:p>
    <w:p w14:paraId="5EC1A9F8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Примеры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3"/>
        <w:gridCol w:w="3341"/>
        <w:gridCol w:w="2858"/>
      </w:tblGrid>
      <w:tr w:rsidR="0057261B" w:rsidRPr="0057261B" w14:paraId="39D36F41" w14:textId="77777777" w:rsidTr="0057261B">
        <w:trPr>
          <w:tblHeader/>
        </w:trPr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2688F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Кол-во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студентов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(N)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920B24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Общий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объем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(</w:t>
            </w:r>
            <w:proofErr w:type="spellStart"/>
            <w:r w:rsidRPr="0057261B">
              <w:rPr>
                <w:b/>
                <w:bCs/>
                <w:lang w:val="en-US"/>
              </w:rPr>
              <w:t>байт</w:t>
            </w:r>
            <w:proofErr w:type="spellEnd"/>
            <w:r w:rsidRPr="0057261B">
              <w:rPr>
                <w:b/>
                <w:bCs/>
                <w:lang w:val="en-US"/>
              </w:rPr>
              <w:t>)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25214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Примерно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в МБ</w:t>
            </w:r>
          </w:p>
        </w:tc>
      </w:tr>
      <w:tr w:rsidR="0057261B" w:rsidRPr="0057261B" w14:paraId="72F13268" w14:textId="77777777" w:rsidTr="0057261B"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5FEDF9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1 000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95B33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2 497 650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C832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~2.4 МБ</w:t>
            </w:r>
          </w:p>
        </w:tc>
      </w:tr>
      <w:tr w:rsidR="0057261B" w:rsidRPr="0057261B" w14:paraId="0A82BBA5" w14:textId="77777777" w:rsidTr="0057261B"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7B08D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10 000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CD2EF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24 885 150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50021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~23.7 МБ</w:t>
            </w:r>
          </w:p>
        </w:tc>
      </w:tr>
      <w:tr w:rsidR="0057261B" w:rsidRPr="0057261B" w14:paraId="01E94B14" w14:textId="77777777" w:rsidTr="0057261B">
        <w:tc>
          <w:tcPr>
            <w:tcW w:w="177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5719F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100 000</w:t>
            </w:r>
          </w:p>
        </w:tc>
        <w:tc>
          <w:tcPr>
            <w:tcW w:w="173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4C1F1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248 760 150</w:t>
            </w:r>
          </w:p>
        </w:tc>
        <w:tc>
          <w:tcPr>
            <w:tcW w:w="14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12AF1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~237.2 МБ</w:t>
            </w:r>
          </w:p>
        </w:tc>
      </w:tr>
    </w:tbl>
    <w:p w14:paraId="6DF1E47A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Избыточность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данных</w:t>
      </w:r>
      <w:proofErr w:type="spellEnd"/>
      <w:r w:rsidRPr="0057261B">
        <w:rPr>
          <w:b/>
          <w:bCs/>
          <w:lang w:val="en-US"/>
        </w:rPr>
        <w:t xml:space="preserve"> SQL</w:t>
      </w:r>
    </w:p>
    <w:p w14:paraId="73D70E96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Чистый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объём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данных</w:t>
      </w:r>
      <w:proofErr w:type="spellEnd"/>
      <w:r w:rsidRPr="0057261B">
        <w:rPr>
          <w:b/>
          <w:bCs/>
          <w:lang w:val="en-US"/>
        </w:rPr>
        <w:t xml:space="preserve"> SQL</w:t>
      </w:r>
    </w:p>
    <w:p w14:paraId="1C578169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b/>
          <w:bCs/>
          <w:lang w:val="en-US"/>
        </w:rPr>
        <w:t>User</w:t>
      </w:r>
    </w:p>
    <w:p w14:paraId="640C68CB" w14:textId="77777777" w:rsidR="0057261B" w:rsidRPr="0057261B" w:rsidRDefault="0057261B" w:rsidP="000F781F">
      <w:pPr>
        <w:numPr>
          <w:ilvl w:val="0"/>
          <w:numId w:val="54"/>
        </w:numPr>
        <w:rPr>
          <w:lang w:val="en-US"/>
        </w:rPr>
      </w:pPr>
      <w:r w:rsidRPr="0057261B">
        <w:rPr>
          <w:lang w:val="en-US"/>
        </w:rPr>
        <w:t>login (string) — </w:t>
      </w:r>
      <w:r w:rsidRPr="0057261B">
        <w:rPr>
          <w:b/>
          <w:bCs/>
          <w:lang w:val="en-US"/>
        </w:rPr>
        <w:t xml:space="preserve">~15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4B1D10CF" w14:textId="77777777" w:rsidR="0057261B" w:rsidRPr="0057261B" w:rsidRDefault="0057261B" w:rsidP="000F781F">
      <w:pPr>
        <w:numPr>
          <w:ilvl w:val="0"/>
          <w:numId w:val="54"/>
        </w:numPr>
        <w:rPr>
          <w:lang w:val="en-US"/>
        </w:rPr>
      </w:pPr>
      <w:proofErr w:type="spellStart"/>
      <w:r w:rsidRPr="0057261B">
        <w:rPr>
          <w:lang w:val="en-US"/>
        </w:rPr>
        <w:t>password_hash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~60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351A9F9B" w14:textId="77777777" w:rsidR="0057261B" w:rsidRPr="0057261B" w:rsidRDefault="0057261B" w:rsidP="000F781F">
      <w:pPr>
        <w:numPr>
          <w:ilvl w:val="0"/>
          <w:numId w:val="54"/>
        </w:numPr>
        <w:rPr>
          <w:lang w:val="en-US"/>
        </w:rPr>
      </w:pPr>
      <w:r w:rsidRPr="0057261B">
        <w:rPr>
          <w:lang w:val="en-US"/>
        </w:rPr>
        <w:t>email (string) — </w:t>
      </w:r>
      <w:r w:rsidRPr="0057261B">
        <w:rPr>
          <w:b/>
          <w:bCs/>
          <w:lang w:val="en-US"/>
        </w:rPr>
        <w:t xml:space="preserve">~30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5969BEF2" w14:textId="77777777" w:rsidR="0057261B" w:rsidRPr="0057261B" w:rsidRDefault="0057261B" w:rsidP="000F781F">
      <w:pPr>
        <w:numPr>
          <w:ilvl w:val="0"/>
          <w:numId w:val="54"/>
        </w:numPr>
        <w:rPr>
          <w:lang w:val="en-US"/>
        </w:rPr>
      </w:pPr>
      <w:proofErr w:type="spellStart"/>
      <w:r w:rsidRPr="0057261B">
        <w:rPr>
          <w:lang w:val="en-US"/>
        </w:rPr>
        <w:t>first_name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~15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48CF2840" w14:textId="77777777" w:rsidR="0057261B" w:rsidRPr="0057261B" w:rsidRDefault="0057261B" w:rsidP="000F781F">
      <w:pPr>
        <w:numPr>
          <w:ilvl w:val="0"/>
          <w:numId w:val="54"/>
        </w:numPr>
        <w:rPr>
          <w:lang w:val="en-US"/>
        </w:rPr>
      </w:pPr>
      <w:proofErr w:type="spellStart"/>
      <w:r w:rsidRPr="0057261B">
        <w:rPr>
          <w:lang w:val="en-US"/>
        </w:rPr>
        <w:t>middle_name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~15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4E47ED06" w14:textId="77777777" w:rsidR="0057261B" w:rsidRPr="0057261B" w:rsidRDefault="0057261B" w:rsidP="000F781F">
      <w:pPr>
        <w:numPr>
          <w:ilvl w:val="0"/>
          <w:numId w:val="54"/>
        </w:numPr>
        <w:rPr>
          <w:lang w:val="en-US"/>
        </w:rPr>
      </w:pPr>
      <w:proofErr w:type="spellStart"/>
      <w:r w:rsidRPr="0057261B">
        <w:rPr>
          <w:lang w:val="en-US"/>
        </w:rPr>
        <w:t>last_name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~15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385CEDD9" w14:textId="77777777" w:rsidR="0057261B" w:rsidRPr="0057261B" w:rsidRDefault="0057261B" w:rsidP="0057261B">
      <w:pPr>
        <w:ind w:left="1"/>
        <w:rPr>
          <w:lang w:val="en-US"/>
        </w:rPr>
      </w:pPr>
      <w:proofErr w:type="spellStart"/>
      <w:r w:rsidRPr="0057261B">
        <w:rPr>
          <w:lang w:val="en-US"/>
        </w:rPr>
        <w:t>Итого</w:t>
      </w:r>
      <w:proofErr w:type="spellEnd"/>
      <w:r w:rsidRPr="0057261B">
        <w:rPr>
          <w:lang w:val="en-US"/>
        </w:rPr>
        <w:t>: </w:t>
      </w:r>
      <w:r w:rsidRPr="0057261B">
        <w:rPr>
          <w:b/>
          <w:bCs/>
          <w:lang w:val="en-US"/>
        </w:rPr>
        <w:t xml:space="preserve">~150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на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пользователя</w:t>
      </w:r>
      <w:proofErr w:type="spellEnd"/>
    </w:p>
    <w:p w14:paraId="5A1EB5D3" w14:textId="3822B828" w:rsidR="0057261B" w:rsidRDefault="0057261B" w:rsidP="002E7776">
      <w:pPr>
        <w:ind w:left="1"/>
        <w:rPr>
          <w:lang w:val="en-US"/>
        </w:rPr>
      </w:pPr>
    </w:p>
    <w:p w14:paraId="4D9C2548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b/>
          <w:bCs/>
          <w:lang w:val="en-US"/>
        </w:rPr>
        <w:t>Student</w:t>
      </w:r>
    </w:p>
    <w:p w14:paraId="7A4F24E0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user_id</w:t>
      </w:r>
      <w:proofErr w:type="spellEnd"/>
      <w:r w:rsidRPr="0057261B">
        <w:rPr>
          <w:lang w:val="en-US"/>
        </w:rPr>
        <w:t> (int, FK)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4946B0E4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birth_date</w:t>
      </w:r>
      <w:proofErr w:type="spellEnd"/>
      <w:r w:rsidRPr="0057261B">
        <w:rPr>
          <w:lang w:val="en-US"/>
        </w:rPr>
        <w:t> (date) — </w:t>
      </w:r>
      <w:r w:rsidRPr="0057261B">
        <w:rPr>
          <w:b/>
          <w:bCs/>
          <w:lang w:val="en-US"/>
        </w:rPr>
        <w:t xml:space="preserve">8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37FCFD0F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lastRenderedPageBreak/>
        <w:t>admission_year</w:t>
      </w:r>
      <w:proofErr w:type="spellEnd"/>
      <w:r w:rsidRPr="0057261B">
        <w:rPr>
          <w:lang w:val="en-US"/>
        </w:rPr>
        <w:t>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7F85074E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student_type</w:t>
      </w:r>
      <w:proofErr w:type="spellEnd"/>
      <w:r w:rsidRPr="0057261B">
        <w:rPr>
          <w:lang w:val="en-US"/>
        </w:rPr>
        <w:t xml:space="preserve"> (string, </w:t>
      </w:r>
      <w:proofErr w:type="spellStart"/>
      <w:r w:rsidRPr="0057261B">
        <w:rPr>
          <w:lang w:val="en-US"/>
        </w:rPr>
        <w:t>enum</w:t>
      </w:r>
      <w:proofErr w:type="spellEnd"/>
      <w:r w:rsidRPr="0057261B">
        <w:rPr>
          <w:lang w:val="en-US"/>
        </w:rPr>
        <w:t>) — </w:t>
      </w:r>
      <w:r w:rsidRPr="0057261B">
        <w:rPr>
          <w:b/>
          <w:bCs/>
          <w:lang w:val="en-US"/>
        </w:rPr>
        <w:t xml:space="preserve">~10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2D7639E4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r w:rsidRPr="0057261B">
        <w:rPr>
          <w:lang w:val="en-US"/>
        </w:rPr>
        <w:t>course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2B97B1BA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program_name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~20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7589F480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group_id</w:t>
      </w:r>
      <w:proofErr w:type="spellEnd"/>
      <w:r w:rsidRPr="0057261B">
        <w:rPr>
          <w:lang w:val="en-US"/>
        </w:rPr>
        <w:t>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4875BABA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r w:rsidRPr="0057261B">
        <w:rPr>
          <w:lang w:val="en-US"/>
        </w:rPr>
        <w:t>statistic — </w:t>
      </w:r>
      <w:r w:rsidRPr="0057261B">
        <w:rPr>
          <w:b/>
          <w:bCs/>
          <w:lang w:val="en-US"/>
        </w:rPr>
        <w:t xml:space="preserve">60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67893E85" w14:textId="77777777" w:rsidR="0057261B" w:rsidRPr="0057261B" w:rsidRDefault="0057261B" w:rsidP="000F781F">
      <w:pPr>
        <w:numPr>
          <w:ilvl w:val="1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average_score</w:t>
      </w:r>
      <w:proofErr w:type="spellEnd"/>
      <w:r w:rsidRPr="0057261B">
        <w:rPr>
          <w:lang w:val="en-US"/>
        </w:rPr>
        <w:t> (decimal) — </w:t>
      </w:r>
      <w:r w:rsidRPr="0057261B">
        <w:rPr>
          <w:b/>
          <w:bCs/>
          <w:lang w:val="en-US"/>
        </w:rPr>
        <w:t xml:space="preserve">16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17306310" w14:textId="77777777" w:rsidR="0057261B" w:rsidRPr="0057261B" w:rsidRDefault="0057261B" w:rsidP="000F781F">
      <w:pPr>
        <w:numPr>
          <w:ilvl w:val="1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attendance_percent</w:t>
      </w:r>
      <w:proofErr w:type="spellEnd"/>
      <w:r w:rsidRPr="0057261B">
        <w:rPr>
          <w:lang w:val="en-US"/>
        </w:rPr>
        <w:t> (decimal) — </w:t>
      </w:r>
      <w:r w:rsidRPr="0057261B">
        <w:rPr>
          <w:b/>
          <w:bCs/>
          <w:lang w:val="en-US"/>
        </w:rPr>
        <w:t xml:space="preserve">16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3655221F" w14:textId="77777777" w:rsidR="0057261B" w:rsidRPr="0057261B" w:rsidRDefault="0057261B" w:rsidP="000F781F">
      <w:pPr>
        <w:numPr>
          <w:ilvl w:val="1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calculation_date</w:t>
      </w:r>
      <w:proofErr w:type="spellEnd"/>
      <w:r w:rsidRPr="0057261B">
        <w:rPr>
          <w:lang w:val="en-US"/>
        </w:rPr>
        <w:t> (date) — </w:t>
      </w:r>
      <w:r w:rsidRPr="0057261B">
        <w:rPr>
          <w:b/>
          <w:bCs/>
          <w:lang w:val="en-US"/>
        </w:rPr>
        <w:t xml:space="preserve">8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7B0AD9C6" w14:textId="77777777" w:rsidR="0057261B" w:rsidRPr="0057261B" w:rsidRDefault="0057261B" w:rsidP="000F781F">
      <w:pPr>
        <w:numPr>
          <w:ilvl w:val="1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count_activities</w:t>
      </w:r>
      <w:proofErr w:type="spellEnd"/>
      <w:r w:rsidRPr="0057261B">
        <w:rPr>
          <w:lang w:val="en-US"/>
        </w:rPr>
        <w:t>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6A516AF3" w14:textId="77777777" w:rsidR="0057261B" w:rsidRPr="0057261B" w:rsidRDefault="0057261B" w:rsidP="000F781F">
      <w:pPr>
        <w:numPr>
          <w:ilvl w:val="1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exlusion_probability</w:t>
      </w:r>
      <w:proofErr w:type="spellEnd"/>
      <w:r w:rsidRPr="0057261B">
        <w:rPr>
          <w:lang w:val="en-US"/>
        </w:rPr>
        <w:t> (decimal) — </w:t>
      </w:r>
      <w:r w:rsidRPr="0057261B">
        <w:rPr>
          <w:b/>
          <w:bCs/>
          <w:lang w:val="en-US"/>
        </w:rPr>
        <w:t xml:space="preserve">16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5080ED61" w14:textId="77777777" w:rsidR="0057261B" w:rsidRPr="0057261B" w:rsidRDefault="0057261B" w:rsidP="000F781F">
      <w:pPr>
        <w:numPr>
          <w:ilvl w:val="0"/>
          <w:numId w:val="55"/>
        </w:numPr>
        <w:rPr>
          <w:lang w:val="en-US"/>
        </w:rPr>
      </w:pPr>
      <w:proofErr w:type="spellStart"/>
      <w:r w:rsidRPr="0057261B">
        <w:rPr>
          <w:lang w:val="en-US"/>
        </w:rPr>
        <w:t>marksbook</w:t>
      </w:r>
      <w:proofErr w:type="spellEnd"/>
      <w:r w:rsidRPr="0057261B">
        <w:rPr>
          <w:lang w:val="en-US"/>
        </w:rPr>
        <w:t xml:space="preserve"> (50 </w:t>
      </w:r>
      <w:proofErr w:type="spellStart"/>
      <w:r w:rsidRPr="0057261B">
        <w:rPr>
          <w:lang w:val="en-US"/>
        </w:rPr>
        <w:t>предметов</w:t>
      </w:r>
      <w:proofErr w:type="spellEnd"/>
      <w:r w:rsidRPr="0057261B">
        <w:rPr>
          <w:lang w:val="en-US"/>
        </w:rPr>
        <w:t>) — </w:t>
      </w:r>
      <w:r w:rsidRPr="0057261B">
        <w:rPr>
          <w:b/>
          <w:bCs/>
          <w:lang w:val="en-US"/>
        </w:rPr>
        <w:t>50 × 4 (</w:t>
      </w:r>
      <w:proofErr w:type="spellStart"/>
      <w:r w:rsidRPr="0057261B">
        <w:rPr>
          <w:b/>
          <w:bCs/>
          <w:lang w:val="en-US"/>
        </w:rPr>
        <w:t>subject_id</w:t>
      </w:r>
      <w:proofErr w:type="spellEnd"/>
      <w:r w:rsidRPr="0057261B">
        <w:rPr>
          <w:b/>
          <w:bCs/>
          <w:lang w:val="en-US"/>
        </w:rPr>
        <w:t>) + 4 (mark)</w:t>
      </w:r>
      <w:r w:rsidRPr="0057261B">
        <w:rPr>
          <w:lang w:val="en-US"/>
        </w:rPr>
        <w:t> ≈ </w:t>
      </w:r>
      <w:r w:rsidRPr="0057261B">
        <w:rPr>
          <w:b/>
          <w:bCs/>
          <w:lang w:val="en-US"/>
        </w:rPr>
        <w:t xml:space="preserve">~400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7D1F7ACD" w14:textId="77777777" w:rsidR="0057261B" w:rsidRPr="0057261B" w:rsidRDefault="0057261B" w:rsidP="0057261B">
      <w:pPr>
        <w:ind w:left="1"/>
      </w:pPr>
      <w:r w:rsidRPr="0057261B">
        <w:t>Итого:</w:t>
      </w:r>
      <w:r w:rsidRPr="0057261B">
        <w:rPr>
          <w:lang w:val="en-US"/>
        </w:rPr>
        <w:t> </w:t>
      </w:r>
      <w:r w:rsidRPr="0057261B">
        <w:rPr>
          <w:b/>
          <w:bCs/>
        </w:rPr>
        <w:t>~514 байт + 60 + 400 = ~974 байта на студента</w:t>
      </w:r>
    </w:p>
    <w:p w14:paraId="26FF971F" w14:textId="6D4BD73B" w:rsidR="0057261B" w:rsidRPr="0057261B" w:rsidRDefault="0057261B" w:rsidP="002E7776">
      <w:pPr>
        <w:ind w:left="1"/>
      </w:pPr>
    </w:p>
    <w:p w14:paraId="23890A2C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b/>
          <w:bCs/>
          <w:lang w:val="en-US"/>
        </w:rPr>
        <w:t>Professor</w:t>
      </w:r>
    </w:p>
    <w:p w14:paraId="5B57F267" w14:textId="77777777" w:rsidR="0057261B" w:rsidRPr="0057261B" w:rsidRDefault="0057261B" w:rsidP="000F781F">
      <w:pPr>
        <w:numPr>
          <w:ilvl w:val="0"/>
          <w:numId w:val="56"/>
        </w:numPr>
        <w:rPr>
          <w:lang w:val="en-US"/>
        </w:rPr>
      </w:pPr>
      <w:proofErr w:type="spellStart"/>
      <w:r w:rsidRPr="0057261B">
        <w:rPr>
          <w:lang w:val="en-US"/>
        </w:rPr>
        <w:t>user_id</w:t>
      </w:r>
      <w:proofErr w:type="spellEnd"/>
      <w:r w:rsidRPr="0057261B">
        <w:rPr>
          <w:lang w:val="en-US"/>
        </w:rPr>
        <w:t> (int, FK)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57FB5101" w14:textId="77777777" w:rsidR="0057261B" w:rsidRPr="0057261B" w:rsidRDefault="0057261B" w:rsidP="000F781F">
      <w:pPr>
        <w:numPr>
          <w:ilvl w:val="0"/>
          <w:numId w:val="56"/>
        </w:numPr>
        <w:rPr>
          <w:lang w:val="en-US"/>
        </w:rPr>
      </w:pPr>
      <w:r w:rsidRPr="0057261B">
        <w:rPr>
          <w:lang w:val="en-US"/>
        </w:rPr>
        <w:t>position (string) — </w:t>
      </w:r>
      <w:r w:rsidRPr="0057261B">
        <w:rPr>
          <w:b/>
          <w:bCs/>
          <w:lang w:val="en-US"/>
        </w:rPr>
        <w:t xml:space="preserve">~10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5F5F694E" w14:textId="77777777" w:rsidR="0057261B" w:rsidRPr="0057261B" w:rsidRDefault="0057261B" w:rsidP="0057261B">
      <w:pPr>
        <w:ind w:left="1"/>
      </w:pPr>
      <w:r w:rsidRPr="0057261B">
        <w:t>Итого:</w:t>
      </w:r>
      <w:r w:rsidRPr="0057261B">
        <w:rPr>
          <w:lang w:val="en-US"/>
        </w:rPr>
        <w:t> </w:t>
      </w:r>
      <w:r w:rsidRPr="0057261B">
        <w:rPr>
          <w:b/>
          <w:bCs/>
        </w:rPr>
        <w:t>~14 байт на преподавателя</w:t>
      </w:r>
      <w:r w:rsidRPr="0057261B">
        <w:br/>
        <w:t>→ В среднем 1 преподаватель на 20 студентов →</w:t>
      </w:r>
      <w:r w:rsidRPr="0057261B">
        <w:rPr>
          <w:lang w:val="en-US"/>
        </w:rPr>
        <w:t> </w:t>
      </w:r>
      <w:r w:rsidRPr="0057261B">
        <w:t xml:space="preserve">14 × </w:t>
      </w:r>
      <w:r w:rsidRPr="0057261B">
        <w:rPr>
          <w:lang w:val="en-US"/>
        </w:rPr>
        <w:t>N</w:t>
      </w:r>
      <w:r w:rsidRPr="0057261B">
        <w:t xml:space="preserve"> / 20 = 0.7 × </w:t>
      </w:r>
      <w:r w:rsidRPr="0057261B">
        <w:rPr>
          <w:lang w:val="en-US"/>
        </w:rPr>
        <w:t>N</w:t>
      </w:r>
    </w:p>
    <w:p w14:paraId="118CF64F" w14:textId="3F1F3B29" w:rsidR="0057261B" w:rsidRDefault="0057261B" w:rsidP="002E7776">
      <w:pPr>
        <w:ind w:left="1"/>
      </w:pPr>
    </w:p>
    <w:p w14:paraId="048752DE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b/>
          <w:bCs/>
          <w:lang w:val="en-US"/>
        </w:rPr>
        <w:t>Log</w:t>
      </w:r>
    </w:p>
    <w:p w14:paraId="5682BD07" w14:textId="77777777" w:rsidR="0057261B" w:rsidRPr="0057261B" w:rsidRDefault="0057261B" w:rsidP="000F781F">
      <w:pPr>
        <w:numPr>
          <w:ilvl w:val="0"/>
          <w:numId w:val="57"/>
        </w:numPr>
        <w:rPr>
          <w:lang w:val="en-US"/>
        </w:rPr>
      </w:pPr>
      <w:proofErr w:type="spellStart"/>
      <w:r w:rsidRPr="0057261B">
        <w:rPr>
          <w:lang w:val="en-US"/>
        </w:rPr>
        <w:t>user_id</w:t>
      </w:r>
      <w:proofErr w:type="spellEnd"/>
      <w:r w:rsidRPr="0057261B">
        <w:rPr>
          <w:lang w:val="en-US"/>
        </w:rPr>
        <w:t>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709AA017" w14:textId="77777777" w:rsidR="0057261B" w:rsidRPr="0057261B" w:rsidRDefault="0057261B" w:rsidP="000F781F">
      <w:pPr>
        <w:numPr>
          <w:ilvl w:val="0"/>
          <w:numId w:val="57"/>
        </w:numPr>
        <w:rPr>
          <w:lang w:val="en-US"/>
        </w:rPr>
      </w:pPr>
      <w:proofErr w:type="spellStart"/>
      <w:r w:rsidRPr="0057261B">
        <w:rPr>
          <w:lang w:val="en-US"/>
        </w:rPr>
        <w:lastRenderedPageBreak/>
        <w:t>action_type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~10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76FC776E" w14:textId="77777777" w:rsidR="0057261B" w:rsidRPr="0057261B" w:rsidRDefault="0057261B" w:rsidP="000F781F">
      <w:pPr>
        <w:numPr>
          <w:ilvl w:val="0"/>
          <w:numId w:val="57"/>
        </w:numPr>
        <w:rPr>
          <w:lang w:val="en-US"/>
        </w:rPr>
      </w:pPr>
      <w:proofErr w:type="spellStart"/>
      <w:r w:rsidRPr="0057261B">
        <w:rPr>
          <w:lang w:val="en-US"/>
        </w:rPr>
        <w:t>action_date</w:t>
      </w:r>
      <w:proofErr w:type="spellEnd"/>
      <w:r w:rsidRPr="0057261B">
        <w:rPr>
          <w:lang w:val="en-US"/>
        </w:rPr>
        <w:t> (datetime) — </w:t>
      </w:r>
      <w:r w:rsidRPr="0057261B">
        <w:rPr>
          <w:b/>
          <w:bCs/>
          <w:lang w:val="en-US"/>
        </w:rPr>
        <w:t xml:space="preserve">8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4E7EB883" w14:textId="77777777" w:rsidR="0057261B" w:rsidRPr="0057261B" w:rsidRDefault="0057261B" w:rsidP="000F781F">
      <w:pPr>
        <w:numPr>
          <w:ilvl w:val="0"/>
          <w:numId w:val="57"/>
        </w:numPr>
        <w:rPr>
          <w:lang w:val="en-US"/>
        </w:rPr>
      </w:pPr>
      <w:proofErr w:type="spellStart"/>
      <w:r w:rsidRPr="0057261B">
        <w:rPr>
          <w:lang w:val="en-US"/>
        </w:rPr>
        <w:t>affected_entity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~10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6E7955AD" w14:textId="77777777" w:rsidR="0057261B" w:rsidRPr="0057261B" w:rsidRDefault="0057261B" w:rsidP="000F781F">
      <w:pPr>
        <w:numPr>
          <w:ilvl w:val="0"/>
          <w:numId w:val="57"/>
        </w:numPr>
        <w:rPr>
          <w:lang w:val="en-US"/>
        </w:rPr>
      </w:pPr>
      <w:proofErr w:type="spellStart"/>
      <w:r w:rsidRPr="0057261B">
        <w:rPr>
          <w:lang w:val="en-US"/>
        </w:rPr>
        <w:t>entity_id</w:t>
      </w:r>
      <w:proofErr w:type="spellEnd"/>
      <w:r w:rsidRPr="0057261B">
        <w:rPr>
          <w:lang w:val="en-US"/>
        </w:rPr>
        <w:t>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3FD8B0C1" w14:textId="77777777" w:rsidR="0057261B" w:rsidRPr="0057261B" w:rsidRDefault="0057261B" w:rsidP="0057261B">
      <w:pPr>
        <w:ind w:left="1"/>
        <w:rPr>
          <w:lang w:val="en-US"/>
        </w:rPr>
      </w:pPr>
      <w:proofErr w:type="spellStart"/>
      <w:r w:rsidRPr="0057261B">
        <w:rPr>
          <w:lang w:val="en-US"/>
        </w:rPr>
        <w:t>Итого</w:t>
      </w:r>
      <w:proofErr w:type="spellEnd"/>
      <w:r w:rsidRPr="0057261B">
        <w:rPr>
          <w:lang w:val="en-US"/>
        </w:rPr>
        <w:t>: </w:t>
      </w:r>
      <w:r w:rsidRPr="0057261B">
        <w:rPr>
          <w:b/>
          <w:bCs/>
          <w:lang w:val="en-US"/>
        </w:rPr>
        <w:t xml:space="preserve">~36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  <w:r w:rsidRPr="0057261B">
        <w:rPr>
          <w:b/>
          <w:bCs/>
          <w:lang w:val="en-US"/>
        </w:rPr>
        <w:t xml:space="preserve"> × 5 </w:t>
      </w:r>
      <w:proofErr w:type="spellStart"/>
      <w:r w:rsidRPr="0057261B">
        <w:rPr>
          <w:b/>
          <w:bCs/>
          <w:lang w:val="en-US"/>
        </w:rPr>
        <w:t>записей</w:t>
      </w:r>
      <w:proofErr w:type="spellEnd"/>
      <w:r w:rsidRPr="0057261B">
        <w:rPr>
          <w:b/>
          <w:bCs/>
          <w:lang w:val="en-US"/>
        </w:rPr>
        <w:t xml:space="preserve"> = 180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  <w:r w:rsidRPr="0057261B">
        <w:rPr>
          <w:b/>
          <w:bCs/>
          <w:lang w:val="en-US"/>
        </w:rPr>
        <w:t xml:space="preserve"> / </w:t>
      </w:r>
      <w:proofErr w:type="spellStart"/>
      <w:r w:rsidRPr="0057261B">
        <w:rPr>
          <w:b/>
          <w:bCs/>
          <w:lang w:val="en-US"/>
        </w:rPr>
        <w:t>студент</w:t>
      </w:r>
      <w:proofErr w:type="spellEnd"/>
    </w:p>
    <w:p w14:paraId="2C2D6AD0" w14:textId="03871F5B" w:rsidR="0057261B" w:rsidRDefault="0057261B" w:rsidP="002E7776">
      <w:pPr>
        <w:ind w:left="1"/>
      </w:pPr>
    </w:p>
    <w:p w14:paraId="3BD66522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b/>
          <w:bCs/>
          <w:lang w:val="en-US"/>
        </w:rPr>
        <w:t>Subject</w:t>
      </w:r>
    </w:p>
    <w:p w14:paraId="2AF2A4FE" w14:textId="77777777" w:rsidR="0057261B" w:rsidRPr="0057261B" w:rsidRDefault="0057261B" w:rsidP="000F781F">
      <w:pPr>
        <w:numPr>
          <w:ilvl w:val="0"/>
          <w:numId w:val="58"/>
        </w:numPr>
        <w:rPr>
          <w:lang w:val="en-US"/>
        </w:rPr>
      </w:pPr>
      <w:proofErr w:type="spellStart"/>
      <w:r w:rsidRPr="0057261B">
        <w:rPr>
          <w:lang w:val="en-US"/>
        </w:rPr>
        <w:t>subject_name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~25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39B05D5F" w14:textId="77777777" w:rsidR="0057261B" w:rsidRPr="0057261B" w:rsidRDefault="0057261B" w:rsidP="000F781F">
      <w:pPr>
        <w:numPr>
          <w:ilvl w:val="0"/>
          <w:numId w:val="58"/>
        </w:numPr>
        <w:rPr>
          <w:lang w:val="en-US"/>
        </w:rPr>
      </w:pPr>
      <w:r w:rsidRPr="0057261B">
        <w:rPr>
          <w:lang w:val="en-US"/>
        </w:rPr>
        <w:t>semester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3DFAC8B9" w14:textId="77777777" w:rsidR="0057261B" w:rsidRPr="0057261B" w:rsidRDefault="0057261B" w:rsidP="000F781F">
      <w:pPr>
        <w:numPr>
          <w:ilvl w:val="0"/>
          <w:numId w:val="58"/>
        </w:numPr>
        <w:rPr>
          <w:lang w:val="en-US"/>
        </w:rPr>
      </w:pPr>
      <w:r w:rsidRPr="0057261B">
        <w:rPr>
          <w:lang w:val="en-US"/>
        </w:rPr>
        <w:t>hours (int) — </w:t>
      </w:r>
      <w:r w:rsidRPr="0057261B">
        <w:rPr>
          <w:b/>
          <w:bCs/>
          <w:lang w:val="en-US"/>
        </w:rPr>
        <w:t xml:space="preserve">4 </w:t>
      </w:r>
      <w:proofErr w:type="spellStart"/>
      <w:r w:rsidRPr="0057261B">
        <w:rPr>
          <w:b/>
          <w:bCs/>
          <w:lang w:val="en-US"/>
        </w:rPr>
        <w:t>байта</w:t>
      </w:r>
      <w:proofErr w:type="spellEnd"/>
    </w:p>
    <w:p w14:paraId="58F3386C" w14:textId="77777777" w:rsidR="0057261B" w:rsidRPr="0057261B" w:rsidRDefault="0057261B" w:rsidP="0057261B">
      <w:pPr>
        <w:ind w:left="1"/>
      </w:pPr>
      <w:r w:rsidRPr="0057261B">
        <w:t>Итого:</w:t>
      </w:r>
      <w:r w:rsidRPr="0057261B">
        <w:rPr>
          <w:lang w:val="en-US"/>
        </w:rPr>
        <w:t> </w:t>
      </w:r>
      <w:r w:rsidRPr="0057261B">
        <w:rPr>
          <w:b/>
          <w:bCs/>
        </w:rPr>
        <w:t>~33 байта × 150 = 4 950 байт (константа)</w:t>
      </w:r>
    </w:p>
    <w:p w14:paraId="71CAA8D1" w14:textId="1EE56153" w:rsidR="0057261B" w:rsidRDefault="0057261B" w:rsidP="002E7776">
      <w:pPr>
        <w:ind w:left="1"/>
      </w:pPr>
    </w:p>
    <w:p w14:paraId="2DE27CC7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b/>
          <w:bCs/>
          <w:lang w:val="en-US"/>
        </w:rPr>
        <w:t>Program</w:t>
      </w:r>
    </w:p>
    <w:p w14:paraId="64D9B907" w14:textId="77777777" w:rsidR="0057261B" w:rsidRPr="0057261B" w:rsidRDefault="0057261B" w:rsidP="000F781F">
      <w:pPr>
        <w:numPr>
          <w:ilvl w:val="0"/>
          <w:numId w:val="59"/>
        </w:numPr>
        <w:rPr>
          <w:lang w:val="en-US"/>
        </w:rPr>
      </w:pPr>
      <w:proofErr w:type="spellStart"/>
      <w:r w:rsidRPr="0057261B">
        <w:rPr>
          <w:lang w:val="en-US"/>
        </w:rPr>
        <w:t>program_name</w:t>
      </w:r>
      <w:proofErr w:type="spellEnd"/>
      <w:r w:rsidRPr="0057261B">
        <w:rPr>
          <w:lang w:val="en-US"/>
        </w:rPr>
        <w:t> (string) — </w:t>
      </w:r>
      <w:r w:rsidRPr="0057261B">
        <w:rPr>
          <w:b/>
          <w:bCs/>
          <w:lang w:val="en-US"/>
        </w:rPr>
        <w:t xml:space="preserve">~25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0F9C407A" w14:textId="77777777" w:rsidR="0057261B" w:rsidRPr="0057261B" w:rsidRDefault="0057261B" w:rsidP="000F781F">
      <w:pPr>
        <w:numPr>
          <w:ilvl w:val="0"/>
          <w:numId w:val="59"/>
        </w:numPr>
        <w:rPr>
          <w:lang w:val="en-US"/>
        </w:rPr>
      </w:pPr>
      <w:r w:rsidRPr="0057261B">
        <w:rPr>
          <w:lang w:val="en-US"/>
        </w:rPr>
        <w:t>faculty (string) — </w:t>
      </w:r>
      <w:r w:rsidRPr="0057261B">
        <w:rPr>
          <w:b/>
          <w:bCs/>
          <w:lang w:val="en-US"/>
        </w:rPr>
        <w:t xml:space="preserve">~15 </w:t>
      </w:r>
      <w:proofErr w:type="spellStart"/>
      <w:r w:rsidRPr="0057261B">
        <w:rPr>
          <w:b/>
          <w:bCs/>
          <w:lang w:val="en-US"/>
        </w:rPr>
        <w:t>байт</w:t>
      </w:r>
      <w:proofErr w:type="spellEnd"/>
    </w:p>
    <w:p w14:paraId="78623041" w14:textId="77777777" w:rsidR="0057261B" w:rsidRPr="0057261B" w:rsidRDefault="0057261B" w:rsidP="0057261B">
      <w:pPr>
        <w:ind w:left="1"/>
      </w:pPr>
      <w:r w:rsidRPr="0057261B">
        <w:t>Итого:</w:t>
      </w:r>
      <w:r w:rsidRPr="0057261B">
        <w:rPr>
          <w:lang w:val="en-US"/>
        </w:rPr>
        <w:t> </w:t>
      </w:r>
      <w:r w:rsidRPr="0057261B">
        <w:rPr>
          <w:b/>
          <w:bCs/>
        </w:rPr>
        <w:t>~40 байт × ~20 программ = ~800 байт</w:t>
      </w:r>
      <w:r w:rsidRPr="0057261B">
        <w:rPr>
          <w:lang w:val="en-US"/>
        </w:rPr>
        <w:t> </w:t>
      </w:r>
      <w:r w:rsidRPr="0057261B">
        <w:t>→ можно считать</w:t>
      </w:r>
      <w:r w:rsidRPr="0057261B">
        <w:rPr>
          <w:lang w:val="en-US"/>
        </w:rPr>
        <w:t> </w:t>
      </w:r>
      <w:r w:rsidRPr="0057261B">
        <w:rPr>
          <w:b/>
          <w:bCs/>
        </w:rPr>
        <w:t>константой</w:t>
      </w:r>
    </w:p>
    <w:p w14:paraId="6C927D7E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Размер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объектов</w:t>
      </w:r>
      <w:proofErr w:type="spellEnd"/>
      <w:r w:rsidRPr="0057261B">
        <w:rPr>
          <w:b/>
          <w:bCs/>
          <w:lang w:val="en-US"/>
        </w:rPr>
        <w:t xml:space="preserve"> SQL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3907"/>
        <w:gridCol w:w="1372"/>
        <w:gridCol w:w="2754"/>
      </w:tblGrid>
      <w:tr w:rsidR="0057261B" w:rsidRPr="0057261B" w14:paraId="1465CCCB" w14:textId="77777777" w:rsidTr="0057261B">
        <w:trPr>
          <w:tblHeader/>
        </w:trPr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54E92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Объект</w:t>
            </w:r>
            <w:proofErr w:type="spellEnd"/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4245C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Размер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одного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экземпляра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3B7C8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Кол-во</w:t>
            </w:r>
            <w:proofErr w:type="spellEnd"/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E761A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Формула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размера</w:t>
            </w:r>
            <w:proofErr w:type="spellEnd"/>
          </w:p>
        </w:tc>
      </w:tr>
      <w:tr w:rsidR="0057261B" w:rsidRPr="0057261B" w14:paraId="2370B7A4" w14:textId="77777777" w:rsidTr="0057261B"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6E3947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User</w:t>
            </w:r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80EB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~150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A6078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= N</w:t>
            </w:r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3C671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150 × N</w:t>
            </w:r>
          </w:p>
        </w:tc>
      </w:tr>
      <w:tr w:rsidR="0057261B" w:rsidRPr="0057261B" w14:paraId="79FB5325" w14:textId="77777777" w:rsidTr="0057261B"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41D935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Student</w:t>
            </w:r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69CCD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~974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A1015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= N</w:t>
            </w:r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7C487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974 × N</w:t>
            </w:r>
          </w:p>
        </w:tc>
      </w:tr>
      <w:tr w:rsidR="0057261B" w:rsidRPr="0057261B" w14:paraId="022C4470" w14:textId="77777777" w:rsidTr="0057261B"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1A60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lastRenderedPageBreak/>
              <w:t>Professor</w:t>
            </w:r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3C4B6A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~14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2603A9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= N / 20</w:t>
            </w:r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6768CD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0.7 × N</w:t>
            </w:r>
          </w:p>
        </w:tc>
      </w:tr>
      <w:tr w:rsidR="0057261B" w:rsidRPr="0057261B" w14:paraId="4EEDDCC4" w14:textId="77777777" w:rsidTr="0057261B"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4A267F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Log</w:t>
            </w:r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B3BD9D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~180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E1AF4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= 5 × N</w:t>
            </w:r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DD0AA3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180 × N</w:t>
            </w:r>
          </w:p>
        </w:tc>
      </w:tr>
      <w:tr w:rsidR="0057261B" w:rsidRPr="0057261B" w14:paraId="3AC4224F" w14:textId="77777777" w:rsidTr="0057261B"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3B24F8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Subject</w:t>
            </w:r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0608CB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~33 </w:t>
            </w:r>
            <w:proofErr w:type="spellStart"/>
            <w:r w:rsidRPr="0057261B">
              <w:rPr>
                <w:lang w:val="en-US"/>
              </w:rPr>
              <w:t>байта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8C579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= 150</w:t>
            </w:r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0A3C9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4 950 (</w:t>
            </w:r>
            <w:proofErr w:type="spellStart"/>
            <w:r w:rsidRPr="0057261B">
              <w:rPr>
                <w:lang w:val="en-US"/>
              </w:rPr>
              <w:t>константа</w:t>
            </w:r>
            <w:proofErr w:type="spellEnd"/>
            <w:r w:rsidRPr="0057261B">
              <w:rPr>
                <w:lang w:val="en-US"/>
              </w:rPr>
              <w:t>)</w:t>
            </w:r>
          </w:p>
        </w:tc>
      </w:tr>
      <w:tr w:rsidR="0057261B" w:rsidRPr="0057261B" w14:paraId="4A6514A3" w14:textId="77777777" w:rsidTr="0057261B">
        <w:tc>
          <w:tcPr>
            <w:tcW w:w="82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5114A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Program</w:t>
            </w:r>
          </w:p>
        </w:tc>
        <w:tc>
          <w:tcPr>
            <w:tcW w:w="2030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54ED2A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~40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71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B67A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= ~20</w:t>
            </w:r>
          </w:p>
        </w:tc>
        <w:tc>
          <w:tcPr>
            <w:tcW w:w="143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56F21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800 (</w:t>
            </w:r>
            <w:proofErr w:type="spellStart"/>
            <w:r w:rsidRPr="0057261B">
              <w:rPr>
                <w:lang w:val="en-US"/>
              </w:rPr>
              <w:t>константа</w:t>
            </w:r>
            <w:proofErr w:type="spellEnd"/>
            <w:r w:rsidRPr="0057261B">
              <w:rPr>
                <w:lang w:val="en-US"/>
              </w:rPr>
              <w:t>)</w:t>
            </w:r>
          </w:p>
        </w:tc>
      </w:tr>
    </w:tbl>
    <w:p w14:paraId="75C00432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 xml:space="preserve">Общая формула чистого объёма </w:t>
      </w:r>
      <w:proofErr w:type="spellStart"/>
      <w:r w:rsidRPr="0057261B">
        <w:rPr>
          <w:b/>
          <w:bCs/>
          <w:lang w:val="en-US"/>
        </w:rPr>
        <w:t>sql</w:t>
      </w:r>
      <w:proofErr w:type="spellEnd"/>
    </w:p>
    <w:p w14:paraId="626DDA2A" w14:textId="77777777" w:rsidR="0057261B" w:rsidRPr="0057261B" w:rsidRDefault="0057261B" w:rsidP="0057261B">
      <w:pPr>
        <w:ind w:left="1"/>
      </w:pPr>
      <w:proofErr w:type="spellStart"/>
      <w:r w:rsidRPr="0057261B">
        <w:t>Чистый_объем</w:t>
      </w:r>
      <w:proofErr w:type="spellEnd"/>
      <w:r w:rsidRPr="0057261B">
        <w:t>(</w:t>
      </w:r>
      <w:r w:rsidRPr="0057261B">
        <w:rPr>
          <w:lang w:val="en-US"/>
        </w:rPr>
        <w:t>N</w:t>
      </w:r>
      <w:r w:rsidRPr="0057261B">
        <w:t>) =</w:t>
      </w:r>
    </w:p>
    <w:p w14:paraId="2B575B98" w14:textId="77777777" w:rsidR="0057261B" w:rsidRPr="0057261B" w:rsidRDefault="0057261B" w:rsidP="0057261B">
      <w:pPr>
        <w:ind w:left="1"/>
        <w:rPr>
          <w:lang w:val="en-US"/>
        </w:rPr>
      </w:pPr>
      <w:r w:rsidRPr="0057261B">
        <w:t xml:space="preserve">    </w:t>
      </w:r>
      <w:r w:rsidRPr="0057261B">
        <w:rPr>
          <w:lang w:val="en-US"/>
        </w:rPr>
        <w:t>150 × N       // User</w:t>
      </w:r>
    </w:p>
    <w:p w14:paraId="5161A3FE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+ 974 × N       // Student</w:t>
      </w:r>
    </w:p>
    <w:p w14:paraId="29DD35F2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+ 0.7 × N       // Professor</w:t>
      </w:r>
    </w:p>
    <w:p w14:paraId="266B4342" w14:textId="77777777" w:rsidR="0057261B" w:rsidRPr="0057261B" w:rsidRDefault="0057261B" w:rsidP="0057261B">
      <w:pPr>
        <w:ind w:left="1"/>
        <w:rPr>
          <w:lang w:val="en-US"/>
        </w:rPr>
      </w:pPr>
      <w:r w:rsidRPr="0057261B">
        <w:rPr>
          <w:lang w:val="en-US"/>
        </w:rPr>
        <w:t xml:space="preserve">  + 180 × N       // Log</w:t>
      </w:r>
    </w:p>
    <w:p w14:paraId="7BFFF33F" w14:textId="77777777" w:rsidR="0057261B" w:rsidRPr="0057261B" w:rsidRDefault="0057261B" w:rsidP="0057261B">
      <w:pPr>
        <w:ind w:left="1"/>
      </w:pPr>
      <w:r w:rsidRPr="0057261B">
        <w:rPr>
          <w:lang w:val="en-US"/>
        </w:rPr>
        <w:t xml:space="preserve">  </w:t>
      </w:r>
      <w:r w:rsidRPr="0057261B">
        <w:t xml:space="preserve">+ 4 950         // </w:t>
      </w:r>
      <w:r w:rsidRPr="0057261B">
        <w:rPr>
          <w:lang w:val="en-US"/>
        </w:rPr>
        <w:t>Subject</w:t>
      </w:r>
    </w:p>
    <w:p w14:paraId="2523A18A" w14:textId="77777777" w:rsidR="0057261B" w:rsidRPr="0057261B" w:rsidRDefault="0057261B" w:rsidP="0057261B">
      <w:pPr>
        <w:ind w:left="1"/>
      </w:pPr>
      <w:r w:rsidRPr="0057261B">
        <w:t xml:space="preserve">  + 800           // </w:t>
      </w:r>
      <w:r w:rsidRPr="0057261B">
        <w:rPr>
          <w:lang w:val="en-US"/>
        </w:rPr>
        <w:t>Program</w:t>
      </w:r>
    </w:p>
    <w:p w14:paraId="62F8E31A" w14:textId="77777777" w:rsidR="0057261B" w:rsidRPr="0057261B" w:rsidRDefault="0057261B" w:rsidP="0057261B">
      <w:pPr>
        <w:ind w:left="1"/>
      </w:pPr>
      <w:r w:rsidRPr="0057261B">
        <w:t>Или:</w:t>
      </w:r>
    </w:p>
    <w:p w14:paraId="012D5097" w14:textId="77777777" w:rsidR="0057261B" w:rsidRPr="0057261B" w:rsidRDefault="0057261B" w:rsidP="0057261B">
      <w:pPr>
        <w:ind w:left="1"/>
      </w:pPr>
      <w:proofErr w:type="spellStart"/>
      <w:r w:rsidRPr="0057261B">
        <w:t>Чистый_объем</w:t>
      </w:r>
      <w:proofErr w:type="spellEnd"/>
      <w:r w:rsidRPr="0057261B">
        <w:t>(</w:t>
      </w:r>
      <w:r w:rsidRPr="0057261B">
        <w:rPr>
          <w:lang w:val="en-US"/>
        </w:rPr>
        <w:t>N</w:t>
      </w:r>
      <w:r w:rsidRPr="0057261B">
        <w:t xml:space="preserve">) = 1 304.7 × </w:t>
      </w:r>
      <w:r w:rsidRPr="0057261B">
        <w:rPr>
          <w:lang w:val="en-US"/>
        </w:rPr>
        <w:t>N</w:t>
      </w:r>
      <w:r w:rsidRPr="0057261B">
        <w:t xml:space="preserve"> + 5 750 байт</w:t>
      </w:r>
    </w:p>
    <w:p w14:paraId="427952CC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>Избыточность реляционной модели</w:t>
      </w:r>
    </w:p>
    <w:p w14:paraId="436A40D0" w14:textId="77777777" w:rsidR="0057261B" w:rsidRPr="0057261B" w:rsidRDefault="0057261B" w:rsidP="0057261B">
      <w:pPr>
        <w:ind w:left="1"/>
      </w:pPr>
      <w:r w:rsidRPr="0057261B">
        <w:t xml:space="preserve">Избыточность = </w:t>
      </w:r>
      <w:proofErr w:type="spellStart"/>
      <w:r w:rsidRPr="0057261B">
        <w:t>Общий_объем</w:t>
      </w:r>
      <w:proofErr w:type="spellEnd"/>
      <w:r w:rsidRPr="0057261B">
        <w:t xml:space="preserve"> / </w:t>
      </w:r>
      <w:proofErr w:type="spellStart"/>
      <w:r w:rsidRPr="0057261B">
        <w:t>Чистый_объем</w:t>
      </w:r>
      <w:proofErr w:type="spellEnd"/>
    </w:p>
    <w:p w14:paraId="5E4555A9" w14:textId="77777777" w:rsidR="0057261B" w:rsidRPr="0057261B" w:rsidRDefault="0057261B" w:rsidP="0057261B">
      <w:pPr>
        <w:ind w:left="1"/>
      </w:pPr>
      <w:r w:rsidRPr="0057261B">
        <w:t>Подставим формулы:</w:t>
      </w:r>
    </w:p>
    <w:p w14:paraId="24F41607" w14:textId="77777777" w:rsidR="0057261B" w:rsidRPr="0057261B" w:rsidRDefault="0057261B" w:rsidP="0057261B">
      <w:pPr>
        <w:ind w:left="1"/>
      </w:pPr>
      <w:proofErr w:type="spellStart"/>
      <w:r w:rsidRPr="0057261B">
        <w:t>Общий_объем</w:t>
      </w:r>
      <w:proofErr w:type="spellEnd"/>
      <w:r w:rsidRPr="0057261B">
        <w:t>(</w:t>
      </w:r>
      <w:proofErr w:type="gramStart"/>
      <w:r w:rsidRPr="0057261B">
        <w:rPr>
          <w:lang w:val="en-US"/>
        </w:rPr>
        <w:t>N</w:t>
      </w:r>
      <w:r w:rsidRPr="0057261B">
        <w:t xml:space="preserve">)   </w:t>
      </w:r>
      <w:proofErr w:type="gramEnd"/>
      <w:r w:rsidRPr="0057261B">
        <w:t xml:space="preserve">  = 2 487.5 × </w:t>
      </w:r>
      <w:r w:rsidRPr="0057261B">
        <w:rPr>
          <w:lang w:val="en-US"/>
        </w:rPr>
        <w:t>N</w:t>
      </w:r>
      <w:r w:rsidRPr="0057261B">
        <w:t xml:space="preserve"> + 10 150</w:t>
      </w:r>
    </w:p>
    <w:p w14:paraId="42FDD805" w14:textId="77777777" w:rsidR="0057261B" w:rsidRPr="0057261B" w:rsidRDefault="0057261B" w:rsidP="0057261B">
      <w:pPr>
        <w:ind w:left="1"/>
      </w:pPr>
      <w:proofErr w:type="spellStart"/>
      <w:r w:rsidRPr="0057261B">
        <w:t>Чистый_объем</w:t>
      </w:r>
      <w:proofErr w:type="spellEnd"/>
      <w:r w:rsidRPr="0057261B">
        <w:t>(</w:t>
      </w:r>
      <w:proofErr w:type="gramStart"/>
      <w:r w:rsidRPr="0057261B">
        <w:rPr>
          <w:lang w:val="en-US"/>
        </w:rPr>
        <w:t>N</w:t>
      </w:r>
      <w:r w:rsidRPr="0057261B">
        <w:t xml:space="preserve">)   </w:t>
      </w:r>
      <w:proofErr w:type="gramEnd"/>
      <w:r w:rsidRPr="0057261B">
        <w:t xml:space="preserve"> = 1 304.7 × </w:t>
      </w:r>
      <w:r w:rsidRPr="0057261B">
        <w:rPr>
          <w:lang w:val="en-US"/>
        </w:rPr>
        <w:t>N</w:t>
      </w:r>
      <w:r w:rsidRPr="0057261B">
        <w:t xml:space="preserve"> + 5 750</w:t>
      </w:r>
    </w:p>
    <w:p w14:paraId="1F550A9D" w14:textId="77777777" w:rsidR="0057261B" w:rsidRPr="0057261B" w:rsidRDefault="0057261B" w:rsidP="0057261B">
      <w:pPr>
        <w:ind w:left="1"/>
      </w:pPr>
      <w:r w:rsidRPr="0057261B">
        <w:t xml:space="preserve">Избыточность = (2 487.5 × </w:t>
      </w:r>
      <w:r w:rsidRPr="0057261B">
        <w:rPr>
          <w:lang w:val="en-US"/>
        </w:rPr>
        <w:t>N</w:t>
      </w:r>
      <w:r w:rsidRPr="0057261B">
        <w:t xml:space="preserve"> + 10 150) / (1 304.7 × </w:t>
      </w:r>
      <w:r w:rsidRPr="0057261B">
        <w:rPr>
          <w:lang w:val="en-US"/>
        </w:rPr>
        <w:t>N</w:t>
      </w:r>
      <w:r w:rsidRPr="0057261B">
        <w:t xml:space="preserve"> + 5 750)</w:t>
      </w:r>
    </w:p>
    <w:p w14:paraId="3425900F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lastRenderedPageBreak/>
        <w:t>Примеры избыточности для разных значений</w:t>
      </w:r>
      <w:r w:rsidRPr="0057261B">
        <w:rPr>
          <w:b/>
          <w:bCs/>
          <w:lang w:val="en-US"/>
        </w:rPr>
        <w:t> N </w:t>
      </w:r>
      <w:r w:rsidRPr="0057261B">
        <w:rPr>
          <w:b/>
          <w:bCs/>
        </w:rPr>
        <w:t>реляционной БД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9"/>
        <w:gridCol w:w="4213"/>
      </w:tblGrid>
      <w:tr w:rsidR="0057261B" w:rsidRPr="0057261B" w14:paraId="6AB81C54" w14:textId="77777777" w:rsidTr="0057261B">
        <w:trPr>
          <w:tblHeader/>
        </w:trPr>
        <w:tc>
          <w:tcPr>
            <w:tcW w:w="28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460D3" w14:textId="77777777" w:rsidR="0057261B" w:rsidRPr="0057261B" w:rsidRDefault="0057261B" w:rsidP="0057261B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Кол-во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lang w:val="en-US"/>
              </w:rPr>
              <w:t>студентов</w:t>
            </w:r>
            <w:proofErr w:type="spellEnd"/>
            <w:r w:rsidRPr="0057261B">
              <w:rPr>
                <w:b/>
                <w:bCs/>
                <w:lang w:val="en-US"/>
              </w:rPr>
              <w:t xml:space="preserve"> (N)</w:t>
            </w:r>
          </w:p>
        </w:tc>
        <w:tc>
          <w:tcPr>
            <w:tcW w:w="21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D33C2B" w14:textId="77777777" w:rsidR="0057261B" w:rsidRPr="0057261B" w:rsidRDefault="0057261B" w:rsidP="0057261B">
            <w:pPr>
              <w:ind w:left="1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Избыточность</w:t>
            </w:r>
            <w:proofErr w:type="spellEnd"/>
          </w:p>
        </w:tc>
      </w:tr>
      <w:tr w:rsidR="0057261B" w:rsidRPr="0057261B" w14:paraId="72BC3E15" w14:textId="77777777" w:rsidTr="0057261B">
        <w:tc>
          <w:tcPr>
            <w:tcW w:w="28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3B322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lang w:val="en-US"/>
              </w:rPr>
              <w:t>1 000</w:t>
            </w:r>
          </w:p>
        </w:tc>
        <w:tc>
          <w:tcPr>
            <w:tcW w:w="21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BF96A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1.91</w:t>
            </w:r>
          </w:p>
        </w:tc>
      </w:tr>
      <w:tr w:rsidR="0057261B" w:rsidRPr="0057261B" w14:paraId="236FFCD0" w14:textId="77777777" w:rsidTr="0057261B">
        <w:tc>
          <w:tcPr>
            <w:tcW w:w="28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69F05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lang w:val="en-US"/>
              </w:rPr>
              <w:t>10 000</w:t>
            </w:r>
          </w:p>
        </w:tc>
        <w:tc>
          <w:tcPr>
            <w:tcW w:w="21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F522B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1.91</w:t>
            </w:r>
          </w:p>
        </w:tc>
      </w:tr>
      <w:tr w:rsidR="0057261B" w:rsidRPr="0057261B" w14:paraId="1350C433" w14:textId="77777777" w:rsidTr="0057261B">
        <w:tc>
          <w:tcPr>
            <w:tcW w:w="28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26C17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lang w:val="en-US"/>
              </w:rPr>
              <w:t>100 000</w:t>
            </w:r>
          </w:p>
        </w:tc>
        <w:tc>
          <w:tcPr>
            <w:tcW w:w="21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96E80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1.91</w:t>
            </w:r>
          </w:p>
        </w:tc>
      </w:tr>
      <w:tr w:rsidR="0057261B" w:rsidRPr="0057261B" w14:paraId="35914A1A" w14:textId="77777777" w:rsidTr="0057261B">
        <w:tc>
          <w:tcPr>
            <w:tcW w:w="2811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385A3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proofErr w:type="spellStart"/>
            <w:r w:rsidRPr="0057261B">
              <w:rPr>
                <w:lang w:val="en-US"/>
              </w:rPr>
              <w:t>NtoinftyNtoinfty</w:t>
            </w:r>
            <w:proofErr w:type="spellEnd"/>
          </w:p>
        </w:tc>
        <w:tc>
          <w:tcPr>
            <w:tcW w:w="218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AA8A87" w14:textId="77777777" w:rsidR="0057261B" w:rsidRPr="0057261B" w:rsidRDefault="0057261B" w:rsidP="0057261B">
            <w:pPr>
              <w:ind w:left="1"/>
              <w:rPr>
                <w:lang w:val="en-US"/>
              </w:rPr>
            </w:pPr>
            <w:r w:rsidRPr="0057261B">
              <w:rPr>
                <w:b/>
                <w:bCs/>
                <w:lang w:val="en-US"/>
              </w:rPr>
              <w:t>1.91</w:t>
            </w:r>
          </w:p>
        </w:tc>
      </w:tr>
    </w:tbl>
    <w:p w14:paraId="60D375E8" w14:textId="6465C225" w:rsidR="0057261B" w:rsidRDefault="0057261B" w:rsidP="002E7776">
      <w:pPr>
        <w:ind w:left="1"/>
      </w:pPr>
    </w:p>
    <w:p w14:paraId="5B466119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>Направление роста модели при увеличении количества объектов каждой сущности</w:t>
      </w:r>
    </w:p>
    <w:p w14:paraId="3607E488" w14:textId="77777777" w:rsidR="0057261B" w:rsidRPr="0057261B" w:rsidRDefault="0057261B" w:rsidP="0057261B">
      <w:pPr>
        <w:ind w:left="1"/>
      </w:pPr>
      <w:r w:rsidRPr="0057261B">
        <w:t>Реляционная модель масштабируется линейно по количеству студентов</w:t>
      </w:r>
      <w:r w:rsidRPr="0057261B">
        <w:rPr>
          <w:lang w:val="en-US"/>
        </w:rPr>
        <w:t> N</w:t>
      </w:r>
      <w:r w:rsidRPr="0057261B">
        <w:t>, поскольку практически все основные сущности (такие как</w:t>
      </w:r>
      <w:r w:rsidRPr="0057261B">
        <w:rPr>
          <w:lang w:val="en-US"/>
        </w:rPr>
        <w:t> User</w:t>
      </w:r>
      <w:r w:rsidRPr="0057261B">
        <w:t>,</w:t>
      </w:r>
      <w:r w:rsidRPr="0057261B">
        <w:rPr>
          <w:lang w:val="en-US"/>
        </w:rPr>
        <w:t> Student</w:t>
      </w:r>
      <w:r w:rsidRPr="0057261B">
        <w:t>,</w:t>
      </w:r>
      <w:r w:rsidRPr="0057261B">
        <w:rPr>
          <w:lang w:val="en-US"/>
        </w:rPr>
        <w:t> Statistic</w:t>
      </w:r>
      <w:r w:rsidRPr="0057261B">
        <w:t>,</w:t>
      </w:r>
      <w:r w:rsidRPr="0057261B">
        <w:rPr>
          <w:lang w:val="en-US"/>
        </w:rPr>
        <w:t> </w:t>
      </w:r>
      <w:proofErr w:type="spellStart"/>
      <w:r w:rsidRPr="0057261B">
        <w:rPr>
          <w:lang w:val="en-US"/>
        </w:rPr>
        <w:t>MarksBook</w:t>
      </w:r>
      <w:proofErr w:type="spellEnd"/>
      <w:r w:rsidRPr="0057261B">
        <w:t>,</w:t>
      </w:r>
      <w:r w:rsidRPr="0057261B">
        <w:rPr>
          <w:lang w:val="en-US"/>
        </w:rPr>
        <w:t> Log</w:t>
      </w:r>
      <w:r w:rsidRPr="0057261B">
        <w:t>,</w:t>
      </w:r>
      <w:r w:rsidRPr="0057261B">
        <w:rPr>
          <w:lang w:val="en-US"/>
        </w:rPr>
        <w:t> </w:t>
      </w:r>
      <w:proofErr w:type="spellStart"/>
      <w:r w:rsidRPr="0057261B">
        <w:rPr>
          <w:lang w:val="en-US"/>
        </w:rPr>
        <w:t>StudentActivity</w:t>
      </w:r>
      <w:proofErr w:type="spellEnd"/>
      <w:r w:rsidRPr="0057261B">
        <w:t>,</w:t>
      </w:r>
      <w:r w:rsidRPr="0057261B">
        <w:rPr>
          <w:lang w:val="en-US"/>
        </w:rPr>
        <w:t> Attendance</w:t>
      </w:r>
      <w:r w:rsidRPr="0057261B">
        <w:t>) прямо или косвенно связаны со студентом.</w:t>
      </w:r>
    </w:p>
    <w:p w14:paraId="67D71730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Сравнение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моделей</w:t>
      </w:r>
      <w:proofErr w:type="spellEnd"/>
    </w:p>
    <w:p w14:paraId="41A167DA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t>Удельный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объём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информации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3393"/>
        <w:gridCol w:w="3393"/>
      </w:tblGrid>
      <w:tr w:rsidR="0057261B" w:rsidRPr="0057261B" w14:paraId="44D10A69" w14:textId="77777777" w:rsidTr="0057261B">
        <w:trPr>
          <w:tblHeader/>
        </w:trPr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19E0BF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proofErr w:type="spellStart"/>
            <w:r w:rsidRPr="0057261B">
              <w:rPr>
                <w:b/>
                <w:bCs/>
                <w:lang w:val="en-US"/>
              </w:rPr>
              <w:t>Параметр</w:t>
            </w:r>
            <w:proofErr w:type="spellEnd"/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FF553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r w:rsidRPr="0057261B">
              <w:rPr>
                <w:b/>
                <w:bCs/>
                <w:lang w:val="en-US"/>
              </w:rPr>
              <w:t>NoSQL</w:t>
            </w:r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3473F" w14:textId="77777777" w:rsidR="0057261B" w:rsidRPr="0057261B" w:rsidRDefault="0057261B" w:rsidP="0057261B">
            <w:pPr>
              <w:ind w:firstLine="0"/>
              <w:rPr>
                <w:b/>
                <w:bCs/>
                <w:lang w:val="en-US"/>
              </w:rPr>
            </w:pPr>
            <w:r w:rsidRPr="0057261B">
              <w:rPr>
                <w:b/>
                <w:bCs/>
                <w:lang w:val="en-US"/>
              </w:rPr>
              <w:t>SQL</w:t>
            </w:r>
          </w:p>
        </w:tc>
      </w:tr>
      <w:tr w:rsidR="0057261B" w:rsidRPr="0057261B" w14:paraId="0A25D8D6" w14:textId="77777777" w:rsidTr="0057261B"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945C6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proofErr w:type="spellStart"/>
            <w:r w:rsidRPr="0057261B">
              <w:rPr>
                <w:lang w:val="en-US"/>
              </w:rPr>
              <w:t>Формула</w:t>
            </w:r>
            <w:proofErr w:type="spellEnd"/>
            <w:r w:rsidRPr="0057261B">
              <w:rPr>
                <w:lang w:val="en-US"/>
              </w:rPr>
              <w:t xml:space="preserve"> </w:t>
            </w:r>
            <w:proofErr w:type="spellStart"/>
            <w:r w:rsidRPr="0057261B">
              <w:rPr>
                <w:lang w:val="en-US"/>
              </w:rPr>
              <w:t>объёма</w:t>
            </w:r>
            <w:proofErr w:type="spellEnd"/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6786D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2 566.8 × N + 24 000 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6A99E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2 487.5 × N + 10 150 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</w:p>
        </w:tc>
      </w:tr>
      <w:tr w:rsidR="0057261B" w:rsidRPr="0057261B" w14:paraId="54BCD2EE" w14:textId="77777777" w:rsidTr="0057261B"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C3353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proofErr w:type="spellStart"/>
            <w:r w:rsidRPr="0057261B">
              <w:rPr>
                <w:lang w:val="en-US"/>
              </w:rPr>
              <w:t>Объём</w:t>
            </w:r>
            <w:proofErr w:type="spellEnd"/>
            <w:r w:rsidRPr="0057261B">
              <w:rPr>
                <w:lang w:val="en-US"/>
              </w:rPr>
              <w:t xml:space="preserve"> </w:t>
            </w:r>
            <w:proofErr w:type="spellStart"/>
            <w:r w:rsidRPr="0057261B">
              <w:rPr>
                <w:lang w:val="en-US"/>
              </w:rPr>
              <w:t>при</w:t>
            </w:r>
            <w:proofErr w:type="spellEnd"/>
            <w:r w:rsidRPr="0057261B">
              <w:rPr>
                <w:lang w:val="en-US"/>
              </w:rPr>
              <w:t> N = 10 000</w:t>
            </w:r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9F017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25 692 000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  <w:r w:rsidRPr="0057261B">
              <w:rPr>
                <w:lang w:val="en-US"/>
              </w:rPr>
              <w:t xml:space="preserve"> (~24.5 МБ)</w:t>
            </w:r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C5C46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 xml:space="preserve">24 885 150 </w:t>
            </w:r>
            <w:proofErr w:type="spellStart"/>
            <w:r w:rsidRPr="0057261B">
              <w:rPr>
                <w:lang w:val="en-US"/>
              </w:rPr>
              <w:t>байт</w:t>
            </w:r>
            <w:proofErr w:type="spellEnd"/>
            <w:r w:rsidRPr="0057261B">
              <w:rPr>
                <w:lang w:val="en-US"/>
              </w:rPr>
              <w:t xml:space="preserve"> (~23.7 МБ)</w:t>
            </w:r>
          </w:p>
        </w:tc>
      </w:tr>
      <w:tr w:rsidR="0057261B" w:rsidRPr="0057261B" w14:paraId="2D7610E5" w14:textId="77777777" w:rsidTr="0057261B">
        <w:tc>
          <w:tcPr>
            <w:tcW w:w="1474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4C4B5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proofErr w:type="spellStart"/>
            <w:r w:rsidRPr="0057261B">
              <w:rPr>
                <w:lang w:val="en-US"/>
              </w:rPr>
              <w:t>Избыточность</w:t>
            </w:r>
            <w:proofErr w:type="spellEnd"/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B4233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~2.32</w:t>
            </w:r>
          </w:p>
        </w:tc>
        <w:tc>
          <w:tcPr>
            <w:tcW w:w="1763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76E7A" w14:textId="77777777" w:rsidR="0057261B" w:rsidRPr="0057261B" w:rsidRDefault="0057261B" w:rsidP="0057261B">
            <w:pPr>
              <w:ind w:firstLine="0"/>
              <w:rPr>
                <w:lang w:val="en-US"/>
              </w:rPr>
            </w:pPr>
            <w:r w:rsidRPr="0057261B">
              <w:rPr>
                <w:lang w:val="en-US"/>
              </w:rPr>
              <w:t>~1.91</w:t>
            </w:r>
          </w:p>
        </w:tc>
      </w:tr>
    </w:tbl>
    <w:p w14:paraId="2ED5EDE5" w14:textId="2AC375F2" w:rsidR="0057261B" w:rsidRDefault="0057261B" w:rsidP="002E7776">
      <w:pPr>
        <w:ind w:left="1"/>
      </w:pPr>
    </w:p>
    <w:p w14:paraId="7770406A" w14:textId="77777777" w:rsidR="0057261B" w:rsidRPr="0057261B" w:rsidRDefault="0057261B" w:rsidP="0057261B">
      <w:pPr>
        <w:ind w:left="1"/>
        <w:rPr>
          <w:b/>
          <w:bCs/>
          <w:lang w:val="en-US"/>
        </w:rPr>
      </w:pPr>
      <w:proofErr w:type="spellStart"/>
      <w:r w:rsidRPr="0057261B">
        <w:rPr>
          <w:b/>
          <w:bCs/>
          <w:lang w:val="en-US"/>
        </w:rPr>
        <w:lastRenderedPageBreak/>
        <w:t>Запросы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по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отдельным</w:t>
      </w:r>
      <w:proofErr w:type="spellEnd"/>
      <w:r w:rsidRPr="0057261B">
        <w:rPr>
          <w:b/>
          <w:bCs/>
          <w:lang w:val="en-US"/>
        </w:rPr>
        <w:t xml:space="preserve"> </w:t>
      </w:r>
      <w:proofErr w:type="spellStart"/>
      <w:r w:rsidRPr="0057261B">
        <w:rPr>
          <w:b/>
          <w:bCs/>
          <w:lang w:val="en-US"/>
        </w:rPr>
        <w:t>юзкейсам</w:t>
      </w:r>
      <w:proofErr w:type="spellEnd"/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2"/>
        <w:gridCol w:w="2267"/>
        <w:gridCol w:w="5403"/>
      </w:tblGrid>
      <w:tr w:rsidR="0057261B" w:rsidRPr="0057261B" w14:paraId="1A493D68" w14:textId="77777777" w:rsidTr="0057261B">
        <w:trPr>
          <w:tblHeader/>
        </w:trPr>
        <w:tc>
          <w:tcPr>
            <w:tcW w:w="9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42C74" w14:textId="77777777" w:rsidR="0057261B" w:rsidRPr="0057261B" w:rsidRDefault="0057261B" w:rsidP="0057261B">
            <w:pPr>
              <w:ind w:firstLine="0"/>
              <w:rPr>
                <w:b/>
                <w:bCs/>
                <w:sz w:val="24"/>
                <w:szCs w:val="20"/>
                <w:lang w:val="en-US"/>
              </w:rPr>
            </w:pP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Юзкейс</w:t>
            </w:r>
            <w:proofErr w:type="spellEnd"/>
          </w:p>
        </w:tc>
        <w:tc>
          <w:tcPr>
            <w:tcW w:w="115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A210E" w14:textId="77777777" w:rsidR="0057261B" w:rsidRPr="0057261B" w:rsidRDefault="0057261B" w:rsidP="0057261B">
            <w:pPr>
              <w:ind w:firstLine="0"/>
              <w:rPr>
                <w:b/>
                <w:bCs/>
                <w:sz w:val="24"/>
                <w:szCs w:val="20"/>
                <w:lang w:val="en-US"/>
              </w:rPr>
            </w:pPr>
            <w:r w:rsidRPr="0057261B">
              <w:rPr>
                <w:b/>
                <w:bCs/>
                <w:sz w:val="24"/>
                <w:szCs w:val="20"/>
                <w:lang w:val="en-US"/>
              </w:rPr>
              <w:t>NoSQL</w:t>
            </w:r>
          </w:p>
        </w:tc>
        <w:tc>
          <w:tcPr>
            <w:tcW w:w="28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2D16D" w14:textId="77777777" w:rsidR="0057261B" w:rsidRPr="0057261B" w:rsidRDefault="0057261B" w:rsidP="0057261B">
            <w:pPr>
              <w:ind w:firstLine="0"/>
              <w:rPr>
                <w:b/>
                <w:bCs/>
                <w:sz w:val="24"/>
                <w:szCs w:val="20"/>
                <w:lang w:val="en-US"/>
              </w:rPr>
            </w:pPr>
            <w:r w:rsidRPr="0057261B">
              <w:rPr>
                <w:b/>
                <w:bCs/>
                <w:sz w:val="24"/>
                <w:szCs w:val="20"/>
                <w:lang w:val="en-US"/>
              </w:rPr>
              <w:t>SQL</w:t>
            </w:r>
          </w:p>
        </w:tc>
      </w:tr>
      <w:tr w:rsidR="0057261B" w:rsidRPr="0057261B" w14:paraId="2E3410B3" w14:textId="77777777" w:rsidTr="0057261B">
        <w:tc>
          <w:tcPr>
            <w:tcW w:w="9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C58D89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b/>
                <w:bCs/>
                <w:sz w:val="24"/>
                <w:szCs w:val="20"/>
                <w:lang w:val="en-US"/>
              </w:rPr>
              <w:t xml:space="preserve">1. </w:t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Получить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одного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студента</w:t>
            </w:r>
            <w:proofErr w:type="spellEnd"/>
          </w:p>
        </w:tc>
        <w:tc>
          <w:tcPr>
            <w:tcW w:w="115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37092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t>1 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find_</w:t>
            </w:r>
            <w:proofErr w:type="gramStart"/>
            <w:r w:rsidRPr="0057261B">
              <w:rPr>
                <w:sz w:val="24"/>
                <w:szCs w:val="20"/>
                <w:lang w:val="en-US"/>
              </w:rPr>
              <w:t>one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(</w:t>
            </w:r>
            <w:proofErr w:type="gramEnd"/>
            <w:r w:rsidRPr="0057261B">
              <w:rPr>
                <w:sz w:val="24"/>
                <w:szCs w:val="20"/>
                <w:lang w:val="en-US"/>
              </w:rPr>
              <w:t>Student)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Коллекции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1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O(1)</w:t>
            </w:r>
          </w:p>
        </w:tc>
        <w:tc>
          <w:tcPr>
            <w:tcW w:w="28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28CE5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t>1 SELECT с JOIN (Statistic, 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MarksBook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, Subject)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Таблицы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4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O(k)</w:t>
            </w:r>
          </w:p>
        </w:tc>
      </w:tr>
      <w:tr w:rsidR="0057261B" w:rsidRPr="0057261B" w14:paraId="43AECAE8" w14:textId="77777777" w:rsidTr="0057261B">
        <w:tc>
          <w:tcPr>
            <w:tcW w:w="9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15EE6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b/>
                <w:bCs/>
                <w:sz w:val="24"/>
                <w:szCs w:val="20"/>
                <w:lang w:val="en-US"/>
              </w:rPr>
              <w:t xml:space="preserve">2. </w:t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Студент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 xml:space="preserve"> + User</w:t>
            </w:r>
          </w:p>
        </w:tc>
        <w:tc>
          <w:tcPr>
            <w:tcW w:w="115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52560C" w14:textId="77777777" w:rsidR="0057261B" w:rsidRPr="0057261B" w:rsidRDefault="0057261B" w:rsidP="0057261B">
            <w:pPr>
              <w:ind w:firstLine="0"/>
              <w:rPr>
                <w:sz w:val="24"/>
                <w:szCs w:val="20"/>
              </w:rPr>
            </w:pPr>
            <w:r w:rsidRPr="0057261B">
              <w:rPr>
                <w:sz w:val="24"/>
                <w:szCs w:val="20"/>
              </w:rPr>
              <w:t>1</w:t>
            </w:r>
            <w:r w:rsidRPr="0057261B">
              <w:rPr>
                <w:sz w:val="24"/>
                <w:szCs w:val="20"/>
                <w:lang w:val="en-US"/>
              </w:rPr>
              <w:t> aggregate </w:t>
            </w:r>
            <w:r w:rsidRPr="0057261B">
              <w:rPr>
                <w:sz w:val="24"/>
                <w:szCs w:val="20"/>
              </w:rPr>
              <w:t>с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r w:rsidRPr="0057261B">
              <w:rPr>
                <w:sz w:val="24"/>
                <w:szCs w:val="20"/>
              </w:rPr>
              <w:t>$</w:t>
            </w:r>
            <w:r w:rsidRPr="0057261B">
              <w:rPr>
                <w:sz w:val="24"/>
                <w:szCs w:val="20"/>
                <w:lang w:val="en-US"/>
              </w:rPr>
              <w:t>lookup </w:t>
            </w:r>
            <w:r w:rsidRPr="0057261B">
              <w:rPr>
                <w:sz w:val="24"/>
                <w:szCs w:val="20"/>
              </w:rPr>
              <w:t>(</w:t>
            </w:r>
            <w:r w:rsidRPr="0057261B">
              <w:rPr>
                <w:sz w:val="24"/>
                <w:szCs w:val="20"/>
                <w:lang w:val="en-US"/>
              </w:rPr>
              <w:t>User</w:t>
            </w:r>
            <w:r w:rsidRPr="0057261B">
              <w:rPr>
                <w:sz w:val="24"/>
                <w:szCs w:val="20"/>
              </w:rPr>
              <w:t>)</w:t>
            </w:r>
            <w:r w:rsidRPr="0057261B">
              <w:rPr>
                <w:sz w:val="24"/>
                <w:szCs w:val="20"/>
              </w:rPr>
              <w:br/>
              <w:t>Коллекции: 2</w:t>
            </w:r>
            <w:r w:rsidRPr="0057261B">
              <w:rPr>
                <w:sz w:val="24"/>
                <w:szCs w:val="20"/>
              </w:rPr>
              <w:br/>
            </w:r>
            <w:r w:rsidRPr="0057261B">
              <w:rPr>
                <w:b/>
                <w:bCs/>
                <w:sz w:val="24"/>
                <w:szCs w:val="20"/>
              </w:rPr>
              <w:t>Сложность: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proofErr w:type="gramStart"/>
            <w:r w:rsidRPr="0057261B">
              <w:rPr>
                <w:sz w:val="24"/>
                <w:szCs w:val="20"/>
                <w:lang w:val="en-US"/>
              </w:rPr>
              <w:t>O</w:t>
            </w:r>
            <w:r w:rsidRPr="0057261B">
              <w:rPr>
                <w:sz w:val="24"/>
                <w:szCs w:val="20"/>
              </w:rPr>
              <w:t>(</w:t>
            </w:r>
            <w:proofErr w:type="gramEnd"/>
            <w:r w:rsidRPr="0057261B">
              <w:rPr>
                <w:sz w:val="24"/>
                <w:szCs w:val="20"/>
              </w:rPr>
              <w:t>1)</w:t>
            </w:r>
          </w:p>
        </w:tc>
        <w:tc>
          <w:tcPr>
            <w:tcW w:w="28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C08EA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t>1 SELECT с JOIN (User, Statistic, 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MarksBook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, Subject)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Таблицы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5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O(k)</w:t>
            </w:r>
          </w:p>
        </w:tc>
      </w:tr>
      <w:tr w:rsidR="0057261B" w:rsidRPr="0057261B" w14:paraId="19EA93E6" w14:textId="77777777" w:rsidTr="0057261B">
        <w:tc>
          <w:tcPr>
            <w:tcW w:w="9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AEE37" w14:textId="77777777" w:rsidR="0057261B" w:rsidRPr="0057261B" w:rsidRDefault="0057261B" w:rsidP="0057261B">
            <w:pPr>
              <w:ind w:firstLine="0"/>
              <w:rPr>
                <w:sz w:val="24"/>
                <w:szCs w:val="20"/>
              </w:rPr>
            </w:pPr>
            <w:r w:rsidRPr="0057261B">
              <w:rPr>
                <w:b/>
                <w:bCs/>
                <w:sz w:val="24"/>
                <w:szCs w:val="20"/>
              </w:rPr>
              <w:t>3. Студенты постранично по</w:t>
            </w:r>
            <w:r w:rsidRPr="0057261B">
              <w:rPr>
                <w:b/>
                <w:bCs/>
                <w:sz w:val="24"/>
                <w:szCs w:val="20"/>
                <w:lang w:val="en-US"/>
              </w:rPr>
              <w:t> </w:t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exlusion</w:t>
            </w:r>
            <w:proofErr w:type="spellEnd"/>
            <w:r w:rsidRPr="0057261B">
              <w:rPr>
                <w:b/>
                <w:bCs/>
                <w:sz w:val="24"/>
                <w:szCs w:val="20"/>
              </w:rPr>
              <w:t>_</w:t>
            </w:r>
            <w:r w:rsidRPr="0057261B">
              <w:rPr>
                <w:b/>
                <w:bCs/>
                <w:sz w:val="24"/>
                <w:szCs w:val="20"/>
                <w:lang w:val="en-US"/>
              </w:rPr>
              <w:t>probability</w:t>
            </w:r>
          </w:p>
        </w:tc>
        <w:tc>
          <w:tcPr>
            <w:tcW w:w="115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8175D7" w14:textId="77777777" w:rsidR="0057261B" w:rsidRPr="0057261B" w:rsidRDefault="0057261B" w:rsidP="0057261B">
            <w:pPr>
              <w:ind w:firstLine="0"/>
              <w:rPr>
                <w:sz w:val="24"/>
                <w:szCs w:val="20"/>
              </w:rPr>
            </w:pPr>
            <w:r w:rsidRPr="0057261B">
              <w:rPr>
                <w:sz w:val="24"/>
                <w:szCs w:val="20"/>
              </w:rPr>
              <w:t>1</w:t>
            </w:r>
            <w:r w:rsidRPr="0057261B">
              <w:rPr>
                <w:sz w:val="24"/>
                <w:szCs w:val="20"/>
                <w:lang w:val="en-US"/>
              </w:rPr>
              <w:t> find</w:t>
            </w:r>
            <w:r w:rsidRPr="0057261B">
              <w:rPr>
                <w:sz w:val="24"/>
                <w:szCs w:val="20"/>
              </w:rPr>
              <w:t>(</w:t>
            </w:r>
            <w:proofErr w:type="gramStart"/>
            <w:r w:rsidRPr="0057261B">
              <w:rPr>
                <w:sz w:val="24"/>
                <w:szCs w:val="20"/>
              </w:rPr>
              <w:t>).</w:t>
            </w:r>
            <w:r w:rsidRPr="0057261B">
              <w:rPr>
                <w:sz w:val="24"/>
                <w:szCs w:val="20"/>
                <w:lang w:val="en-US"/>
              </w:rPr>
              <w:t>sort</w:t>
            </w:r>
            <w:proofErr w:type="gramEnd"/>
            <w:r w:rsidRPr="0057261B">
              <w:rPr>
                <w:sz w:val="24"/>
                <w:szCs w:val="20"/>
              </w:rPr>
              <w:t>().</w:t>
            </w:r>
            <w:r w:rsidRPr="0057261B">
              <w:rPr>
                <w:sz w:val="24"/>
                <w:szCs w:val="20"/>
                <w:lang w:val="en-US"/>
              </w:rPr>
              <w:t>skip</w:t>
            </w:r>
            <w:r w:rsidRPr="0057261B">
              <w:rPr>
                <w:sz w:val="24"/>
                <w:szCs w:val="20"/>
              </w:rPr>
              <w:t>().</w:t>
            </w:r>
            <w:r w:rsidRPr="0057261B">
              <w:rPr>
                <w:sz w:val="24"/>
                <w:szCs w:val="20"/>
                <w:lang w:val="en-US"/>
              </w:rPr>
              <w:t>limit</w:t>
            </w:r>
            <w:r w:rsidRPr="0057261B">
              <w:rPr>
                <w:sz w:val="24"/>
                <w:szCs w:val="20"/>
              </w:rPr>
              <w:t>()</w:t>
            </w:r>
            <w:r w:rsidRPr="0057261B">
              <w:rPr>
                <w:sz w:val="24"/>
                <w:szCs w:val="20"/>
              </w:rPr>
              <w:br/>
              <w:t>Коллекции: 1</w:t>
            </w:r>
            <w:r w:rsidRPr="0057261B">
              <w:rPr>
                <w:sz w:val="24"/>
                <w:szCs w:val="20"/>
              </w:rPr>
              <w:br/>
            </w:r>
            <w:r w:rsidRPr="0057261B">
              <w:rPr>
                <w:b/>
                <w:bCs/>
                <w:sz w:val="24"/>
                <w:szCs w:val="20"/>
              </w:rPr>
              <w:t>Сложность:</w:t>
            </w:r>
            <w:r w:rsidRPr="0057261B">
              <w:rPr>
                <w:sz w:val="24"/>
                <w:szCs w:val="20"/>
                <w:lang w:val="en-US"/>
              </w:rPr>
              <w:t> O</w:t>
            </w:r>
            <w:r w:rsidRPr="0057261B">
              <w:rPr>
                <w:sz w:val="24"/>
                <w:szCs w:val="20"/>
              </w:rPr>
              <w:t>(</w:t>
            </w:r>
            <w:r w:rsidRPr="0057261B">
              <w:rPr>
                <w:sz w:val="24"/>
                <w:szCs w:val="20"/>
                <w:lang w:val="en-US"/>
              </w:rPr>
              <w:t>log</w:t>
            </w:r>
            <w:r w:rsidRPr="0057261B">
              <w:rPr>
                <w:sz w:val="24"/>
                <w:szCs w:val="20"/>
              </w:rPr>
              <w:t xml:space="preserve"> </w:t>
            </w:r>
            <w:r w:rsidRPr="0057261B">
              <w:rPr>
                <w:sz w:val="24"/>
                <w:szCs w:val="20"/>
                <w:lang w:val="en-US"/>
              </w:rPr>
              <w:t>N</w:t>
            </w:r>
            <w:r w:rsidRPr="0057261B">
              <w:rPr>
                <w:sz w:val="24"/>
                <w:szCs w:val="20"/>
              </w:rPr>
              <w:t xml:space="preserve"> + </w:t>
            </w:r>
            <w:r w:rsidRPr="0057261B">
              <w:rPr>
                <w:sz w:val="24"/>
                <w:szCs w:val="20"/>
                <w:lang w:val="en-US"/>
              </w:rPr>
              <w:t>P</w:t>
            </w:r>
            <w:r w:rsidRPr="0057261B">
              <w:rPr>
                <w:sz w:val="24"/>
                <w:szCs w:val="20"/>
              </w:rPr>
              <w:t>)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r w:rsidRPr="0057261B">
              <w:rPr>
                <w:i/>
                <w:iCs/>
                <w:sz w:val="24"/>
                <w:szCs w:val="20"/>
              </w:rPr>
              <w:t>(при индексе)</w:t>
            </w:r>
          </w:p>
        </w:tc>
        <w:tc>
          <w:tcPr>
            <w:tcW w:w="28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92AC58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t>1 SELECT + JOIN(Statistic) + ORDER BY + LIMIT/OFFSET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Таблицы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2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proofErr w:type="gramStart"/>
            <w:r w:rsidRPr="0057261B">
              <w:rPr>
                <w:sz w:val="24"/>
                <w:szCs w:val="20"/>
                <w:lang w:val="en-US"/>
              </w:rPr>
              <w:t>O(</w:t>
            </w:r>
            <w:proofErr w:type="gramEnd"/>
            <w:r w:rsidRPr="0057261B">
              <w:rPr>
                <w:sz w:val="24"/>
                <w:szCs w:val="20"/>
                <w:lang w:val="en-US"/>
              </w:rPr>
              <w:t>log N + P)</w:t>
            </w:r>
          </w:p>
        </w:tc>
      </w:tr>
      <w:tr w:rsidR="0057261B" w:rsidRPr="0057261B" w14:paraId="0C1FFF12" w14:textId="77777777" w:rsidTr="0057261B">
        <w:tc>
          <w:tcPr>
            <w:tcW w:w="9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88F8F" w14:textId="77777777" w:rsidR="0057261B" w:rsidRPr="0057261B" w:rsidRDefault="0057261B" w:rsidP="0057261B">
            <w:pPr>
              <w:ind w:firstLine="0"/>
              <w:rPr>
                <w:sz w:val="24"/>
                <w:szCs w:val="20"/>
              </w:rPr>
            </w:pPr>
            <w:r w:rsidRPr="0057261B">
              <w:rPr>
                <w:b/>
                <w:bCs/>
                <w:sz w:val="24"/>
                <w:szCs w:val="20"/>
              </w:rPr>
              <w:t>4. Преподаватель → студенты по группам и предметам</w:t>
            </w:r>
          </w:p>
        </w:tc>
        <w:tc>
          <w:tcPr>
            <w:tcW w:w="115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832D9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t>1 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find_</w:t>
            </w:r>
            <w:proofErr w:type="gramStart"/>
            <w:r w:rsidRPr="0057261B">
              <w:rPr>
                <w:sz w:val="24"/>
                <w:szCs w:val="20"/>
                <w:lang w:val="en-US"/>
              </w:rPr>
              <w:t>one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(</w:t>
            </w:r>
            <w:proofErr w:type="gramEnd"/>
            <w:r w:rsidRPr="0057261B">
              <w:rPr>
                <w:sz w:val="24"/>
                <w:szCs w:val="20"/>
                <w:lang w:val="en-US"/>
              </w:rPr>
              <w:t>Teacher) + 1 aggregate(Student) с $filter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Коллекции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2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O(N/20 × m)</w:t>
            </w:r>
          </w:p>
        </w:tc>
        <w:tc>
          <w:tcPr>
            <w:tcW w:w="28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376C3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t>1 SELECT с JOIN (ProfessorGroupSubject, Student, User, MarksBook, Subject)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Таблицы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5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proofErr w:type="gramStart"/>
            <w:r w:rsidRPr="0057261B">
              <w:rPr>
                <w:sz w:val="24"/>
                <w:szCs w:val="20"/>
                <w:lang w:val="en-US"/>
              </w:rPr>
              <w:t>O(</w:t>
            </w:r>
            <w:proofErr w:type="gramEnd"/>
            <w:r w:rsidRPr="0057261B">
              <w:rPr>
                <w:sz w:val="24"/>
                <w:szCs w:val="20"/>
                <w:lang w:val="en-US"/>
              </w:rPr>
              <w:t>k × m)</w:t>
            </w:r>
          </w:p>
        </w:tc>
      </w:tr>
      <w:tr w:rsidR="0057261B" w:rsidRPr="0057261B" w14:paraId="18EBA5CE" w14:textId="77777777" w:rsidTr="0057261B">
        <w:tc>
          <w:tcPr>
            <w:tcW w:w="985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88FC21" w14:textId="77777777" w:rsidR="0057261B" w:rsidRPr="0057261B" w:rsidRDefault="0057261B" w:rsidP="0057261B">
            <w:pPr>
              <w:ind w:firstLine="0"/>
              <w:rPr>
                <w:sz w:val="24"/>
                <w:szCs w:val="20"/>
              </w:rPr>
            </w:pPr>
            <w:r w:rsidRPr="0057261B">
              <w:rPr>
                <w:b/>
                <w:bCs/>
                <w:sz w:val="24"/>
                <w:szCs w:val="20"/>
              </w:rPr>
              <w:t xml:space="preserve">5. Фильтрация по группе, факультету, </w:t>
            </w:r>
            <w:r w:rsidRPr="0057261B">
              <w:rPr>
                <w:b/>
                <w:bCs/>
                <w:sz w:val="24"/>
                <w:szCs w:val="20"/>
              </w:rPr>
              <w:lastRenderedPageBreak/>
              <w:t>финансированию</w:t>
            </w:r>
          </w:p>
        </w:tc>
        <w:tc>
          <w:tcPr>
            <w:tcW w:w="1156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3D465F" w14:textId="77777777" w:rsidR="0057261B" w:rsidRPr="0057261B" w:rsidRDefault="0057261B" w:rsidP="0057261B">
            <w:pPr>
              <w:ind w:firstLine="0"/>
              <w:rPr>
                <w:sz w:val="24"/>
                <w:szCs w:val="20"/>
              </w:rPr>
            </w:pPr>
            <w:r w:rsidRPr="0057261B">
              <w:rPr>
                <w:sz w:val="24"/>
                <w:szCs w:val="20"/>
              </w:rPr>
              <w:lastRenderedPageBreak/>
              <w:t>1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proofErr w:type="gramStart"/>
            <w:r w:rsidRPr="0057261B">
              <w:rPr>
                <w:sz w:val="24"/>
                <w:szCs w:val="20"/>
                <w:lang w:val="en-US"/>
              </w:rPr>
              <w:t>find</w:t>
            </w:r>
            <w:r w:rsidRPr="0057261B">
              <w:rPr>
                <w:sz w:val="24"/>
                <w:szCs w:val="20"/>
              </w:rPr>
              <w:t>(</w:t>
            </w:r>
            <w:proofErr w:type="gramEnd"/>
            <w:r w:rsidRPr="0057261B">
              <w:rPr>
                <w:sz w:val="24"/>
                <w:szCs w:val="20"/>
                <w:lang w:val="en-US"/>
              </w:rPr>
              <w:t>Student</w:t>
            </w:r>
            <w:r w:rsidRPr="0057261B">
              <w:rPr>
                <w:sz w:val="24"/>
                <w:szCs w:val="20"/>
              </w:rPr>
              <w:t>)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r w:rsidRPr="0057261B">
              <w:rPr>
                <w:sz w:val="24"/>
                <w:szCs w:val="20"/>
              </w:rPr>
              <w:t>с комбинированными фильтрами</w:t>
            </w:r>
            <w:r w:rsidRPr="0057261B">
              <w:rPr>
                <w:sz w:val="24"/>
                <w:szCs w:val="20"/>
              </w:rPr>
              <w:br/>
              <w:t>Коллекции: 1</w:t>
            </w:r>
            <w:r w:rsidRPr="0057261B">
              <w:rPr>
                <w:sz w:val="24"/>
                <w:szCs w:val="20"/>
              </w:rPr>
              <w:br/>
            </w:r>
            <w:r w:rsidRPr="0057261B">
              <w:rPr>
                <w:b/>
                <w:bCs/>
                <w:sz w:val="24"/>
                <w:szCs w:val="20"/>
              </w:rPr>
              <w:t>Сложность:</w:t>
            </w:r>
            <w:r w:rsidRPr="0057261B">
              <w:rPr>
                <w:sz w:val="24"/>
                <w:szCs w:val="20"/>
                <w:lang w:val="en-US"/>
              </w:rPr>
              <w:t> O</w:t>
            </w:r>
            <w:r w:rsidRPr="0057261B">
              <w:rPr>
                <w:sz w:val="24"/>
                <w:szCs w:val="20"/>
              </w:rPr>
              <w:t>(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fN</w:t>
            </w:r>
            <w:proofErr w:type="spellEnd"/>
            <w:r w:rsidRPr="0057261B">
              <w:rPr>
                <w:sz w:val="24"/>
                <w:szCs w:val="20"/>
              </w:rPr>
              <w:lastRenderedPageBreak/>
              <w:t>)</w:t>
            </w:r>
            <w:r w:rsidRPr="0057261B">
              <w:rPr>
                <w:sz w:val="24"/>
                <w:szCs w:val="20"/>
                <w:lang w:val="en-US"/>
              </w:rPr>
              <w:t> </w:t>
            </w:r>
            <w:r w:rsidRPr="0057261B">
              <w:rPr>
                <w:i/>
                <w:iCs/>
                <w:sz w:val="24"/>
                <w:szCs w:val="20"/>
              </w:rPr>
              <w:t>(зависит от фильтров)</w:t>
            </w:r>
          </w:p>
        </w:tc>
        <w:tc>
          <w:tcPr>
            <w:tcW w:w="2859" w:type="pct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C16FD1" w14:textId="77777777" w:rsidR="0057261B" w:rsidRPr="0057261B" w:rsidRDefault="0057261B" w:rsidP="0057261B">
            <w:pPr>
              <w:ind w:firstLine="0"/>
              <w:rPr>
                <w:sz w:val="24"/>
                <w:szCs w:val="20"/>
                <w:lang w:val="en-US"/>
              </w:rPr>
            </w:pPr>
            <w:r w:rsidRPr="0057261B">
              <w:rPr>
                <w:sz w:val="24"/>
                <w:szCs w:val="20"/>
                <w:lang w:val="en-US"/>
              </w:rPr>
              <w:lastRenderedPageBreak/>
              <w:t>1 SELECT с JOIN (Group, 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GroupProgram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, Program)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Таблицы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: 4</w:t>
            </w:r>
            <w:r w:rsidRPr="0057261B">
              <w:rPr>
                <w:sz w:val="24"/>
                <w:szCs w:val="20"/>
                <w:lang w:val="en-US"/>
              </w:rPr>
              <w:br/>
            </w:r>
            <w:proofErr w:type="spellStart"/>
            <w:r w:rsidRPr="0057261B">
              <w:rPr>
                <w:b/>
                <w:bCs/>
                <w:sz w:val="24"/>
                <w:szCs w:val="20"/>
                <w:lang w:val="en-US"/>
              </w:rPr>
              <w:t>Сложность</w:t>
            </w:r>
            <w:proofErr w:type="spellEnd"/>
            <w:r w:rsidRPr="0057261B">
              <w:rPr>
                <w:b/>
                <w:bCs/>
                <w:sz w:val="24"/>
                <w:szCs w:val="20"/>
                <w:lang w:val="en-US"/>
              </w:rPr>
              <w:t>:</w:t>
            </w:r>
            <w:r w:rsidRPr="0057261B">
              <w:rPr>
                <w:sz w:val="24"/>
                <w:szCs w:val="20"/>
                <w:lang w:val="en-US"/>
              </w:rPr>
              <w:t> O(</w:t>
            </w:r>
            <w:proofErr w:type="spellStart"/>
            <w:r w:rsidRPr="0057261B">
              <w:rPr>
                <w:sz w:val="24"/>
                <w:szCs w:val="20"/>
                <w:lang w:val="en-US"/>
              </w:rPr>
              <w:t>fN</w:t>
            </w:r>
            <w:proofErr w:type="spellEnd"/>
            <w:r w:rsidRPr="0057261B">
              <w:rPr>
                <w:sz w:val="24"/>
                <w:szCs w:val="20"/>
                <w:lang w:val="en-US"/>
              </w:rPr>
              <w:t>)</w:t>
            </w:r>
          </w:p>
        </w:tc>
      </w:tr>
    </w:tbl>
    <w:p w14:paraId="23449380" w14:textId="77777777" w:rsidR="0057261B" w:rsidRPr="0057261B" w:rsidRDefault="0057261B" w:rsidP="0057261B">
      <w:pPr>
        <w:ind w:left="1"/>
        <w:rPr>
          <w:lang w:val="en-US"/>
        </w:rPr>
      </w:pPr>
      <w:proofErr w:type="spellStart"/>
      <w:r w:rsidRPr="0057261B">
        <w:rPr>
          <w:b/>
          <w:bCs/>
          <w:lang w:val="en-US"/>
        </w:rPr>
        <w:t>Примечания</w:t>
      </w:r>
      <w:proofErr w:type="spellEnd"/>
      <w:r w:rsidRPr="0057261B">
        <w:rPr>
          <w:b/>
          <w:bCs/>
          <w:lang w:val="en-US"/>
        </w:rPr>
        <w:t>:</w:t>
      </w:r>
    </w:p>
    <w:p w14:paraId="18DB49CD" w14:textId="77777777" w:rsidR="0057261B" w:rsidRPr="0057261B" w:rsidRDefault="0057261B" w:rsidP="000F781F">
      <w:pPr>
        <w:numPr>
          <w:ilvl w:val="0"/>
          <w:numId w:val="60"/>
        </w:numPr>
      </w:pPr>
      <w:r w:rsidRPr="0057261B">
        <w:rPr>
          <w:lang w:val="en-US"/>
        </w:rPr>
        <w:t>k </w:t>
      </w:r>
      <w:r w:rsidRPr="0057261B">
        <w:t>— количество предметов у одного студента (≈ 50)</w:t>
      </w:r>
    </w:p>
    <w:p w14:paraId="2FAB0F12" w14:textId="77777777" w:rsidR="0057261B" w:rsidRPr="0057261B" w:rsidRDefault="0057261B" w:rsidP="000F781F">
      <w:pPr>
        <w:numPr>
          <w:ilvl w:val="0"/>
          <w:numId w:val="60"/>
        </w:numPr>
        <w:rPr>
          <w:lang w:val="en-US"/>
        </w:rPr>
      </w:pPr>
      <w:r w:rsidRPr="0057261B">
        <w:rPr>
          <w:lang w:val="en-US"/>
        </w:rPr>
        <w:t xml:space="preserve">m — </w:t>
      </w:r>
      <w:proofErr w:type="spellStart"/>
      <w:r w:rsidRPr="0057261B">
        <w:rPr>
          <w:lang w:val="en-US"/>
        </w:rPr>
        <w:t>количество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предметов</w:t>
      </w:r>
      <w:proofErr w:type="spellEnd"/>
      <w:r w:rsidRPr="0057261B">
        <w:rPr>
          <w:lang w:val="en-US"/>
        </w:rPr>
        <w:t xml:space="preserve">, </w:t>
      </w:r>
      <w:proofErr w:type="spellStart"/>
      <w:r w:rsidRPr="0057261B">
        <w:rPr>
          <w:lang w:val="en-US"/>
        </w:rPr>
        <w:t>читаемых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преподавателем</w:t>
      </w:r>
      <w:proofErr w:type="spellEnd"/>
    </w:p>
    <w:p w14:paraId="506DF7F6" w14:textId="77777777" w:rsidR="0057261B" w:rsidRPr="0057261B" w:rsidRDefault="0057261B" w:rsidP="000F781F">
      <w:pPr>
        <w:numPr>
          <w:ilvl w:val="0"/>
          <w:numId w:val="60"/>
        </w:numPr>
        <w:rPr>
          <w:lang w:val="en-US"/>
        </w:rPr>
      </w:pPr>
      <w:r w:rsidRPr="0057261B">
        <w:rPr>
          <w:lang w:val="en-US"/>
        </w:rPr>
        <w:t xml:space="preserve">P — </w:t>
      </w:r>
      <w:proofErr w:type="spellStart"/>
      <w:r w:rsidRPr="0057261B">
        <w:rPr>
          <w:lang w:val="en-US"/>
        </w:rPr>
        <w:t>размер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страницы</w:t>
      </w:r>
      <w:proofErr w:type="spellEnd"/>
      <w:r w:rsidRPr="0057261B">
        <w:rPr>
          <w:lang w:val="en-US"/>
        </w:rPr>
        <w:t xml:space="preserve"> (limit)</w:t>
      </w:r>
    </w:p>
    <w:p w14:paraId="25CE6AB7" w14:textId="77777777" w:rsidR="0057261B" w:rsidRPr="0057261B" w:rsidRDefault="0057261B" w:rsidP="000F781F">
      <w:pPr>
        <w:numPr>
          <w:ilvl w:val="0"/>
          <w:numId w:val="60"/>
        </w:numPr>
        <w:rPr>
          <w:lang w:val="en-US"/>
        </w:rPr>
      </w:pPr>
      <w:proofErr w:type="spellStart"/>
      <w:r w:rsidRPr="0057261B">
        <w:rPr>
          <w:lang w:val="en-US"/>
        </w:rPr>
        <w:t>fN</w:t>
      </w:r>
      <w:proofErr w:type="spellEnd"/>
      <w:r w:rsidRPr="0057261B">
        <w:rPr>
          <w:lang w:val="en-US"/>
        </w:rPr>
        <w:t xml:space="preserve"> — </w:t>
      </w:r>
      <w:proofErr w:type="spellStart"/>
      <w:r w:rsidRPr="0057261B">
        <w:rPr>
          <w:lang w:val="en-US"/>
        </w:rPr>
        <w:t>фильтрованное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подмножество</w:t>
      </w:r>
      <w:proofErr w:type="spellEnd"/>
      <w:r w:rsidRPr="0057261B">
        <w:rPr>
          <w:lang w:val="en-US"/>
        </w:rPr>
        <w:t xml:space="preserve"> </w:t>
      </w:r>
      <w:proofErr w:type="spellStart"/>
      <w:r w:rsidRPr="0057261B">
        <w:rPr>
          <w:lang w:val="en-US"/>
        </w:rPr>
        <w:t>студентов</w:t>
      </w:r>
      <w:proofErr w:type="spellEnd"/>
    </w:p>
    <w:p w14:paraId="2F76C8DA" w14:textId="77777777" w:rsidR="0057261B" w:rsidRDefault="0057261B" w:rsidP="0057261B">
      <w:pPr>
        <w:ind w:left="1"/>
        <w:rPr>
          <w:lang w:val="en-US"/>
        </w:rPr>
      </w:pPr>
    </w:p>
    <w:p w14:paraId="1A46FC6C" w14:textId="42A783C4" w:rsidR="0057261B" w:rsidRPr="0057261B" w:rsidRDefault="0057261B" w:rsidP="0057261B">
      <w:pPr>
        <w:ind w:left="1"/>
      </w:pPr>
      <w:r w:rsidRPr="0057261B">
        <w:rPr>
          <w:lang w:val="en-US"/>
        </w:rPr>
        <w:t>NoSQL</w:t>
      </w:r>
      <w:r w:rsidRPr="0057261B">
        <w:t xml:space="preserve"> использует меньшее количество коллекций, особенно если данные вложены. Подходит для прямого доступа, но сложные выборки требуют </w:t>
      </w:r>
      <w:r w:rsidRPr="0057261B">
        <w:rPr>
          <w:lang w:val="en-US"/>
        </w:rPr>
        <w:t>aggregate</w:t>
      </w:r>
      <w:r w:rsidRPr="0057261B">
        <w:t>.</w:t>
      </w:r>
    </w:p>
    <w:p w14:paraId="304E8A6F" w14:textId="77777777" w:rsidR="0057261B" w:rsidRPr="0057261B" w:rsidRDefault="0057261B" w:rsidP="0057261B">
      <w:pPr>
        <w:ind w:left="1"/>
      </w:pPr>
      <w:r w:rsidRPr="0057261B">
        <w:rPr>
          <w:lang w:val="en-US"/>
        </w:rPr>
        <w:t>SQL</w:t>
      </w:r>
      <w:r w:rsidRPr="0057261B">
        <w:t xml:space="preserve"> объединяет все данные в одном </w:t>
      </w:r>
      <w:r w:rsidRPr="0057261B">
        <w:rPr>
          <w:lang w:val="en-US"/>
        </w:rPr>
        <w:t>SELECT</w:t>
      </w:r>
      <w:r w:rsidRPr="0057261B">
        <w:t xml:space="preserve"> с </w:t>
      </w:r>
      <w:r w:rsidRPr="0057261B">
        <w:rPr>
          <w:lang w:val="en-US"/>
        </w:rPr>
        <w:t>JOIN</w:t>
      </w:r>
      <w:r w:rsidRPr="0057261B">
        <w:t>, что позволяет выразительно формулировать сложные запросы, особенно при работе с аналитикой.</w:t>
      </w:r>
    </w:p>
    <w:p w14:paraId="50219DF0" w14:textId="77777777" w:rsidR="0057261B" w:rsidRPr="0057261B" w:rsidRDefault="0057261B" w:rsidP="0057261B">
      <w:pPr>
        <w:ind w:left="1"/>
        <w:rPr>
          <w:b/>
          <w:bCs/>
        </w:rPr>
      </w:pPr>
      <w:r w:rsidRPr="0057261B">
        <w:rPr>
          <w:b/>
          <w:bCs/>
        </w:rPr>
        <w:t>Вывод</w:t>
      </w:r>
    </w:p>
    <w:p w14:paraId="34B4E352" w14:textId="77777777" w:rsidR="0057261B" w:rsidRPr="0057261B" w:rsidRDefault="0057261B" w:rsidP="0057261B">
      <w:pPr>
        <w:ind w:left="1"/>
      </w:pPr>
      <w:r w:rsidRPr="0057261B">
        <w:t xml:space="preserve">Обе модели — </w:t>
      </w:r>
      <w:r w:rsidRPr="0057261B">
        <w:rPr>
          <w:lang w:val="en-US"/>
        </w:rPr>
        <w:t>SQL</w:t>
      </w:r>
      <w:r w:rsidRPr="0057261B">
        <w:t xml:space="preserve"> и </w:t>
      </w:r>
      <w:r w:rsidRPr="0057261B">
        <w:rPr>
          <w:lang w:val="en-US"/>
        </w:rPr>
        <w:t>NoSQL</w:t>
      </w:r>
      <w:r w:rsidRPr="0057261B">
        <w:t xml:space="preserve"> — демонстрируют линейный рост объёма при увеличении числа студентов и справляются с базовыми операциями за 1–2 запроса, но </w:t>
      </w:r>
      <w:r w:rsidRPr="0057261B">
        <w:rPr>
          <w:lang w:val="en-US"/>
        </w:rPr>
        <w:t>SQL</w:t>
      </w:r>
      <w:r w:rsidRPr="0057261B">
        <w:t xml:space="preserve"> обеспечивает большую выразительность в аналитических сценариях благодаря </w:t>
      </w:r>
      <w:r w:rsidRPr="0057261B">
        <w:rPr>
          <w:lang w:val="en-US"/>
        </w:rPr>
        <w:t>JOIN</w:t>
      </w:r>
      <w:r w:rsidRPr="0057261B">
        <w:t xml:space="preserve">-запросам, тогда как </w:t>
      </w:r>
      <w:r w:rsidRPr="0057261B">
        <w:rPr>
          <w:lang w:val="en-US"/>
        </w:rPr>
        <w:t>NoSQL</w:t>
      </w:r>
      <w:r w:rsidRPr="0057261B">
        <w:t xml:space="preserve"> проще и эффективнее при работе с вложенными структурами. </w:t>
      </w:r>
      <w:r w:rsidRPr="0057261B">
        <w:rPr>
          <w:lang w:val="en-US"/>
        </w:rPr>
        <w:t>SQL</w:t>
      </w:r>
      <w:r w:rsidRPr="0057261B">
        <w:t>-модель оказывается чуть менее избыточной (~1.91 против ~2.32), а разница в реальном объёме хранения при масштабе до 100 000 студентов не превышает 5–10%, что делает выбор модели скорее вопросом архитектурных предпочтений и типов запросов.</w:t>
      </w:r>
    </w:p>
    <w:p w14:paraId="27E4DBB7" w14:textId="2994D4C7" w:rsidR="00C338C2" w:rsidRPr="0057261B" w:rsidRDefault="00C338C2">
      <w:pPr>
        <w:spacing w:line="259" w:lineRule="auto"/>
        <w:ind w:firstLine="0"/>
        <w:jc w:val="left"/>
      </w:pPr>
      <w:r w:rsidRPr="0057261B">
        <w:br w:type="page"/>
      </w:r>
    </w:p>
    <w:p w14:paraId="292585F6" w14:textId="77777777" w:rsidR="00C03569" w:rsidRDefault="00C03569" w:rsidP="00C03569">
      <w:pPr>
        <w:pStyle w:val="Heading1"/>
      </w:pPr>
      <w:r w:rsidRPr="00C03569">
        <w:lastRenderedPageBreak/>
        <w:t>Выводы</w:t>
      </w:r>
    </w:p>
    <w:p w14:paraId="216A8BCE" w14:textId="1D60B9F0" w:rsidR="00C03569" w:rsidRDefault="00C03569" w:rsidP="00C03569">
      <w:r w:rsidRPr="00C03569">
        <w:t xml:space="preserve">Большая часть поставленных задач реализована: спроектирована </w:t>
      </w:r>
      <w:proofErr w:type="spellStart"/>
      <w:r w:rsidRPr="00C03569">
        <w:t>NoSQL</w:t>
      </w:r>
      <w:proofErr w:type="spellEnd"/>
      <w:r w:rsidRPr="00C03569">
        <w:t>-модель хранения данных (</w:t>
      </w:r>
      <w:proofErr w:type="spellStart"/>
      <w:r w:rsidRPr="00C03569">
        <w:t>MongoDB</w:t>
      </w:r>
      <w:proofErr w:type="spellEnd"/>
      <w:r w:rsidRPr="00C03569">
        <w:t>), разработаны основные интерфейсы для работы с пользователями, студентами, преподавателями и предметами. В систему заложены возможности для дальнейшего расширения и аналитической обработки данных, включая прогнозирование успеваемости. Сервис частично реализует заявленную цель, демонстрируя работоспособную архитектуру и потенциал для дальнейшего развития.</w:t>
      </w:r>
    </w:p>
    <w:p w14:paraId="500E3C1E" w14:textId="09371698" w:rsidR="003407E7" w:rsidRDefault="003407E7">
      <w:pPr>
        <w:spacing w:line="259" w:lineRule="auto"/>
        <w:ind w:firstLine="0"/>
        <w:jc w:val="left"/>
      </w:pPr>
      <w:r>
        <w:br w:type="page"/>
      </w:r>
    </w:p>
    <w:bookmarkStart w:id="14" w:name="_Toc199443932" w:displacedByCustomXml="next"/>
    <w:bookmarkStart w:id="15" w:name="_Toc135252332" w:displacedByCustomXml="next"/>
    <w:sdt>
      <w:sdtPr>
        <w:rPr>
          <w:rFonts w:eastAsiaTheme="minorHAnsi" w:cstheme="minorBidi"/>
          <w:b w:val="0"/>
          <w:bCs/>
          <w:caps w:val="0"/>
          <w:kern w:val="3"/>
          <w:szCs w:val="24"/>
        </w:rPr>
        <w:id w:val="-1209031895"/>
        <w:docPartObj>
          <w:docPartGallery w:val="Bibliographies"/>
          <w:docPartUnique/>
        </w:docPartObj>
      </w:sdtPr>
      <w:sdtEndPr>
        <w:rPr>
          <w:bCs w:val="0"/>
          <w:kern w:val="0"/>
          <w:szCs w:val="22"/>
        </w:rPr>
      </w:sdtEndPr>
      <w:sdtContent>
        <w:p w14:paraId="6C9153A1" w14:textId="77777777" w:rsidR="003407E7" w:rsidRPr="009A358E" w:rsidRDefault="003407E7" w:rsidP="003407E7">
          <w:pPr>
            <w:pStyle w:val="Heading1"/>
          </w:pPr>
          <w:r>
            <w:t>Список используемой литературы</w:t>
          </w:r>
          <w:bookmarkEnd w:id="15"/>
          <w:bookmarkEnd w:id="14"/>
        </w:p>
        <w:sdt>
          <w:sdtPr>
            <w:rPr>
              <w:rFonts w:eastAsiaTheme="minorHAnsi" w:cstheme="minorBidi"/>
              <w:kern w:val="0"/>
              <w:szCs w:val="22"/>
              <w:lang w:eastAsia="en-US"/>
            </w:rPr>
            <w:id w:val="111145805"/>
            <w:bibliography/>
          </w:sdtPr>
          <w:sdtEndPr/>
          <w:sdtContent>
            <w:p w14:paraId="3BB8D97B" w14:textId="77777777" w:rsidR="00797609" w:rsidRDefault="003407E7" w:rsidP="000F781F">
              <w:pPr>
                <w:pStyle w:val="Bibliography"/>
                <w:numPr>
                  <w:ilvl w:val="0"/>
                  <w:numId w:val="3"/>
                </w:numPr>
                <w:ind w:left="0" w:firstLine="851"/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97609">
                <w:rPr>
                  <w:b/>
                  <w:bCs/>
                  <w:noProof/>
                </w:rPr>
                <w:t>Алгоритмы. Построение и анализ</w:t>
              </w:r>
              <w:r w:rsidR="00797609">
                <w:rPr>
                  <w:noProof/>
                </w:rPr>
                <w:t xml:space="preserve"> [Книга] / авт. Кормен Томас Штайн Клиффорд, Ривест Рональд , Лейзерсон Чарльз. - 1990.</w:t>
              </w:r>
            </w:p>
            <w:p w14:paraId="3D7C1B94" w14:textId="77777777" w:rsidR="00797609" w:rsidRDefault="00797609" w:rsidP="000F781F">
              <w:pPr>
                <w:pStyle w:val="Bibliography"/>
                <w:numPr>
                  <w:ilvl w:val="0"/>
                  <w:numId w:val="3"/>
                </w:numPr>
                <w:ind w:left="0" w:firstLine="851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Разрешение коллизий</w:t>
              </w:r>
              <w:r>
                <w:rPr>
                  <w:noProof/>
                </w:rPr>
                <w:t xml:space="preserve"> [В Интернете] // Викиконспекты ИТМО. - 20 декабря 2023 г.. - https://neerc.ifmo.ru/wiki/index.php?title=Разрешение_коллизий.</w:t>
              </w:r>
            </w:p>
            <w:p w14:paraId="5A9C2D3F" w14:textId="559E007D" w:rsidR="003407E7" w:rsidRDefault="003407E7" w:rsidP="00797609">
              <w:pPr>
                <w:ind w:firstLine="85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8D2DDBD" w14:textId="1847CE0F" w:rsidR="003407E7" w:rsidRDefault="003407E7">
      <w:pPr>
        <w:spacing w:line="259" w:lineRule="auto"/>
        <w:ind w:firstLine="0"/>
        <w:jc w:val="left"/>
      </w:pPr>
      <w:r>
        <w:br w:type="page"/>
      </w:r>
    </w:p>
    <w:p w14:paraId="60856C0E" w14:textId="44AC0180" w:rsidR="00925E20" w:rsidRDefault="0065446B" w:rsidP="0065446B">
      <w:pPr>
        <w:pStyle w:val="Heading1"/>
      </w:pPr>
      <w:bookmarkStart w:id="16" w:name="_Toc199443933"/>
      <w:r>
        <w:lastRenderedPageBreak/>
        <w:t>Приложение А</w:t>
      </w:r>
      <w:r>
        <w:br/>
        <w:t>Исходный код программы</w:t>
      </w:r>
      <w:bookmarkEnd w:id="16"/>
    </w:p>
    <w:p w14:paraId="798F3896" w14:textId="2D02D127" w:rsidR="00925E20" w:rsidRPr="002C2244" w:rsidRDefault="00925E20" w:rsidP="00925E20">
      <w:r w:rsidRPr="00925E20">
        <w:t>Название</w:t>
      </w:r>
      <w:r w:rsidRPr="002C2244">
        <w:t xml:space="preserve"> </w:t>
      </w:r>
      <w:r w:rsidRPr="00925E20">
        <w:t>файла</w:t>
      </w:r>
      <w:r w:rsidRPr="002C2244">
        <w:t xml:space="preserve">: </w:t>
      </w:r>
      <w:r w:rsidR="00DB0E80">
        <w:rPr>
          <w:lang w:val="en-US"/>
        </w:rPr>
        <w:t>modules</w:t>
      </w:r>
      <w:r w:rsidR="00DB0E80" w:rsidRPr="00DB0E80">
        <w:t>/</w:t>
      </w:r>
      <w:proofErr w:type="spellStart"/>
      <w:r w:rsidR="00DB0E80" w:rsidRPr="00DB0E80">
        <w:rPr>
          <w:lang w:val="en-US"/>
        </w:rPr>
        <w:t>DoubleHashTable</w:t>
      </w:r>
      <w:proofErr w:type="spellEnd"/>
      <w:r w:rsidRPr="002C2244">
        <w:t>.</w:t>
      </w:r>
      <w:proofErr w:type="spellStart"/>
      <w:r w:rsidR="00C12EA1">
        <w:rPr>
          <w:lang w:val="en-US"/>
        </w:rPr>
        <w:t>py</w:t>
      </w:r>
      <w:proofErr w:type="spellEnd"/>
    </w:p>
    <w:p w14:paraId="2B18D0E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class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:</w:t>
      </w:r>
    </w:p>
    <w:p w14:paraId="721279B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__</w:t>
      </w:r>
      <w:proofErr w:type="spellStart"/>
      <w:r w:rsidRPr="00DB0E80">
        <w:rPr>
          <w:lang w:val="en-US"/>
        </w:rPr>
        <w:t>init</w:t>
      </w:r>
      <w:proofErr w:type="spellEnd"/>
      <w:r w:rsidRPr="00DB0E80">
        <w:rPr>
          <w:lang w:val="en-US"/>
        </w:rPr>
        <w:t>_</w:t>
      </w:r>
      <w:proofErr w:type="gramStart"/>
      <w:r w:rsidRPr="00DB0E80">
        <w:rPr>
          <w:lang w:val="en-US"/>
        </w:rPr>
        <w:t>_(</w:t>
      </w:r>
      <w:proofErr w:type="gramEnd"/>
      <w:r w:rsidRPr="00DB0E80">
        <w:rPr>
          <w:lang w:val="en-US"/>
        </w:rPr>
        <w:t>self, capacity: int):</w:t>
      </w:r>
    </w:p>
    <w:p w14:paraId="49D3645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  <w:r w:rsidRPr="00DB0E80">
        <w:rPr>
          <w:lang w:val="en-US"/>
        </w:rPr>
        <w:t xml:space="preserve"> = 2 ** (capacity - 1).</w:t>
      </w:r>
      <w:proofErr w:type="spellStart"/>
      <w:r w:rsidRPr="00DB0E80">
        <w:rPr>
          <w:lang w:val="en-US"/>
        </w:rPr>
        <w:t>bit_length</w:t>
      </w:r>
      <w:proofErr w:type="spellEnd"/>
      <w:r w:rsidRPr="00DB0E80">
        <w:rPr>
          <w:lang w:val="en-US"/>
        </w:rPr>
        <w:t>()</w:t>
      </w:r>
    </w:p>
    <w:p w14:paraId="4DBD9DA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 xml:space="preserve"> = [(None, None)] * </w:t>
      </w:r>
      <w:proofErr w:type="spellStart"/>
      <w:r w:rsidRPr="00DB0E80">
        <w:rPr>
          <w:lang w:val="en-US"/>
        </w:rPr>
        <w:t>self.__capacity</w:t>
      </w:r>
      <w:proofErr w:type="spellEnd"/>
    </w:p>
    <w:p w14:paraId="7E55B1AF" w14:textId="77777777" w:rsidR="00DB0E80" w:rsidRPr="00DB0E80" w:rsidRDefault="00DB0E80" w:rsidP="00DB0E80">
      <w:pPr>
        <w:pStyle w:val="a1"/>
        <w:rPr>
          <w:lang w:val="en-US"/>
        </w:rPr>
      </w:pPr>
    </w:p>
    <w:p w14:paraId="388E723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values(self) -&gt; list:</w:t>
      </w:r>
    </w:p>
    <w:p w14:paraId="4BC1B57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return [</w:t>
      </w:r>
      <w:proofErr w:type="gramStart"/>
      <w:r w:rsidRPr="00DB0E80">
        <w:rPr>
          <w:lang w:val="en-US"/>
        </w:rPr>
        <w:t>pair[</w:t>
      </w:r>
      <w:proofErr w:type="gramEnd"/>
      <w:r w:rsidRPr="00DB0E80">
        <w:rPr>
          <w:lang w:val="en-US"/>
        </w:rPr>
        <w:t xml:space="preserve">1] for pair in </w:t>
      </w:r>
      <w:proofErr w:type="spellStart"/>
      <w:r w:rsidRPr="00DB0E80">
        <w:rPr>
          <w:lang w:val="en-US"/>
        </w:rPr>
        <w:t>self.__data</w:t>
      </w:r>
      <w:proofErr w:type="spellEnd"/>
      <w:r w:rsidRPr="00DB0E80">
        <w:rPr>
          <w:lang w:val="en-US"/>
        </w:rPr>
        <w:t xml:space="preserve"> if pair[0] is not None]</w:t>
      </w:r>
    </w:p>
    <w:p w14:paraId="615BD3F2" w14:textId="77777777" w:rsidR="00DB0E80" w:rsidRPr="00DB0E80" w:rsidRDefault="00DB0E80" w:rsidP="00DB0E80">
      <w:pPr>
        <w:pStyle w:val="a1"/>
        <w:rPr>
          <w:lang w:val="en-US"/>
        </w:rPr>
      </w:pPr>
    </w:p>
    <w:p w14:paraId="1ADEE7D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keys(self) -&gt; list:</w:t>
      </w:r>
    </w:p>
    <w:p w14:paraId="7470354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return [</w:t>
      </w:r>
      <w:proofErr w:type="gramStart"/>
      <w:r w:rsidRPr="00DB0E80">
        <w:rPr>
          <w:lang w:val="en-US"/>
        </w:rPr>
        <w:t>pair[</w:t>
      </w:r>
      <w:proofErr w:type="gramEnd"/>
      <w:r w:rsidRPr="00DB0E80">
        <w:rPr>
          <w:lang w:val="en-US"/>
        </w:rPr>
        <w:t xml:space="preserve">0] for pair in </w:t>
      </w:r>
      <w:proofErr w:type="spellStart"/>
      <w:r w:rsidRPr="00DB0E80">
        <w:rPr>
          <w:lang w:val="en-US"/>
        </w:rPr>
        <w:t>self.__data</w:t>
      </w:r>
      <w:proofErr w:type="spellEnd"/>
      <w:r w:rsidRPr="00DB0E80">
        <w:rPr>
          <w:lang w:val="en-US"/>
        </w:rPr>
        <w:t xml:space="preserve"> if pair[0] is not None]</w:t>
      </w:r>
    </w:p>
    <w:p w14:paraId="0FB81A3E" w14:textId="77777777" w:rsidR="00DB0E80" w:rsidRPr="00DB0E80" w:rsidRDefault="00DB0E80" w:rsidP="00DB0E80">
      <w:pPr>
        <w:pStyle w:val="a1"/>
        <w:rPr>
          <w:lang w:val="en-US"/>
        </w:rPr>
      </w:pPr>
    </w:p>
    <w:p w14:paraId="24D37A57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items(self):</w:t>
      </w:r>
    </w:p>
    <w:p w14:paraId="60092FD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return [pair for pair in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 xml:space="preserve"> if pair[0] is not None]</w:t>
      </w:r>
    </w:p>
    <w:p w14:paraId="5B7C91C9" w14:textId="77777777" w:rsidR="00DB0E80" w:rsidRPr="00DB0E80" w:rsidRDefault="00DB0E80" w:rsidP="00DB0E80">
      <w:pPr>
        <w:pStyle w:val="a1"/>
        <w:rPr>
          <w:lang w:val="en-US"/>
        </w:rPr>
      </w:pPr>
    </w:p>
    <w:p w14:paraId="54F1A79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hash_func_1(self, key) -&gt; int:</w:t>
      </w:r>
    </w:p>
    <w:p w14:paraId="55B6D79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return hash(key) %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</w:p>
    <w:p w14:paraId="627AB617" w14:textId="77777777" w:rsidR="00DB0E80" w:rsidRPr="00DB0E80" w:rsidRDefault="00DB0E80" w:rsidP="00DB0E80">
      <w:pPr>
        <w:pStyle w:val="a1"/>
        <w:rPr>
          <w:lang w:val="en-US"/>
        </w:rPr>
      </w:pPr>
    </w:p>
    <w:p w14:paraId="18A88D90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hash_func_2(self, key) -&gt; int:</w:t>
      </w:r>
    </w:p>
    <w:p w14:paraId="154B94CC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return (2 * hash(key) + 1) %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</w:p>
    <w:p w14:paraId="0F981487" w14:textId="77777777" w:rsidR="00DB0E80" w:rsidRPr="00DB0E80" w:rsidRDefault="00DB0E80" w:rsidP="00DB0E80">
      <w:pPr>
        <w:pStyle w:val="a1"/>
        <w:rPr>
          <w:lang w:val="en-US"/>
        </w:rPr>
      </w:pPr>
    </w:p>
    <w:p w14:paraId="58583E4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__</w:t>
      </w:r>
      <w:proofErr w:type="spellStart"/>
      <w:r w:rsidRPr="00DB0E80">
        <w:rPr>
          <w:lang w:val="en-US"/>
        </w:rPr>
        <w:t>setitem</w:t>
      </w:r>
      <w:proofErr w:type="spellEnd"/>
      <w:r w:rsidRPr="00DB0E80">
        <w:rPr>
          <w:lang w:val="en-US"/>
        </w:rPr>
        <w:t>_</w:t>
      </w:r>
      <w:proofErr w:type="gramStart"/>
      <w:r w:rsidRPr="00DB0E80">
        <w:rPr>
          <w:lang w:val="en-US"/>
        </w:rPr>
        <w:t>_(</w:t>
      </w:r>
      <w:proofErr w:type="gramEnd"/>
      <w:r w:rsidRPr="00DB0E80">
        <w:rPr>
          <w:lang w:val="en-US"/>
        </w:rPr>
        <w:t>self, key, value):</w:t>
      </w:r>
    </w:p>
    <w:p w14:paraId="4C5A35A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index = </w:t>
      </w:r>
      <w:proofErr w:type="gramStart"/>
      <w:r w:rsidRPr="00DB0E80">
        <w:rPr>
          <w:lang w:val="en-US"/>
        </w:rPr>
        <w:t>self.hash</w:t>
      </w:r>
      <w:proofErr w:type="gramEnd"/>
      <w:r w:rsidRPr="00DB0E80">
        <w:rPr>
          <w:lang w:val="en-US"/>
        </w:rPr>
        <w:t>_func_1(key)</w:t>
      </w:r>
    </w:p>
    <w:p w14:paraId="3BCA592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offset = </w:t>
      </w:r>
      <w:proofErr w:type="gramStart"/>
      <w:r w:rsidRPr="00DB0E80">
        <w:rPr>
          <w:lang w:val="en-US"/>
        </w:rPr>
        <w:t>self.hash</w:t>
      </w:r>
      <w:proofErr w:type="gramEnd"/>
      <w:r w:rsidRPr="00DB0E80">
        <w:rPr>
          <w:lang w:val="en-US"/>
        </w:rPr>
        <w:t>_func_2(key)</w:t>
      </w:r>
    </w:p>
    <w:p w14:paraId="5CCA500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for _ in range(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  <w:r w:rsidRPr="00DB0E80">
        <w:rPr>
          <w:lang w:val="en-US"/>
        </w:rPr>
        <w:t>):</w:t>
      </w:r>
    </w:p>
    <w:p w14:paraId="586D253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if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 xml:space="preserve">[index][0] is None or </w:t>
      </w:r>
      <w:proofErr w:type="spellStart"/>
      <w:r w:rsidRPr="00DB0E80">
        <w:rPr>
          <w:lang w:val="en-US"/>
        </w:rPr>
        <w:t>self.__data</w:t>
      </w:r>
      <w:proofErr w:type="spellEnd"/>
      <w:r w:rsidRPr="00DB0E80">
        <w:rPr>
          <w:lang w:val="en-US"/>
        </w:rPr>
        <w:t>[index][0] == key:</w:t>
      </w:r>
    </w:p>
    <w:p w14:paraId="6E396E7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   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>[index] = (key, value)</w:t>
      </w:r>
    </w:p>
    <w:p w14:paraId="2C4EDF7C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    return</w:t>
      </w:r>
    </w:p>
    <w:p w14:paraId="68E06A6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index = (index + offset) %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</w:p>
    <w:p w14:paraId="045E701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raise </w:t>
      </w:r>
      <w:proofErr w:type="spellStart"/>
      <w:r w:rsidRPr="00DB0E80">
        <w:rPr>
          <w:lang w:val="en-US"/>
        </w:rPr>
        <w:t>RuntimeError</w:t>
      </w:r>
      <w:proofErr w:type="spellEnd"/>
    </w:p>
    <w:p w14:paraId="35FE320A" w14:textId="77777777" w:rsidR="00DB0E80" w:rsidRPr="00DB0E80" w:rsidRDefault="00DB0E80" w:rsidP="00DB0E80">
      <w:pPr>
        <w:pStyle w:val="a1"/>
        <w:rPr>
          <w:lang w:val="en-US"/>
        </w:rPr>
      </w:pPr>
    </w:p>
    <w:p w14:paraId="73D278C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def __</w:t>
      </w:r>
      <w:proofErr w:type="spellStart"/>
      <w:r w:rsidRPr="00DB0E80">
        <w:rPr>
          <w:lang w:val="en-US"/>
        </w:rPr>
        <w:t>getitem</w:t>
      </w:r>
      <w:proofErr w:type="spellEnd"/>
      <w:r w:rsidRPr="00DB0E80">
        <w:rPr>
          <w:lang w:val="en-US"/>
        </w:rPr>
        <w:t>_</w:t>
      </w:r>
      <w:proofErr w:type="gramStart"/>
      <w:r w:rsidRPr="00DB0E80">
        <w:rPr>
          <w:lang w:val="en-US"/>
        </w:rPr>
        <w:t>_(</w:t>
      </w:r>
      <w:proofErr w:type="gramEnd"/>
      <w:r w:rsidRPr="00DB0E80">
        <w:rPr>
          <w:lang w:val="en-US"/>
        </w:rPr>
        <w:t>self, key):</w:t>
      </w:r>
    </w:p>
    <w:p w14:paraId="6C6F7D1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index = </w:t>
      </w:r>
      <w:proofErr w:type="gramStart"/>
      <w:r w:rsidRPr="00DB0E80">
        <w:rPr>
          <w:lang w:val="en-US"/>
        </w:rPr>
        <w:t>self.hash</w:t>
      </w:r>
      <w:proofErr w:type="gramEnd"/>
      <w:r w:rsidRPr="00DB0E80">
        <w:rPr>
          <w:lang w:val="en-US"/>
        </w:rPr>
        <w:t>_func_1(key)</w:t>
      </w:r>
    </w:p>
    <w:p w14:paraId="0C1FF597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offset = </w:t>
      </w:r>
      <w:proofErr w:type="gramStart"/>
      <w:r w:rsidRPr="00DB0E80">
        <w:rPr>
          <w:lang w:val="en-US"/>
        </w:rPr>
        <w:t>self.hash</w:t>
      </w:r>
      <w:proofErr w:type="gramEnd"/>
      <w:r w:rsidRPr="00DB0E80">
        <w:rPr>
          <w:lang w:val="en-US"/>
        </w:rPr>
        <w:t>_func_2(key)</w:t>
      </w:r>
    </w:p>
    <w:p w14:paraId="411D67E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for 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 xml:space="preserve"> in range(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  <w:r w:rsidRPr="00DB0E80">
        <w:rPr>
          <w:lang w:val="en-US"/>
        </w:rPr>
        <w:t>):</w:t>
      </w:r>
    </w:p>
    <w:p w14:paraId="20284F7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if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>[index][0] is None:</w:t>
      </w:r>
    </w:p>
    <w:p w14:paraId="457DE27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    raise </w:t>
      </w:r>
      <w:proofErr w:type="spellStart"/>
      <w:r w:rsidRPr="00DB0E80">
        <w:rPr>
          <w:lang w:val="en-US"/>
        </w:rPr>
        <w:t>KeyError</w:t>
      </w:r>
      <w:proofErr w:type="spellEnd"/>
    </w:p>
    <w:p w14:paraId="0967008D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if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>[index][0] == key:</w:t>
      </w:r>
    </w:p>
    <w:p w14:paraId="4F8CCF9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    return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_data</w:t>
      </w:r>
      <w:proofErr w:type="spellEnd"/>
      <w:r w:rsidRPr="00DB0E80">
        <w:rPr>
          <w:lang w:val="en-US"/>
        </w:rPr>
        <w:t>[index][1]</w:t>
      </w:r>
    </w:p>
    <w:p w14:paraId="6805317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    index = (index + offset) % </w:t>
      </w:r>
      <w:proofErr w:type="spellStart"/>
      <w:proofErr w:type="gramStart"/>
      <w:r w:rsidRPr="00DB0E80">
        <w:rPr>
          <w:lang w:val="en-US"/>
        </w:rPr>
        <w:t>self._</w:t>
      </w:r>
      <w:proofErr w:type="gramEnd"/>
      <w:r w:rsidRPr="00DB0E80">
        <w:rPr>
          <w:lang w:val="en-US"/>
        </w:rPr>
        <w:t>_capacity</w:t>
      </w:r>
      <w:proofErr w:type="spellEnd"/>
    </w:p>
    <w:p w14:paraId="45374DE5" w14:textId="2A4893DA" w:rsidR="00CF4409" w:rsidRPr="00E94964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r w:rsidRPr="00E94964">
        <w:rPr>
          <w:lang w:val="en-US"/>
        </w:rPr>
        <w:t xml:space="preserve">raise </w:t>
      </w:r>
      <w:proofErr w:type="spellStart"/>
      <w:r w:rsidRPr="00E94964">
        <w:rPr>
          <w:lang w:val="en-US"/>
        </w:rPr>
        <w:t>KeyError</w:t>
      </w:r>
      <w:proofErr w:type="spellEnd"/>
    </w:p>
    <w:p w14:paraId="1CD101D2" w14:textId="3B798038" w:rsidR="00CF4409" w:rsidRPr="00E94964" w:rsidRDefault="00CF4409" w:rsidP="00C02BDE">
      <w:pPr>
        <w:pStyle w:val="a1"/>
        <w:rPr>
          <w:lang w:val="en-US"/>
        </w:rPr>
      </w:pPr>
    </w:p>
    <w:p w14:paraId="7B86898A" w14:textId="1A177426" w:rsidR="00DB0E80" w:rsidRPr="00DB0E80" w:rsidRDefault="00DB0E80" w:rsidP="00DB0E80">
      <w:pPr>
        <w:rPr>
          <w:lang w:val="en-US"/>
        </w:rPr>
      </w:pPr>
      <w:r w:rsidRPr="00925E20">
        <w:t>Название</w:t>
      </w:r>
      <w:r w:rsidRPr="00DB0E80">
        <w:rPr>
          <w:lang w:val="en-US"/>
        </w:rPr>
        <w:t xml:space="preserve"> </w:t>
      </w:r>
      <w:r w:rsidRPr="00925E20">
        <w:t>файла</w:t>
      </w:r>
      <w:r w:rsidRPr="00DB0E80">
        <w:rPr>
          <w:lang w:val="en-US"/>
        </w:rPr>
        <w:t xml:space="preserve">: </w:t>
      </w:r>
      <w:r>
        <w:rPr>
          <w:lang w:val="en-US"/>
        </w:rPr>
        <w:t>modules</w:t>
      </w:r>
      <w:r w:rsidRPr="00DB0E80">
        <w:rPr>
          <w:lang w:val="en-US"/>
        </w:rPr>
        <w:t>/</w:t>
      </w:r>
      <w:proofErr w:type="spellStart"/>
      <w:r>
        <w:rPr>
          <w:lang w:val="en-US"/>
        </w:rPr>
        <w:t>time_perf</w:t>
      </w:r>
      <w:r w:rsidRPr="00DB0E80">
        <w:rPr>
          <w:lang w:val="en-US"/>
        </w:rPr>
        <w:t>.</w:t>
      </w:r>
      <w:r>
        <w:rPr>
          <w:lang w:val="en-US"/>
        </w:rPr>
        <w:t>ipynb</w:t>
      </w:r>
      <w:proofErr w:type="spellEnd"/>
    </w:p>
    <w:p w14:paraId="2EF3DFAC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import time</w:t>
      </w:r>
    </w:p>
    <w:p w14:paraId="5CD89636" w14:textId="77777777" w:rsidR="00DB0E80" w:rsidRPr="00DB0E80" w:rsidRDefault="00DB0E80" w:rsidP="00DB0E80">
      <w:pPr>
        <w:pStyle w:val="a1"/>
        <w:rPr>
          <w:lang w:val="en-US"/>
        </w:rPr>
      </w:pPr>
    </w:p>
    <w:p w14:paraId="7C076F7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import </w:t>
      </w:r>
      <w:proofErr w:type="spellStart"/>
      <w:r w:rsidRPr="00DB0E80">
        <w:rPr>
          <w:lang w:val="en-US"/>
        </w:rPr>
        <w:t>numpy</w:t>
      </w:r>
      <w:proofErr w:type="spellEnd"/>
      <w:r w:rsidRPr="00DB0E80">
        <w:rPr>
          <w:lang w:val="en-US"/>
        </w:rPr>
        <w:t xml:space="preserve"> as np</w:t>
      </w:r>
    </w:p>
    <w:p w14:paraId="444BAD2D" w14:textId="77777777" w:rsidR="00DB0E80" w:rsidRPr="00DB0E80" w:rsidRDefault="00DB0E80" w:rsidP="00DB0E80">
      <w:pPr>
        <w:pStyle w:val="a1"/>
        <w:rPr>
          <w:lang w:val="en-US"/>
        </w:rPr>
      </w:pPr>
    </w:p>
    <w:p w14:paraId="263F70E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from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 xml:space="preserve"> import </w:t>
      </w:r>
      <w:proofErr w:type="spellStart"/>
      <w:r w:rsidRPr="00DB0E80">
        <w:rPr>
          <w:lang w:val="en-US"/>
        </w:rPr>
        <w:t>DoubleHashTable</w:t>
      </w:r>
      <w:proofErr w:type="spellEnd"/>
    </w:p>
    <w:p w14:paraId="6ADA90A0" w14:textId="77777777" w:rsidR="00DB0E80" w:rsidRPr="00DB0E80" w:rsidRDefault="00DB0E80" w:rsidP="00DB0E80">
      <w:pPr>
        <w:pStyle w:val="a1"/>
        <w:rPr>
          <w:lang w:val="en-US"/>
        </w:rPr>
      </w:pPr>
    </w:p>
    <w:p w14:paraId="5DEB33FF" w14:textId="77777777" w:rsidR="00DB0E80" w:rsidRPr="00DB0E80" w:rsidRDefault="00DB0E80" w:rsidP="00DB0E80">
      <w:pPr>
        <w:pStyle w:val="a1"/>
        <w:rPr>
          <w:lang w:val="en-US"/>
        </w:rPr>
      </w:pPr>
    </w:p>
    <w:p w14:paraId="2336B0C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best_case</w:t>
      </w:r>
      <w:proofErr w:type="spellEnd"/>
      <w:r w:rsidRPr="00DB0E80">
        <w:rPr>
          <w:lang w:val="en-US"/>
        </w:rPr>
        <w:t>(n):</w:t>
      </w:r>
    </w:p>
    <w:p w14:paraId="0429894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(n)</w:t>
      </w:r>
    </w:p>
    <w:p w14:paraId="48845CB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 = n - 1</w:t>
      </w:r>
    </w:p>
    <w:p w14:paraId="18E5658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for 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 xml:space="preserve"> in range(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>):</w:t>
      </w:r>
    </w:p>
    <w:p w14:paraId="33746A05" w14:textId="77777777" w:rsidR="00DB0E80" w:rsidRPr="00DB0E80" w:rsidRDefault="00DB0E80" w:rsidP="00DB0E80">
      <w:pPr>
        <w:pStyle w:val="a1"/>
      </w:pPr>
      <w:r w:rsidRPr="00DB0E80">
        <w:rPr>
          <w:lang w:val="en-US"/>
        </w:rPr>
        <w:t xml:space="preserve">        hash</w:t>
      </w:r>
      <w:r w:rsidRPr="00DB0E80">
        <w:t>_</w:t>
      </w:r>
      <w:r w:rsidRPr="00DB0E80">
        <w:rPr>
          <w:lang w:val="en-US"/>
        </w:rPr>
        <w:t>table</w:t>
      </w:r>
      <w:r w:rsidRPr="00DB0E80">
        <w:t>[</w:t>
      </w:r>
      <w:proofErr w:type="spellStart"/>
      <w:r w:rsidRPr="00DB0E80">
        <w:rPr>
          <w:lang w:val="en-US"/>
        </w:rPr>
        <w:t>i</w:t>
      </w:r>
      <w:proofErr w:type="spellEnd"/>
      <w:r w:rsidRPr="00DB0E80">
        <w:t>] = "</w:t>
      </w:r>
      <w:r w:rsidRPr="00DB0E80">
        <w:rPr>
          <w:lang w:val="en-US"/>
        </w:rPr>
        <w:t>value</w:t>
      </w:r>
      <w:r w:rsidRPr="00DB0E80">
        <w:t>"</w:t>
      </w:r>
    </w:p>
    <w:p w14:paraId="14141F54" w14:textId="77777777" w:rsidR="00DB0E80" w:rsidRPr="00DB0E80" w:rsidRDefault="00DB0E80" w:rsidP="00DB0E80">
      <w:pPr>
        <w:pStyle w:val="a1"/>
      </w:pPr>
      <w:r w:rsidRPr="00DB0E80">
        <w:t xml:space="preserve">    # Добавление нового ключа и измерение времени</w:t>
      </w:r>
    </w:p>
    <w:p w14:paraId="6302A75D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t xml:space="preserve">    </w:t>
      </w:r>
      <w:proofErr w:type="spellStart"/>
      <w:r w:rsidRPr="00DB0E80">
        <w:rPr>
          <w:lang w:val="en-US"/>
        </w:rPr>
        <w:t>start_time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time.perf</w:t>
      </w:r>
      <w:proofErr w:type="gramEnd"/>
      <w:r w:rsidRPr="00DB0E80">
        <w:rPr>
          <w:lang w:val="en-US"/>
        </w:rPr>
        <w:t>_counter</w:t>
      </w:r>
      <w:proofErr w:type="spellEnd"/>
      <w:r w:rsidRPr="00DB0E80">
        <w:rPr>
          <w:lang w:val="en-US"/>
        </w:rPr>
        <w:t>()</w:t>
      </w:r>
    </w:p>
    <w:p w14:paraId="77DB906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[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] = </w:t>
      </w:r>
      <w:proofErr w:type="spellStart"/>
      <w:r w:rsidRPr="00DB0E80">
        <w:rPr>
          <w:lang w:val="en-US"/>
        </w:rPr>
        <w:t>pre_last</w:t>
      </w:r>
      <w:proofErr w:type="spellEnd"/>
    </w:p>
    <w:p w14:paraId="3D405FD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end_time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time.perf</w:t>
      </w:r>
      <w:proofErr w:type="gramEnd"/>
      <w:r w:rsidRPr="00DB0E80">
        <w:rPr>
          <w:lang w:val="en-US"/>
        </w:rPr>
        <w:t>_counter</w:t>
      </w:r>
      <w:proofErr w:type="spellEnd"/>
      <w:r w:rsidRPr="00DB0E80">
        <w:rPr>
          <w:lang w:val="en-US"/>
        </w:rPr>
        <w:t>()</w:t>
      </w:r>
    </w:p>
    <w:p w14:paraId="69A8B40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return </w:t>
      </w:r>
      <w:proofErr w:type="spellStart"/>
      <w:r w:rsidRPr="00DB0E80">
        <w:rPr>
          <w:lang w:val="en-US"/>
        </w:rPr>
        <w:t>end_time</w:t>
      </w:r>
      <w:proofErr w:type="spellEnd"/>
      <w:r w:rsidRPr="00DB0E80">
        <w:rPr>
          <w:lang w:val="en-US"/>
        </w:rPr>
        <w:t xml:space="preserve"> - </w:t>
      </w:r>
      <w:proofErr w:type="spellStart"/>
      <w:r w:rsidRPr="00DB0E80">
        <w:rPr>
          <w:lang w:val="en-US"/>
        </w:rPr>
        <w:t>start_time</w:t>
      </w:r>
      <w:proofErr w:type="spellEnd"/>
    </w:p>
    <w:p w14:paraId="080E9DD3" w14:textId="77777777" w:rsidR="00DB0E80" w:rsidRPr="00DB0E80" w:rsidRDefault="00DB0E80" w:rsidP="00DB0E80">
      <w:pPr>
        <w:pStyle w:val="a1"/>
        <w:rPr>
          <w:lang w:val="en-US"/>
        </w:rPr>
      </w:pPr>
    </w:p>
    <w:p w14:paraId="33C96D1D" w14:textId="77777777" w:rsidR="00DB0E80" w:rsidRPr="00DB0E80" w:rsidRDefault="00DB0E80" w:rsidP="00DB0E80">
      <w:pPr>
        <w:pStyle w:val="a1"/>
        <w:rPr>
          <w:lang w:val="en-US"/>
        </w:rPr>
      </w:pPr>
    </w:p>
    <w:p w14:paraId="516BB39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average_</w:t>
      </w:r>
      <w:proofErr w:type="gramStart"/>
      <w:r w:rsidRPr="00DB0E80">
        <w:rPr>
          <w:lang w:val="en-US"/>
        </w:rPr>
        <w:t>case</w:t>
      </w:r>
      <w:proofErr w:type="spellEnd"/>
      <w:r w:rsidRPr="00DB0E80">
        <w:rPr>
          <w:lang w:val="en-US"/>
        </w:rPr>
        <w:t>(</w:t>
      </w:r>
      <w:proofErr w:type="gramEnd"/>
      <w:r w:rsidRPr="00DB0E80">
        <w:rPr>
          <w:lang w:val="en-US"/>
        </w:rPr>
        <w:t>n: int):</w:t>
      </w:r>
    </w:p>
    <w:p w14:paraId="2BD6BC8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(n)</w:t>
      </w:r>
    </w:p>
    <w:p w14:paraId="680BFBE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lastRenderedPageBreak/>
        <w:t xml:space="preserve">    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 = n * n</w:t>
      </w:r>
    </w:p>
    <w:p w14:paraId="2ECBE43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arr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np.random</w:t>
      </w:r>
      <w:proofErr w:type="gramEnd"/>
      <w:r w:rsidRPr="00DB0E80">
        <w:rPr>
          <w:lang w:val="en-US"/>
        </w:rPr>
        <w:t>.randint</w:t>
      </w:r>
      <w:proofErr w:type="spellEnd"/>
      <w:r w:rsidRPr="00DB0E80">
        <w:rPr>
          <w:lang w:val="en-US"/>
        </w:rPr>
        <w:t xml:space="preserve">(0, 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, size=n, </w:t>
      </w:r>
      <w:proofErr w:type="spellStart"/>
      <w:r w:rsidRPr="00DB0E80">
        <w:rPr>
          <w:lang w:val="en-US"/>
        </w:rPr>
        <w:t>dtype</w:t>
      </w:r>
      <w:proofErr w:type="spellEnd"/>
      <w:r w:rsidRPr="00DB0E80">
        <w:rPr>
          <w:lang w:val="en-US"/>
        </w:rPr>
        <w:t>=np.int64)</w:t>
      </w:r>
    </w:p>
    <w:p w14:paraId="5EFE481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for 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 xml:space="preserve"> in </w:t>
      </w:r>
      <w:proofErr w:type="spellStart"/>
      <w:r w:rsidRPr="00DB0E80">
        <w:rPr>
          <w:lang w:val="en-US"/>
        </w:rPr>
        <w:t>arr</w:t>
      </w:r>
      <w:proofErr w:type="spellEnd"/>
      <w:r w:rsidRPr="00DB0E80">
        <w:rPr>
          <w:lang w:val="en-US"/>
        </w:rPr>
        <w:t>:</w:t>
      </w:r>
    </w:p>
    <w:p w14:paraId="5C20E38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 xml:space="preserve">2 * 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 xml:space="preserve">] = </w:t>
      </w:r>
      <w:proofErr w:type="spellStart"/>
      <w:r w:rsidRPr="00DB0E80">
        <w:rPr>
          <w:lang w:val="en-US"/>
        </w:rPr>
        <w:t>i</w:t>
      </w:r>
      <w:proofErr w:type="spellEnd"/>
    </w:p>
    <w:p w14:paraId="74C5F3A8" w14:textId="77777777" w:rsidR="00DB0E80" w:rsidRPr="00DB0E80" w:rsidRDefault="00DB0E80" w:rsidP="00DB0E80">
      <w:pPr>
        <w:pStyle w:val="a1"/>
        <w:rPr>
          <w:lang w:val="en-US"/>
        </w:rPr>
      </w:pPr>
    </w:p>
    <w:p w14:paraId="69215BA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start_time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time.perf</w:t>
      </w:r>
      <w:proofErr w:type="gramEnd"/>
      <w:r w:rsidRPr="00DB0E80">
        <w:rPr>
          <w:lang w:val="en-US"/>
        </w:rPr>
        <w:t>_counter</w:t>
      </w:r>
      <w:proofErr w:type="spellEnd"/>
      <w:r w:rsidRPr="00DB0E80">
        <w:rPr>
          <w:lang w:val="en-US"/>
        </w:rPr>
        <w:t>()</w:t>
      </w:r>
    </w:p>
    <w:p w14:paraId="3FC61DF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[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] = </w:t>
      </w:r>
      <w:proofErr w:type="spellStart"/>
      <w:r w:rsidRPr="00DB0E80">
        <w:rPr>
          <w:lang w:val="en-US"/>
        </w:rPr>
        <w:t>pre_last</w:t>
      </w:r>
      <w:proofErr w:type="spellEnd"/>
    </w:p>
    <w:p w14:paraId="2E784FB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end_time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time.perf</w:t>
      </w:r>
      <w:proofErr w:type="gramEnd"/>
      <w:r w:rsidRPr="00DB0E80">
        <w:rPr>
          <w:lang w:val="en-US"/>
        </w:rPr>
        <w:t>_counter</w:t>
      </w:r>
      <w:proofErr w:type="spellEnd"/>
      <w:r w:rsidRPr="00DB0E80">
        <w:rPr>
          <w:lang w:val="en-US"/>
        </w:rPr>
        <w:t>()</w:t>
      </w:r>
    </w:p>
    <w:p w14:paraId="58970827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return </w:t>
      </w:r>
      <w:proofErr w:type="spellStart"/>
      <w:r w:rsidRPr="00DB0E80">
        <w:rPr>
          <w:lang w:val="en-US"/>
        </w:rPr>
        <w:t>end_time</w:t>
      </w:r>
      <w:proofErr w:type="spellEnd"/>
      <w:r w:rsidRPr="00DB0E80">
        <w:rPr>
          <w:lang w:val="en-US"/>
        </w:rPr>
        <w:t xml:space="preserve"> - </w:t>
      </w:r>
      <w:proofErr w:type="spellStart"/>
      <w:r w:rsidRPr="00DB0E80">
        <w:rPr>
          <w:lang w:val="en-US"/>
        </w:rPr>
        <w:t>start_time</w:t>
      </w:r>
      <w:proofErr w:type="spellEnd"/>
    </w:p>
    <w:p w14:paraId="3520B6DB" w14:textId="77777777" w:rsidR="00DB0E80" w:rsidRPr="00DB0E80" w:rsidRDefault="00DB0E80" w:rsidP="00DB0E80">
      <w:pPr>
        <w:pStyle w:val="a1"/>
        <w:rPr>
          <w:lang w:val="en-US"/>
        </w:rPr>
      </w:pPr>
    </w:p>
    <w:p w14:paraId="4313BE9C" w14:textId="77777777" w:rsidR="00DB0E80" w:rsidRPr="00DB0E80" w:rsidRDefault="00DB0E80" w:rsidP="00DB0E80">
      <w:pPr>
        <w:pStyle w:val="a1"/>
        <w:rPr>
          <w:lang w:val="en-US"/>
        </w:rPr>
      </w:pPr>
    </w:p>
    <w:p w14:paraId="6784325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worst_</w:t>
      </w:r>
      <w:proofErr w:type="gramStart"/>
      <w:r w:rsidRPr="00DB0E80">
        <w:rPr>
          <w:lang w:val="en-US"/>
        </w:rPr>
        <w:t>case</w:t>
      </w:r>
      <w:proofErr w:type="spellEnd"/>
      <w:r w:rsidRPr="00DB0E80">
        <w:rPr>
          <w:lang w:val="en-US"/>
        </w:rPr>
        <w:t>(</w:t>
      </w:r>
      <w:proofErr w:type="gramEnd"/>
      <w:r w:rsidRPr="00DB0E80">
        <w:rPr>
          <w:lang w:val="en-US"/>
        </w:rPr>
        <w:t>n: int):</w:t>
      </w:r>
    </w:p>
    <w:p w14:paraId="558C6BB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(n)</w:t>
      </w:r>
    </w:p>
    <w:p w14:paraId="070CBD6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m = 2 ** (n - 1</w:t>
      </w:r>
      <w:proofErr w:type="gramStart"/>
      <w:r w:rsidRPr="00DB0E80">
        <w:rPr>
          <w:lang w:val="en-US"/>
        </w:rPr>
        <w:t>).</w:t>
      </w:r>
      <w:proofErr w:type="spellStart"/>
      <w:r w:rsidRPr="00DB0E80">
        <w:rPr>
          <w:lang w:val="en-US"/>
        </w:rPr>
        <w:t>bit</w:t>
      </w:r>
      <w:proofErr w:type="gramEnd"/>
      <w:r w:rsidRPr="00DB0E80">
        <w:rPr>
          <w:lang w:val="en-US"/>
        </w:rPr>
        <w:t>_length</w:t>
      </w:r>
      <w:proofErr w:type="spellEnd"/>
      <w:r w:rsidRPr="00DB0E80">
        <w:rPr>
          <w:lang w:val="en-US"/>
        </w:rPr>
        <w:t>()</w:t>
      </w:r>
    </w:p>
    <w:p w14:paraId="0ECA9FD7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 = m * m - m</w:t>
      </w:r>
    </w:p>
    <w:p w14:paraId="0E62ADE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for 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 xml:space="preserve"> in </w:t>
      </w:r>
      <w:proofErr w:type="gramStart"/>
      <w:r w:rsidRPr="00DB0E80">
        <w:rPr>
          <w:lang w:val="en-US"/>
        </w:rPr>
        <w:t>range(</w:t>
      </w:r>
      <w:proofErr w:type="gramEnd"/>
      <w:r w:rsidRPr="00DB0E80">
        <w:rPr>
          <w:lang w:val="en-US"/>
        </w:rPr>
        <w:t xml:space="preserve">0, 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>, m):</w:t>
      </w:r>
    </w:p>
    <w:p w14:paraId="7AB67CF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# </w:t>
      </w:r>
      <w:proofErr w:type="gramStart"/>
      <w:r w:rsidRPr="00DB0E80">
        <w:rPr>
          <w:lang w:val="en-US"/>
        </w:rPr>
        <w:t>print(</w:t>
      </w:r>
      <w:proofErr w:type="spellStart"/>
      <w:proofErr w:type="gramEnd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>, hash_table.hash_func_1(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>), hash_table.hash_func_2(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>))</w:t>
      </w:r>
    </w:p>
    <w:p w14:paraId="45E4E7D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[</w:t>
      </w:r>
      <w:proofErr w:type="spellStart"/>
      <w:r w:rsidRPr="00DB0E80">
        <w:rPr>
          <w:lang w:val="en-US"/>
        </w:rPr>
        <w:t>i</w:t>
      </w:r>
      <w:proofErr w:type="spellEnd"/>
      <w:r w:rsidRPr="00DB0E80">
        <w:rPr>
          <w:lang w:val="en-US"/>
        </w:rPr>
        <w:t xml:space="preserve">] = </w:t>
      </w:r>
      <w:proofErr w:type="spellStart"/>
      <w:r w:rsidRPr="00DB0E80">
        <w:rPr>
          <w:lang w:val="en-US"/>
        </w:rPr>
        <w:t>i</w:t>
      </w:r>
      <w:proofErr w:type="spellEnd"/>
    </w:p>
    <w:p w14:paraId="799F3AAF" w14:textId="77777777" w:rsidR="00DB0E80" w:rsidRPr="00DB0E80" w:rsidRDefault="00DB0E80" w:rsidP="00DB0E80">
      <w:pPr>
        <w:pStyle w:val="a1"/>
        <w:rPr>
          <w:lang w:val="en-US"/>
        </w:rPr>
      </w:pPr>
    </w:p>
    <w:p w14:paraId="6C9B370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start_time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time.perf</w:t>
      </w:r>
      <w:proofErr w:type="gramEnd"/>
      <w:r w:rsidRPr="00DB0E80">
        <w:rPr>
          <w:lang w:val="en-US"/>
        </w:rPr>
        <w:t>_counter</w:t>
      </w:r>
      <w:proofErr w:type="spellEnd"/>
      <w:r w:rsidRPr="00DB0E80">
        <w:rPr>
          <w:lang w:val="en-US"/>
        </w:rPr>
        <w:t>()</w:t>
      </w:r>
    </w:p>
    <w:p w14:paraId="199AA6F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[</w:t>
      </w:r>
      <w:proofErr w:type="spellStart"/>
      <w:r w:rsidRPr="00DB0E80">
        <w:rPr>
          <w:lang w:val="en-US"/>
        </w:rPr>
        <w:t>pre_last</w:t>
      </w:r>
      <w:proofErr w:type="spellEnd"/>
      <w:r w:rsidRPr="00DB0E80">
        <w:rPr>
          <w:lang w:val="en-US"/>
        </w:rPr>
        <w:t xml:space="preserve">] = </w:t>
      </w:r>
      <w:proofErr w:type="spellStart"/>
      <w:r w:rsidRPr="00DB0E80">
        <w:rPr>
          <w:lang w:val="en-US"/>
        </w:rPr>
        <w:t>pre_last</w:t>
      </w:r>
      <w:proofErr w:type="spellEnd"/>
    </w:p>
    <w:p w14:paraId="5D03233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end_time</w:t>
      </w:r>
      <w:proofErr w:type="spellEnd"/>
      <w:r w:rsidRPr="00DB0E80">
        <w:rPr>
          <w:lang w:val="en-US"/>
        </w:rPr>
        <w:t xml:space="preserve"> = </w:t>
      </w:r>
      <w:proofErr w:type="spellStart"/>
      <w:proofErr w:type="gramStart"/>
      <w:r w:rsidRPr="00DB0E80">
        <w:rPr>
          <w:lang w:val="en-US"/>
        </w:rPr>
        <w:t>time.perf</w:t>
      </w:r>
      <w:proofErr w:type="gramEnd"/>
      <w:r w:rsidRPr="00DB0E80">
        <w:rPr>
          <w:lang w:val="en-US"/>
        </w:rPr>
        <w:t>_counter</w:t>
      </w:r>
      <w:proofErr w:type="spellEnd"/>
      <w:r w:rsidRPr="00DB0E80">
        <w:rPr>
          <w:lang w:val="en-US"/>
        </w:rPr>
        <w:t>()</w:t>
      </w:r>
    </w:p>
    <w:p w14:paraId="5C6B19F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return </w:t>
      </w:r>
      <w:proofErr w:type="spellStart"/>
      <w:r w:rsidRPr="00DB0E80">
        <w:rPr>
          <w:lang w:val="en-US"/>
        </w:rPr>
        <w:t>end_time</w:t>
      </w:r>
      <w:proofErr w:type="spellEnd"/>
      <w:r w:rsidRPr="00DB0E80">
        <w:rPr>
          <w:lang w:val="en-US"/>
        </w:rPr>
        <w:t xml:space="preserve"> - </w:t>
      </w:r>
      <w:proofErr w:type="spellStart"/>
      <w:r w:rsidRPr="00DB0E80">
        <w:rPr>
          <w:lang w:val="en-US"/>
        </w:rPr>
        <w:t>start_time</w:t>
      </w:r>
      <w:proofErr w:type="spellEnd"/>
    </w:p>
    <w:p w14:paraId="13D03E40" w14:textId="77777777" w:rsidR="00DB0E80" w:rsidRPr="00DB0E80" w:rsidRDefault="00DB0E80" w:rsidP="00DB0E80">
      <w:pPr>
        <w:pStyle w:val="a1"/>
        <w:rPr>
          <w:lang w:val="en-US"/>
        </w:rPr>
      </w:pPr>
    </w:p>
    <w:p w14:paraId="36F0DA18" w14:textId="77777777" w:rsidR="00DB0E80" w:rsidRPr="00DB0E80" w:rsidRDefault="00DB0E80" w:rsidP="00DB0E80">
      <w:pPr>
        <w:pStyle w:val="a1"/>
        <w:rPr>
          <w:lang w:val="en-US"/>
        </w:rPr>
      </w:pPr>
    </w:p>
    <w:p w14:paraId="50EB911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measure_</w:t>
      </w:r>
      <w:proofErr w:type="gramStart"/>
      <w:r w:rsidRPr="00DB0E80">
        <w:rPr>
          <w:lang w:val="en-US"/>
        </w:rPr>
        <w:t>time</w:t>
      </w:r>
      <w:proofErr w:type="spellEnd"/>
      <w:r w:rsidRPr="00DB0E80">
        <w:rPr>
          <w:lang w:val="en-US"/>
        </w:rPr>
        <w:t>(</w:t>
      </w:r>
      <w:proofErr w:type="spellStart"/>
      <w:proofErr w:type="gramEnd"/>
      <w:r w:rsidRPr="00DB0E80">
        <w:rPr>
          <w:lang w:val="en-US"/>
        </w:rPr>
        <w:t>data_volumes</w:t>
      </w:r>
      <w:proofErr w:type="spellEnd"/>
      <w:r w:rsidRPr="00DB0E80">
        <w:rPr>
          <w:lang w:val="en-US"/>
        </w:rPr>
        <w:t>, case):</w:t>
      </w:r>
    </w:p>
    <w:p w14:paraId="7829753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times = []</w:t>
      </w:r>
    </w:p>
    <w:p w14:paraId="6983C89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for volume in </w:t>
      </w:r>
      <w:proofErr w:type="spellStart"/>
      <w:r w:rsidRPr="00DB0E80">
        <w:rPr>
          <w:lang w:val="en-US"/>
        </w:rPr>
        <w:t>data_volumes</w:t>
      </w:r>
      <w:proofErr w:type="spellEnd"/>
      <w:r w:rsidRPr="00DB0E80">
        <w:rPr>
          <w:lang w:val="en-US"/>
        </w:rPr>
        <w:t>:</w:t>
      </w:r>
    </w:p>
    <w:p w14:paraId="7FB2B5B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# </w:t>
      </w:r>
      <w:proofErr w:type="spellStart"/>
      <w:r w:rsidRPr="00DB0E80">
        <w:rPr>
          <w:lang w:val="en-US"/>
        </w:rPr>
        <w:t>Заполнение</w:t>
      </w:r>
      <w:proofErr w:type="spellEnd"/>
      <w:r w:rsidRPr="00DB0E80">
        <w:rPr>
          <w:lang w:val="en-US"/>
        </w:rPr>
        <w:t xml:space="preserve"> </w:t>
      </w:r>
      <w:proofErr w:type="spellStart"/>
      <w:r w:rsidRPr="00DB0E80">
        <w:rPr>
          <w:lang w:val="en-US"/>
        </w:rPr>
        <w:t>хеш-таблицы</w:t>
      </w:r>
      <w:proofErr w:type="spellEnd"/>
      <w:r w:rsidRPr="00DB0E80">
        <w:rPr>
          <w:lang w:val="en-US"/>
        </w:rPr>
        <w:t xml:space="preserve"> </w:t>
      </w:r>
      <w:proofErr w:type="spellStart"/>
      <w:r w:rsidRPr="00DB0E80">
        <w:rPr>
          <w:lang w:val="en-US"/>
        </w:rPr>
        <w:t>данными</w:t>
      </w:r>
      <w:proofErr w:type="spellEnd"/>
    </w:p>
    <w:p w14:paraId="05F3546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proofErr w:type="gramStart"/>
      <w:r w:rsidRPr="00DB0E80">
        <w:rPr>
          <w:lang w:val="en-US"/>
        </w:rPr>
        <w:t>times.append</w:t>
      </w:r>
      <w:proofErr w:type="spellEnd"/>
      <w:proofErr w:type="gramEnd"/>
      <w:r w:rsidRPr="00DB0E80">
        <w:rPr>
          <w:lang w:val="en-US"/>
        </w:rPr>
        <w:t>(case(volume))</w:t>
      </w:r>
    </w:p>
    <w:p w14:paraId="62F8C79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return times</w:t>
      </w:r>
    </w:p>
    <w:p w14:paraId="7D0E7240" w14:textId="77777777" w:rsidR="00DB0E80" w:rsidRPr="00DB0E80" w:rsidRDefault="00DB0E80" w:rsidP="00DB0E80">
      <w:pPr>
        <w:pStyle w:val="a1"/>
        <w:rPr>
          <w:lang w:val="en-US"/>
        </w:rPr>
      </w:pPr>
    </w:p>
    <w:p w14:paraId="2E420580" w14:textId="77777777" w:rsidR="00DB0E80" w:rsidRPr="00DB0E80" w:rsidRDefault="00DB0E80" w:rsidP="00DB0E80">
      <w:pPr>
        <w:pStyle w:val="a1"/>
        <w:rPr>
          <w:lang w:val="en-US"/>
        </w:rPr>
      </w:pPr>
    </w:p>
    <w:p w14:paraId="35D9C9E8" w14:textId="77777777" w:rsidR="00DB0E80" w:rsidRPr="001B3280" w:rsidRDefault="00DB0E80" w:rsidP="00DB0E80">
      <w:pPr>
        <w:pStyle w:val="a1"/>
      </w:pPr>
      <w:r w:rsidRPr="001B3280">
        <w:t>#%%</w:t>
      </w:r>
    </w:p>
    <w:p w14:paraId="7F238AEA" w14:textId="77777777" w:rsidR="00DB0E80" w:rsidRPr="001B3280" w:rsidRDefault="00DB0E80" w:rsidP="00DB0E80">
      <w:pPr>
        <w:pStyle w:val="a1"/>
      </w:pPr>
    </w:p>
    <w:p w14:paraId="119537B5" w14:textId="77777777" w:rsidR="00DB0E80" w:rsidRPr="001B3280" w:rsidRDefault="00DB0E80" w:rsidP="00DB0E80">
      <w:pPr>
        <w:pStyle w:val="a1"/>
      </w:pPr>
      <w:r w:rsidRPr="001B3280">
        <w:t># Объемы данных</w:t>
      </w:r>
    </w:p>
    <w:p w14:paraId="2486E89B" w14:textId="77777777" w:rsidR="00DB0E80" w:rsidRPr="001B3280" w:rsidRDefault="00DB0E80" w:rsidP="00DB0E80">
      <w:pPr>
        <w:pStyle w:val="a1"/>
      </w:pPr>
      <w:r w:rsidRPr="00DB0E80">
        <w:rPr>
          <w:lang w:val="en-US"/>
        </w:rPr>
        <w:t>data</w:t>
      </w:r>
      <w:r w:rsidRPr="001B3280">
        <w:t>_</w:t>
      </w:r>
      <w:r w:rsidRPr="00DB0E80">
        <w:rPr>
          <w:lang w:val="en-US"/>
        </w:rPr>
        <w:t>volumes</w:t>
      </w:r>
      <w:r w:rsidRPr="001B3280">
        <w:t xml:space="preserve"> = [10, 50, 100, 500, 1000, 5000, 10000, 50000, 100000]</w:t>
      </w:r>
    </w:p>
    <w:p w14:paraId="66965195" w14:textId="77777777" w:rsidR="00DB0E80" w:rsidRPr="00E94964" w:rsidRDefault="00DB0E80" w:rsidP="00DB0E80">
      <w:pPr>
        <w:pStyle w:val="a1"/>
      </w:pPr>
      <w:r w:rsidRPr="00E94964">
        <w:t>#%%</w:t>
      </w:r>
    </w:p>
    <w:p w14:paraId="2FC4A1B6" w14:textId="77777777" w:rsidR="00DB0E80" w:rsidRPr="00E94964" w:rsidRDefault="00DB0E80" w:rsidP="00DB0E80">
      <w:pPr>
        <w:pStyle w:val="a1"/>
      </w:pPr>
    </w:p>
    <w:p w14:paraId="257CA221" w14:textId="77777777" w:rsidR="00DB0E80" w:rsidRPr="00DB0E80" w:rsidRDefault="00DB0E80" w:rsidP="00DB0E80">
      <w:pPr>
        <w:pStyle w:val="a1"/>
      </w:pPr>
      <w:r w:rsidRPr="00DB0E80">
        <w:t># Время, затраченное на добавление новых ключей</w:t>
      </w:r>
    </w:p>
    <w:p w14:paraId="39648BC1" w14:textId="77777777" w:rsidR="00DB0E80" w:rsidRPr="00DB0E80" w:rsidRDefault="00DB0E80" w:rsidP="00DB0E80">
      <w:pPr>
        <w:pStyle w:val="a1"/>
      </w:pPr>
    </w:p>
    <w:p w14:paraId="615234B1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r w:rsidRPr="00DB0E80">
        <w:rPr>
          <w:lang w:val="en-US"/>
        </w:rPr>
        <w:t>best_times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measure_</w:t>
      </w:r>
      <w:proofErr w:type="gramStart"/>
      <w:r w:rsidRPr="00DB0E80">
        <w:rPr>
          <w:lang w:val="en-US"/>
        </w:rPr>
        <w:t>time</w:t>
      </w:r>
      <w:proofErr w:type="spellEnd"/>
      <w:r w:rsidRPr="00DB0E80">
        <w:rPr>
          <w:lang w:val="en-US"/>
        </w:rPr>
        <w:t>(</w:t>
      </w:r>
      <w:proofErr w:type="spellStart"/>
      <w:proofErr w:type="gramEnd"/>
      <w:r w:rsidRPr="00DB0E80">
        <w:rPr>
          <w:lang w:val="en-US"/>
        </w:rPr>
        <w:t>data_volumes</w:t>
      </w:r>
      <w:proofErr w:type="spellEnd"/>
      <w:r w:rsidRPr="00DB0E80">
        <w:rPr>
          <w:lang w:val="en-US"/>
        </w:rPr>
        <w:t xml:space="preserve">, </w:t>
      </w:r>
      <w:proofErr w:type="spellStart"/>
      <w:r w:rsidRPr="00DB0E80">
        <w:rPr>
          <w:lang w:val="en-US"/>
        </w:rPr>
        <w:t>best_case</w:t>
      </w:r>
      <w:proofErr w:type="spellEnd"/>
      <w:r w:rsidRPr="00DB0E80">
        <w:rPr>
          <w:lang w:val="en-US"/>
        </w:rPr>
        <w:t>)</w:t>
      </w:r>
    </w:p>
    <w:p w14:paraId="29BC526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#%%</w:t>
      </w:r>
    </w:p>
    <w:p w14:paraId="38B1122E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r w:rsidRPr="00DB0E80">
        <w:rPr>
          <w:lang w:val="en-US"/>
        </w:rPr>
        <w:t>average_times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measure_</w:t>
      </w:r>
      <w:proofErr w:type="gramStart"/>
      <w:r w:rsidRPr="00DB0E80">
        <w:rPr>
          <w:lang w:val="en-US"/>
        </w:rPr>
        <w:t>time</w:t>
      </w:r>
      <w:proofErr w:type="spellEnd"/>
      <w:r w:rsidRPr="00DB0E80">
        <w:rPr>
          <w:lang w:val="en-US"/>
        </w:rPr>
        <w:t>(</w:t>
      </w:r>
      <w:proofErr w:type="spellStart"/>
      <w:proofErr w:type="gramEnd"/>
      <w:r w:rsidRPr="00DB0E80">
        <w:rPr>
          <w:lang w:val="en-US"/>
        </w:rPr>
        <w:t>data_volumes</w:t>
      </w:r>
      <w:proofErr w:type="spellEnd"/>
      <w:r w:rsidRPr="00DB0E80">
        <w:rPr>
          <w:lang w:val="en-US"/>
        </w:rPr>
        <w:t xml:space="preserve">, </w:t>
      </w:r>
      <w:proofErr w:type="spellStart"/>
      <w:r w:rsidRPr="00DB0E80">
        <w:rPr>
          <w:lang w:val="en-US"/>
        </w:rPr>
        <w:t>average_case</w:t>
      </w:r>
      <w:proofErr w:type="spellEnd"/>
      <w:r w:rsidRPr="00DB0E80">
        <w:rPr>
          <w:lang w:val="en-US"/>
        </w:rPr>
        <w:t>)</w:t>
      </w:r>
    </w:p>
    <w:p w14:paraId="7C13385D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#%%</w:t>
      </w:r>
    </w:p>
    <w:p w14:paraId="086636D5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r w:rsidRPr="00DB0E80">
        <w:rPr>
          <w:lang w:val="en-US"/>
        </w:rPr>
        <w:t>worst_volumes</w:t>
      </w:r>
      <w:proofErr w:type="spellEnd"/>
      <w:r w:rsidRPr="00DB0E80">
        <w:rPr>
          <w:lang w:val="en-US"/>
        </w:rPr>
        <w:t xml:space="preserve"> = [10, 50, 100, 500, 1000, 5000, 10000]</w:t>
      </w:r>
    </w:p>
    <w:p w14:paraId="5452445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# </w:t>
      </w:r>
      <w:proofErr w:type="spellStart"/>
      <w:proofErr w:type="gramStart"/>
      <w:r w:rsidRPr="00DB0E80">
        <w:rPr>
          <w:lang w:val="en-US"/>
        </w:rPr>
        <w:t>worst</w:t>
      </w:r>
      <w:proofErr w:type="gramEnd"/>
      <w:r w:rsidRPr="00DB0E80">
        <w:rPr>
          <w:lang w:val="en-US"/>
        </w:rPr>
        <w:t>_volumes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data_volumes</w:t>
      </w:r>
      <w:proofErr w:type="spellEnd"/>
    </w:p>
    <w:p w14:paraId="7314E24C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r w:rsidRPr="00DB0E80">
        <w:rPr>
          <w:lang w:val="en-US"/>
        </w:rPr>
        <w:t>worst_times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measure_</w:t>
      </w:r>
      <w:proofErr w:type="gramStart"/>
      <w:r w:rsidRPr="00DB0E80">
        <w:rPr>
          <w:lang w:val="en-US"/>
        </w:rPr>
        <w:t>time</w:t>
      </w:r>
      <w:proofErr w:type="spellEnd"/>
      <w:r w:rsidRPr="00DB0E80">
        <w:rPr>
          <w:lang w:val="en-US"/>
        </w:rPr>
        <w:t>(</w:t>
      </w:r>
      <w:proofErr w:type="spellStart"/>
      <w:proofErr w:type="gramEnd"/>
      <w:r w:rsidRPr="00DB0E80">
        <w:rPr>
          <w:lang w:val="en-US"/>
        </w:rPr>
        <w:t>worst_volumes</w:t>
      </w:r>
      <w:proofErr w:type="spellEnd"/>
      <w:r w:rsidRPr="00DB0E80">
        <w:rPr>
          <w:lang w:val="en-US"/>
        </w:rPr>
        <w:t xml:space="preserve">, </w:t>
      </w:r>
      <w:proofErr w:type="spellStart"/>
      <w:r w:rsidRPr="00DB0E80">
        <w:rPr>
          <w:lang w:val="en-US"/>
        </w:rPr>
        <w:t>worst_case</w:t>
      </w:r>
      <w:proofErr w:type="spellEnd"/>
      <w:r w:rsidRPr="00DB0E80">
        <w:rPr>
          <w:lang w:val="en-US"/>
        </w:rPr>
        <w:t>)</w:t>
      </w:r>
    </w:p>
    <w:p w14:paraId="033A60E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#%%</w:t>
      </w:r>
    </w:p>
    <w:p w14:paraId="71A3D83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import </w:t>
      </w:r>
      <w:proofErr w:type="spellStart"/>
      <w:proofErr w:type="gramStart"/>
      <w:r w:rsidRPr="00DB0E80">
        <w:rPr>
          <w:lang w:val="en-US"/>
        </w:rPr>
        <w:t>matplotlib.pyplot</w:t>
      </w:r>
      <w:proofErr w:type="spellEnd"/>
      <w:proofErr w:type="gramEnd"/>
      <w:r w:rsidRPr="00DB0E80">
        <w:rPr>
          <w:lang w:val="en-US"/>
        </w:rPr>
        <w:t xml:space="preserve"> as </w:t>
      </w:r>
      <w:proofErr w:type="spellStart"/>
      <w:r w:rsidRPr="00DB0E80">
        <w:rPr>
          <w:lang w:val="en-US"/>
        </w:rPr>
        <w:t>plt</w:t>
      </w:r>
      <w:proofErr w:type="spellEnd"/>
    </w:p>
    <w:p w14:paraId="35AB1B44" w14:textId="77777777" w:rsidR="00DB0E80" w:rsidRPr="00DB0E80" w:rsidRDefault="00DB0E80" w:rsidP="00DB0E80">
      <w:pPr>
        <w:pStyle w:val="a1"/>
        <w:rPr>
          <w:lang w:val="en-US"/>
        </w:rPr>
      </w:pPr>
    </w:p>
    <w:p w14:paraId="0041C35E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plt.plot</w:t>
      </w:r>
      <w:proofErr w:type="spellEnd"/>
      <w:proofErr w:type="gram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data_volumes</w:t>
      </w:r>
      <w:proofErr w:type="spellEnd"/>
      <w:r w:rsidRPr="00DB0E80">
        <w:rPr>
          <w:lang w:val="en-US"/>
        </w:rPr>
        <w:t xml:space="preserve">, </w:t>
      </w:r>
      <w:proofErr w:type="spellStart"/>
      <w:r w:rsidRPr="00DB0E80">
        <w:rPr>
          <w:lang w:val="en-US"/>
        </w:rPr>
        <w:t>best_times</w:t>
      </w:r>
      <w:proofErr w:type="spellEnd"/>
      <w:r w:rsidRPr="00DB0E80">
        <w:rPr>
          <w:lang w:val="en-US"/>
        </w:rPr>
        <w:t>, label="</w:t>
      </w:r>
      <w:proofErr w:type="spellStart"/>
      <w:r w:rsidRPr="00DB0E80">
        <w:rPr>
          <w:lang w:val="en-US"/>
        </w:rPr>
        <w:t>Лучшее</w:t>
      </w:r>
      <w:proofErr w:type="spellEnd"/>
      <w:r w:rsidRPr="00DB0E80">
        <w:rPr>
          <w:lang w:val="en-US"/>
        </w:rPr>
        <w:t xml:space="preserve"> </w:t>
      </w:r>
      <w:proofErr w:type="spellStart"/>
      <w:r w:rsidRPr="00DB0E80">
        <w:rPr>
          <w:lang w:val="en-US"/>
        </w:rPr>
        <w:t>время</w:t>
      </w:r>
      <w:proofErr w:type="spellEnd"/>
      <w:r w:rsidRPr="00DB0E80">
        <w:rPr>
          <w:lang w:val="en-US"/>
        </w:rPr>
        <w:t>")</w:t>
      </w:r>
    </w:p>
    <w:p w14:paraId="75F0A172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plt.plot</w:t>
      </w:r>
      <w:proofErr w:type="spellEnd"/>
      <w:proofErr w:type="gram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data_volumes</w:t>
      </w:r>
      <w:proofErr w:type="spellEnd"/>
      <w:r w:rsidRPr="00DB0E80">
        <w:rPr>
          <w:lang w:val="en-US"/>
        </w:rPr>
        <w:t xml:space="preserve">, </w:t>
      </w:r>
      <w:proofErr w:type="spellStart"/>
      <w:r w:rsidRPr="00DB0E80">
        <w:rPr>
          <w:lang w:val="en-US"/>
        </w:rPr>
        <w:t>average_times</w:t>
      </w:r>
      <w:proofErr w:type="spellEnd"/>
      <w:r w:rsidRPr="00DB0E80">
        <w:rPr>
          <w:lang w:val="en-US"/>
        </w:rPr>
        <w:t>, label="</w:t>
      </w:r>
      <w:proofErr w:type="spellStart"/>
      <w:r w:rsidRPr="00DB0E80">
        <w:rPr>
          <w:lang w:val="en-US"/>
        </w:rPr>
        <w:t>Среднее</w:t>
      </w:r>
      <w:proofErr w:type="spellEnd"/>
      <w:r w:rsidRPr="00DB0E80">
        <w:rPr>
          <w:lang w:val="en-US"/>
        </w:rPr>
        <w:t xml:space="preserve"> </w:t>
      </w:r>
      <w:proofErr w:type="spellStart"/>
      <w:r w:rsidRPr="00DB0E80">
        <w:rPr>
          <w:lang w:val="en-US"/>
        </w:rPr>
        <w:t>время</w:t>
      </w:r>
      <w:proofErr w:type="spellEnd"/>
      <w:r w:rsidRPr="00DB0E80">
        <w:rPr>
          <w:lang w:val="en-US"/>
        </w:rPr>
        <w:t>")</w:t>
      </w:r>
    </w:p>
    <w:p w14:paraId="2B6E8A61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plt.plot</w:t>
      </w:r>
      <w:proofErr w:type="spellEnd"/>
      <w:proofErr w:type="gram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worst_volumes</w:t>
      </w:r>
      <w:proofErr w:type="spellEnd"/>
      <w:r w:rsidRPr="00DB0E80">
        <w:rPr>
          <w:lang w:val="en-US"/>
        </w:rPr>
        <w:t xml:space="preserve">, </w:t>
      </w:r>
      <w:proofErr w:type="spellStart"/>
      <w:r w:rsidRPr="00DB0E80">
        <w:rPr>
          <w:lang w:val="en-US"/>
        </w:rPr>
        <w:t>worst_times</w:t>
      </w:r>
      <w:proofErr w:type="spellEnd"/>
      <w:r w:rsidRPr="00DB0E80">
        <w:rPr>
          <w:lang w:val="en-US"/>
        </w:rPr>
        <w:t>, label="</w:t>
      </w:r>
      <w:proofErr w:type="spellStart"/>
      <w:r w:rsidRPr="00DB0E80">
        <w:rPr>
          <w:lang w:val="en-US"/>
        </w:rPr>
        <w:t>Худшее</w:t>
      </w:r>
      <w:proofErr w:type="spellEnd"/>
      <w:r w:rsidRPr="00DB0E80">
        <w:rPr>
          <w:lang w:val="en-US"/>
        </w:rPr>
        <w:t xml:space="preserve"> </w:t>
      </w:r>
      <w:proofErr w:type="spellStart"/>
      <w:r w:rsidRPr="00DB0E80">
        <w:rPr>
          <w:lang w:val="en-US"/>
        </w:rPr>
        <w:t>время</w:t>
      </w:r>
      <w:proofErr w:type="spellEnd"/>
      <w:r w:rsidRPr="00DB0E80">
        <w:rPr>
          <w:lang w:val="en-US"/>
        </w:rPr>
        <w:t>")</w:t>
      </w:r>
    </w:p>
    <w:p w14:paraId="4ABF65C2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plt.xscale</w:t>
      </w:r>
      <w:proofErr w:type="spellEnd"/>
      <w:proofErr w:type="gramEnd"/>
      <w:r w:rsidRPr="00DB0E80">
        <w:rPr>
          <w:lang w:val="en-US"/>
        </w:rPr>
        <w:t>("log")</w:t>
      </w:r>
    </w:p>
    <w:p w14:paraId="2BAF97FF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plt.yscale</w:t>
      </w:r>
      <w:proofErr w:type="spellEnd"/>
      <w:proofErr w:type="gramEnd"/>
      <w:r w:rsidRPr="00DB0E80">
        <w:rPr>
          <w:lang w:val="en-US"/>
        </w:rPr>
        <w:t>("log")</w:t>
      </w:r>
    </w:p>
    <w:p w14:paraId="0A66E749" w14:textId="77777777" w:rsidR="00DB0E80" w:rsidRPr="00DB0E80" w:rsidRDefault="00DB0E80" w:rsidP="00DB0E80">
      <w:pPr>
        <w:pStyle w:val="a1"/>
      </w:pPr>
      <w:proofErr w:type="spellStart"/>
      <w:proofErr w:type="gramStart"/>
      <w:r w:rsidRPr="00DB0E80">
        <w:rPr>
          <w:lang w:val="en-US"/>
        </w:rPr>
        <w:t>plt</w:t>
      </w:r>
      <w:proofErr w:type="spellEnd"/>
      <w:r w:rsidRPr="00DB0E80">
        <w:t>.</w:t>
      </w:r>
      <w:r w:rsidRPr="00DB0E80">
        <w:rPr>
          <w:lang w:val="en-US"/>
        </w:rPr>
        <w:t>title</w:t>
      </w:r>
      <w:proofErr w:type="gramEnd"/>
      <w:r w:rsidRPr="00DB0E80">
        <w:t>('Время добавления ключей в хеш-таблицу')</w:t>
      </w:r>
    </w:p>
    <w:p w14:paraId="28C3803C" w14:textId="77777777" w:rsidR="00DB0E80" w:rsidRPr="00DB0E80" w:rsidRDefault="00DB0E80" w:rsidP="00DB0E80">
      <w:pPr>
        <w:pStyle w:val="a1"/>
      </w:pPr>
      <w:proofErr w:type="spellStart"/>
      <w:proofErr w:type="gramStart"/>
      <w:r w:rsidRPr="00DB0E80">
        <w:rPr>
          <w:lang w:val="en-US"/>
        </w:rPr>
        <w:t>plt</w:t>
      </w:r>
      <w:proofErr w:type="spellEnd"/>
      <w:r w:rsidRPr="00DB0E80">
        <w:t>.</w:t>
      </w:r>
      <w:proofErr w:type="spellStart"/>
      <w:r w:rsidRPr="00DB0E80">
        <w:rPr>
          <w:lang w:val="en-US"/>
        </w:rPr>
        <w:t>xlabel</w:t>
      </w:r>
      <w:proofErr w:type="spellEnd"/>
      <w:proofErr w:type="gramEnd"/>
      <w:r w:rsidRPr="00DB0E80">
        <w:t>('Объем данных')</w:t>
      </w:r>
    </w:p>
    <w:p w14:paraId="6F1B57C9" w14:textId="77777777" w:rsidR="00DB0E80" w:rsidRPr="00DB0E80" w:rsidRDefault="00DB0E80" w:rsidP="00DB0E80">
      <w:pPr>
        <w:pStyle w:val="a1"/>
      </w:pPr>
      <w:proofErr w:type="spellStart"/>
      <w:proofErr w:type="gramStart"/>
      <w:r w:rsidRPr="00DB0E80">
        <w:rPr>
          <w:lang w:val="en-US"/>
        </w:rPr>
        <w:t>plt</w:t>
      </w:r>
      <w:proofErr w:type="spellEnd"/>
      <w:r w:rsidRPr="00DB0E80">
        <w:t>.</w:t>
      </w:r>
      <w:proofErr w:type="spellStart"/>
      <w:r w:rsidRPr="00DB0E80">
        <w:rPr>
          <w:lang w:val="en-US"/>
        </w:rPr>
        <w:t>ylabel</w:t>
      </w:r>
      <w:proofErr w:type="spellEnd"/>
      <w:proofErr w:type="gramEnd"/>
      <w:r w:rsidRPr="00DB0E80">
        <w:t>('Время, с')</w:t>
      </w:r>
    </w:p>
    <w:p w14:paraId="070399A2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plt.legend</w:t>
      </w:r>
      <w:proofErr w:type="spellEnd"/>
      <w:proofErr w:type="gramEnd"/>
      <w:r w:rsidRPr="00DB0E80">
        <w:rPr>
          <w:lang w:val="en-US"/>
        </w:rPr>
        <w:t>()</w:t>
      </w:r>
    </w:p>
    <w:p w14:paraId="302986A3" w14:textId="77777777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plt.grid</w:t>
      </w:r>
      <w:proofErr w:type="spellEnd"/>
      <w:proofErr w:type="gramEnd"/>
      <w:r w:rsidRPr="00DB0E80">
        <w:rPr>
          <w:lang w:val="en-US"/>
        </w:rPr>
        <w:t>(True)</w:t>
      </w:r>
    </w:p>
    <w:p w14:paraId="71CD0DFB" w14:textId="441EEA30" w:rsidR="00DB0E80" w:rsidRPr="00DB0E80" w:rsidRDefault="00DB0E80" w:rsidP="00DB0E80">
      <w:pPr>
        <w:pStyle w:val="a1"/>
        <w:rPr>
          <w:lang w:val="en-US"/>
        </w:rPr>
      </w:pPr>
      <w:proofErr w:type="spellStart"/>
      <w:proofErr w:type="gramStart"/>
      <w:r w:rsidRPr="00DB0E80">
        <w:rPr>
          <w:lang w:val="en-US"/>
        </w:rPr>
        <w:t>plt.show</w:t>
      </w:r>
      <w:proofErr w:type="spellEnd"/>
      <w:proofErr w:type="gramEnd"/>
      <w:r w:rsidRPr="00DB0E80">
        <w:rPr>
          <w:lang w:val="en-US"/>
        </w:rPr>
        <w:t>()</w:t>
      </w:r>
    </w:p>
    <w:p w14:paraId="6E0BF53A" w14:textId="10CF9EF0" w:rsidR="00DB0E80" w:rsidRDefault="00DB0E80" w:rsidP="00C02BDE">
      <w:pPr>
        <w:pStyle w:val="a1"/>
        <w:rPr>
          <w:lang w:val="en-US"/>
        </w:rPr>
      </w:pPr>
    </w:p>
    <w:p w14:paraId="135708CF" w14:textId="55E1C7A1" w:rsidR="00DB0E80" w:rsidRPr="00DB0E80" w:rsidRDefault="00DB0E80" w:rsidP="00DB0E80">
      <w:pPr>
        <w:rPr>
          <w:lang w:val="en-US"/>
        </w:rPr>
      </w:pPr>
      <w:r w:rsidRPr="00925E20">
        <w:t>Название</w:t>
      </w:r>
      <w:r w:rsidRPr="00DB0E80">
        <w:rPr>
          <w:lang w:val="en-US"/>
        </w:rPr>
        <w:t xml:space="preserve"> </w:t>
      </w:r>
      <w:r w:rsidRPr="00925E20">
        <w:t>файла</w:t>
      </w:r>
      <w:r w:rsidRPr="00DB0E80">
        <w:rPr>
          <w:lang w:val="en-US"/>
        </w:rPr>
        <w:t xml:space="preserve">: </w:t>
      </w:r>
      <w:r>
        <w:rPr>
          <w:lang w:val="en-US"/>
        </w:rPr>
        <w:t>main</w:t>
      </w:r>
      <w:r w:rsidRPr="00DB0E80">
        <w:rPr>
          <w:lang w:val="en-US"/>
        </w:rPr>
        <w:t>.</w:t>
      </w:r>
      <w:r>
        <w:rPr>
          <w:lang w:val="en-US"/>
        </w:rPr>
        <w:t>py</w:t>
      </w:r>
    </w:p>
    <w:p w14:paraId="060051B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from </w:t>
      </w:r>
      <w:proofErr w:type="spellStart"/>
      <w:proofErr w:type="gramStart"/>
      <w:r w:rsidRPr="00DB0E80">
        <w:rPr>
          <w:lang w:val="en-US"/>
        </w:rPr>
        <w:t>modules.DoubleHashTable</w:t>
      </w:r>
      <w:proofErr w:type="spellEnd"/>
      <w:proofErr w:type="gramEnd"/>
      <w:r w:rsidRPr="00DB0E80">
        <w:rPr>
          <w:lang w:val="en-US"/>
        </w:rPr>
        <w:t xml:space="preserve"> import </w:t>
      </w:r>
      <w:proofErr w:type="spellStart"/>
      <w:r w:rsidRPr="00DB0E80">
        <w:rPr>
          <w:lang w:val="en-US"/>
        </w:rPr>
        <w:t>DoubleHashTable</w:t>
      </w:r>
      <w:proofErr w:type="spellEnd"/>
    </w:p>
    <w:p w14:paraId="554BB08C" w14:textId="77777777" w:rsidR="00DB0E80" w:rsidRPr="00DB0E80" w:rsidRDefault="00DB0E80" w:rsidP="00DB0E80">
      <w:pPr>
        <w:pStyle w:val="a1"/>
        <w:rPr>
          <w:lang w:val="en-US"/>
        </w:rPr>
      </w:pPr>
    </w:p>
    <w:p w14:paraId="53C0C73F" w14:textId="77777777" w:rsidR="00DB0E80" w:rsidRPr="00DB0E80" w:rsidRDefault="00DB0E80" w:rsidP="00DB0E80">
      <w:pPr>
        <w:pStyle w:val="a1"/>
        <w:rPr>
          <w:lang w:val="en-US"/>
        </w:rPr>
      </w:pPr>
    </w:p>
    <w:p w14:paraId="25A8944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gramStart"/>
      <w:r w:rsidRPr="00DB0E80">
        <w:rPr>
          <w:lang w:val="en-US"/>
        </w:rPr>
        <w:t>main(</w:t>
      </w:r>
      <w:proofErr w:type="gramEnd"/>
      <w:r w:rsidRPr="00DB0E80">
        <w:rPr>
          <w:lang w:val="en-US"/>
        </w:rPr>
        <w:t>):</w:t>
      </w:r>
    </w:p>
    <w:p w14:paraId="4F4E34B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lastRenderedPageBreak/>
        <w:t xml:space="preserve">    a = </w:t>
      </w:r>
      <w:proofErr w:type="spellStart"/>
      <w:proofErr w:type="gram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</w:t>
      </w:r>
      <w:proofErr w:type="gramEnd"/>
      <w:r w:rsidRPr="00DB0E80">
        <w:rPr>
          <w:lang w:val="en-US"/>
        </w:rPr>
        <w:t>128)</w:t>
      </w:r>
    </w:p>
    <w:p w14:paraId="064891F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gramStart"/>
      <w:r w:rsidRPr="00DB0E80">
        <w:rPr>
          <w:lang w:val="en-US"/>
        </w:rPr>
        <w:t>a[</w:t>
      </w:r>
      <w:proofErr w:type="gramEnd"/>
      <w:r w:rsidRPr="00DB0E80">
        <w:rPr>
          <w:lang w:val="en-US"/>
        </w:rPr>
        <w:t>8] = 4</w:t>
      </w:r>
    </w:p>
    <w:p w14:paraId="2915846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gramStart"/>
      <w:r w:rsidRPr="00DB0E80">
        <w:rPr>
          <w:lang w:val="en-US"/>
        </w:rPr>
        <w:t>a[</w:t>
      </w:r>
      <w:proofErr w:type="gramEnd"/>
      <w:r w:rsidRPr="00DB0E80">
        <w:rPr>
          <w:lang w:val="en-US"/>
        </w:rPr>
        <w:t>7] = 532</w:t>
      </w:r>
    </w:p>
    <w:p w14:paraId="3984658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print(</w:t>
      </w:r>
      <w:proofErr w:type="spellStart"/>
      <w:proofErr w:type="gramStart"/>
      <w:r w:rsidRPr="00DB0E80">
        <w:rPr>
          <w:lang w:val="en-US"/>
        </w:rPr>
        <w:t>a.keys</w:t>
      </w:r>
      <w:proofErr w:type="spellEnd"/>
      <w:proofErr w:type="gramEnd"/>
      <w:r w:rsidRPr="00DB0E80">
        <w:rPr>
          <w:lang w:val="en-US"/>
        </w:rPr>
        <w:t>())</w:t>
      </w:r>
    </w:p>
    <w:p w14:paraId="273832F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print(</w:t>
      </w:r>
      <w:proofErr w:type="spellStart"/>
      <w:proofErr w:type="gramStart"/>
      <w:r w:rsidRPr="00DB0E80">
        <w:rPr>
          <w:lang w:val="en-US"/>
        </w:rPr>
        <w:t>a.items</w:t>
      </w:r>
      <w:proofErr w:type="spellEnd"/>
      <w:proofErr w:type="gramEnd"/>
      <w:r w:rsidRPr="00DB0E80">
        <w:rPr>
          <w:lang w:val="en-US"/>
        </w:rPr>
        <w:t>())</w:t>
      </w:r>
    </w:p>
    <w:p w14:paraId="3208847A" w14:textId="77777777" w:rsidR="00DB0E80" w:rsidRPr="00DB0E80" w:rsidRDefault="00DB0E80" w:rsidP="00DB0E80">
      <w:pPr>
        <w:pStyle w:val="a1"/>
        <w:rPr>
          <w:lang w:val="en-US"/>
        </w:rPr>
      </w:pPr>
    </w:p>
    <w:p w14:paraId="0BCF0621" w14:textId="77777777" w:rsidR="00DB0E80" w:rsidRPr="00DB0E80" w:rsidRDefault="00DB0E80" w:rsidP="00DB0E80">
      <w:pPr>
        <w:pStyle w:val="a1"/>
        <w:rPr>
          <w:lang w:val="en-US"/>
        </w:rPr>
      </w:pPr>
    </w:p>
    <w:p w14:paraId="202AD03F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if __name__ == '__main__':</w:t>
      </w:r>
    </w:p>
    <w:p w14:paraId="08111B75" w14:textId="2583B377" w:rsid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gramStart"/>
      <w:r w:rsidRPr="00DB0E80">
        <w:rPr>
          <w:lang w:val="en-US"/>
        </w:rPr>
        <w:t>main(</w:t>
      </w:r>
      <w:proofErr w:type="gramEnd"/>
      <w:r w:rsidRPr="00DB0E80">
        <w:rPr>
          <w:lang w:val="en-US"/>
        </w:rPr>
        <w:t>)</w:t>
      </w:r>
    </w:p>
    <w:p w14:paraId="0E35DDC6" w14:textId="4888A702" w:rsidR="00DB0E80" w:rsidRDefault="00DB0E80" w:rsidP="00C02BDE">
      <w:pPr>
        <w:pStyle w:val="a1"/>
        <w:rPr>
          <w:lang w:val="en-US"/>
        </w:rPr>
      </w:pPr>
    </w:p>
    <w:p w14:paraId="7FAC600E" w14:textId="1413A63F" w:rsidR="00DB0E80" w:rsidRPr="00DB0E80" w:rsidRDefault="00DB0E80" w:rsidP="00DB0E80">
      <w:pPr>
        <w:rPr>
          <w:lang w:val="en-US"/>
        </w:rPr>
      </w:pPr>
      <w:r w:rsidRPr="00925E20">
        <w:t>Название</w:t>
      </w:r>
      <w:r w:rsidRPr="00DB0E80">
        <w:rPr>
          <w:lang w:val="en-US"/>
        </w:rPr>
        <w:t xml:space="preserve"> </w:t>
      </w:r>
      <w:r w:rsidRPr="00925E20">
        <w:t>файла</w:t>
      </w:r>
      <w:r w:rsidRPr="00DB0E80">
        <w:rPr>
          <w:lang w:val="en-US"/>
        </w:rPr>
        <w:t xml:space="preserve">: </w:t>
      </w:r>
      <w:r>
        <w:rPr>
          <w:lang w:val="en-US"/>
        </w:rPr>
        <w:t>tests</w:t>
      </w:r>
      <w:r w:rsidRPr="00DB0E80">
        <w:rPr>
          <w:lang w:val="en-US"/>
        </w:rPr>
        <w:t>.</w:t>
      </w:r>
      <w:r>
        <w:rPr>
          <w:lang w:val="en-US"/>
        </w:rPr>
        <w:t>py</w:t>
      </w:r>
    </w:p>
    <w:p w14:paraId="42184EF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import </w:t>
      </w:r>
      <w:proofErr w:type="spellStart"/>
      <w:r w:rsidRPr="00DB0E80">
        <w:rPr>
          <w:lang w:val="en-US"/>
        </w:rPr>
        <w:t>pytest</w:t>
      </w:r>
      <w:proofErr w:type="spellEnd"/>
    </w:p>
    <w:p w14:paraId="3999C966" w14:textId="77777777" w:rsidR="00DB0E80" w:rsidRPr="00DB0E80" w:rsidRDefault="00DB0E80" w:rsidP="00DB0E80">
      <w:pPr>
        <w:pStyle w:val="a1"/>
        <w:rPr>
          <w:lang w:val="en-US"/>
        </w:rPr>
      </w:pPr>
    </w:p>
    <w:p w14:paraId="5BD010F7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from </w:t>
      </w:r>
      <w:proofErr w:type="spellStart"/>
      <w:proofErr w:type="gramStart"/>
      <w:r w:rsidRPr="00DB0E80">
        <w:rPr>
          <w:lang w:val="en-US"/>
        </w:rPr>
        <w:t>modules.DoubleHashTable</w:t>
      </w:r>
      <w:proofErr w:type="spellEnd"/>
      <w:proofErr w:type="gramEnd"/>
      <w:r w:rsidRPr="00DB0E80">
        <w:rPr>
          <w:lang w:val="en-US"/>
        </w:rPr>
        <w:t xml:space="preserve"> import </w:t>
      </w:r>
      <w:proofErr w:type="spellStart"/>
      <w:r w:rsidRPr="00DB0E80">
        <w:rPr>
          <w:lang w:val="en-US"/>
        </w:rPr>
        <w:t>DoubleHashTable</w:t>
      </w:r>
      <w:proofErr w:type="spellEnd"/>
    </w:p>
    <w:p w14:paraId="5827B570" w14:textId="77777777" w:rsidR="00DB0E80" w:rsidRPr="00DB0E80" w:rsidRDefault="00DB0E80" w:rsidP="00DB0E80">
      <w:pPr>
        <w:pStyle w:val="a1"/>
        <w:rPr>
          <w:lang w:val="en-US"/>
        </w:rPr>
      </w:pPr>
    </w:p>
    <w:p w14:paraId="06685E23" w14:textId="77777777" w:rsidR="00DB0E80" w:rsidRPr="00DB0E80" w:rsidRDefault="00DB0E80" w:rsidP="00DB0E80">
      <w:pPr>
        <w:pStyle w:val="a1"/>
        <w:rPr>
          <w:lang w:val="en-US"/>
        </w:rPr>
      </w:pPr>
    </w:p>
    <w:p w14:paraId="6CF00D0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test_should_create_hash_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(</w:t>
      </w:r>
      <w:proofErr w:type="gramEnd"/>
      <w:r w:rsidRPr="00DB0E80">
        <w:rPr>
          <w:lang w:val="en-US"/>
        </w:rPr>
        <w:t>):</w:t>
      </w:r>
    </w:p>
    <w:p w14:paraId="503094B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(capacity=100) is not None</w:t>
      </w:r>
    </w:p>
    <w:p w14:paraId="72C716B6" w14:textId="77777777" w:rsidR="00DB0E80" w:rsidRPr="00DB0E80" w:rsidRDefault="00DB0E80" w:rsidP="00DB0E80">
      <w:pPr>
        <w:pStyle w:val="a1"/>
        <w:rPr>
          <w:lang w:val="en-US"/>
        </w:rPr>
      </w:pPr>
    </w:p>
    <w:p w14:paraId="5ABF2E37" w14:textId="77777777" w:rsidR="00DB0E80" w:rsidRPr="00DB0E80" w:rsidRDefault="00DB0E80" w:rsidP="00DB0E80">
      <w:pPr>
        <w:pStyle w:val="a1"/>
        <w:rPr>
          <w:lang w:val="en-US"/>
        </w:rPr>
      </w:pPr>
    </w:p>
    <w:p w14:paraId="735CD59C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@</w:t>
      </w:r>
      <w:proofErr w:type="gramStart"/>
      <w:r w:rsidRPr="00DB0E80">
        <w:rPr>
          <w:lang w:val="en-US"/>
        </w:rPr>
        <w:t>pytest.fixture</w:t>
      </w:r>
      <w:proofErr w:type="gramEnd"/>
    </w:p>
    <w:p w14:paraId="4B7BB58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(</w:t>
      </w:r>
      <w:proofErr w:type="gramEnd"/>
      <w:r w:rsidRPr="00DB0E80">
        <w:rPr>
          <w:lang w:val="en-US"/>
        </w:rPr>
        <w:t>):</w:t>
      </w:r>
    </w:p>
    <w:p w14:paraId="63EF358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sample_table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(capacity=128)</w:t>
      </w:r>
    </w:p>
    <w:p w14:paraId="6AE5A587" w14:textId="77777777" w:rsidR="00DB0E80" w:rsidRPr="00DB0E80" w:rsidRDefault="00DB0E80" w:rsidP="00DB0E80">
      <w:pPr>
        <w:pStyle w:val="a1"/>
        <w:rPr>
          <w:lang w:val="en-US"/>
        </w:rPr>
      </w:pPr>
    </w:p>
    <w:p w14:paraId="070C274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sample_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10] = 1000</w:t>
      </w:r>
    </w:p>
    <w:p w14:paraId="784C872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sample_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1] = 32</w:t>
      </w:r>
    </w:p>
    <w:p w14:paraId="2AEA606D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sample_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34] = 8732</w:t>
      </w:r>
    </w:p>
    <w:p w14:paraId="7C820D5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return </w:t>
      </w:r>
      <w:proofErr w:type="spellStart"/>
      <w:r w:rsidRPr="00DB0E80">
        <w:rPr>
          <w:lang w:val="en-US"/>
        </w:rPr>
        <w:t>sample_table</w:t>
      </w:r>
      <w:proofErr w:type="spellEnd"/>
    </w:p>
    <w:p w14:paraId="244690FC" w14:textId="77777777" w:rsidR="00DB0E80" w:rsidRPr="00DB0E80" w:rsidRDefault="00DB0E80" w:rsidP="00DB0E80">
      <w:pPr>
        <w:pStyle w:val="a1"/>
        <w:rPr>
          <w:lang w:val="en-US"/>
        </w:rPr>
      </w:pPr>
    </w:p>
    <w:p w14:paraId="4234C706" w14:textId="77777777" w:rsidR="00DB0E80" w:rsidRPr="00DB0E80" w:rsidRDefault="00DB0E80" w:rsidP="00DB0E80">
      <w:pPr>
        <w:pStyle w:val="a1"/>
        <w:rPr>
          <w:lang w:val="en-US"/>
        </w:rPr>
      </w:pPr>
    </w:p>
    <w:p w14:paraId="7DC402D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test_should_insert_key_value_pair</w:t>
      </w:r>
      <w:proofErr w:type="spell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):</w:t>
      </w:r>
    </w:p>
    <w:p w14:paraId="63AE3E9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(10, 1000) in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table.items</w:t>
      </w:r>
      <w:proofErr w:type="spellEnd"/>
      <w:proofErr w:type="gramEnd"/>
      <w:r w:rsidRPr="00DB0E80">
        <w:rPr>
          <w:lang w:val="en-US"/>
        </w:rPr>
        <w:t>()</w:t>
      </w:r>
    </w:p>
    <w:p w14:paraId="2EA3CEC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(1, 32) in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table.items</w:t>
      </w:r>
      <w:proofErr w:type="spellEnd"/>
      <w:proofErr w:type="gramEnd"/>
      <w:r w:rsidRPr="00DB0E80">
        <w:rPr>
          <w:lang w:val="en-US"/>
        </w:rPr>
        <w:t>()</w:t>
      </w:r>
    </w:p>
    <w:p w14:paraId="5D411477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(34, 8732) in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table.items</w:t>
      </w:r>
      <w:proofErr w:type="spellEnd"/>
      <w:proofErr w:type="gramEnd"/>
      <w:r w:rsidRPr="00DB0E80">
        <w:rPr>
          <w:lang w:val="en-US"/>
        </w:rPr>
        <w:t>()</w:t>
      </w:r>
    </w:p>
    <w:p w14:paraId="24BB0774" w14:textId="77777777" w:rsidR="00DB0E80" w:rsidRPr="00DB0E80" w:rsidRDefault="00DB0E80" w:rsidP="00DB0E80">
      <w:pPr>
        <w:pStyle w:val="a1"/>
        <w:rPr>
          <w:lang w:val="en-US"/>
        </w:rPr>
      </w:pPr>
    </w:p>
    <w:p w14:paraId="3619A809" w14:textId="77777777" w:rsidR="00DB0E80" w:rsidRPr="00DB0E80" w:rsidRDefault="00DB0E80" w:rsidP="00DB0E80">
      <w:pPr>
        <w:pStyle w:val="a1"/>
        <w:rPr>
          <w:lang w:val="en-US"/>
        </w:rPr>
      </w:pPr>
    </w:p>
    <w:p w14:paraId="1150324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test_should_raise_runtime_</w:t>
      </w:r>
      <w:proofErr w:type="gramStart"/>
      <w:r w:rsidRPr="00DB0E80">
        <w:rPr>
          <w:lang w:val="en-US"/>
        </w:rPr>
        <w:t>error</w:t>
      </w:r>
      <w:proofErr w:type="spellEnd"/>
      <w:r w:rsidRPr="00DB0E80">
        <w:rPr>
          <w:lang w:val="en-US"/>
        </w:rPr>
        <w:t>(</w:t>
      </w:r>
      <w:proofErr w:type="gramEnd"/>
      <w:r w:rsidRPr="00DB0E80">
        <w:rPr>
          <w:lang w:val="en-US"/>
        </w:rPr>
        <w:t>):</w:t>
      </w:r>
    </w:p>
    <w:p w14:paraId="4CA5421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(capacity=2)</w:t>
      </w:r>
    </w:p>
    <w:p w14:paraId="7AE5D2C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10] = 1000</w:t>
      </w:r>
    </w:p>
    <w:p w14:paraId="5DD34B3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1] = 32</w:t>
      </w:r>
    </w:p>
    <w:p w14:paraId="0DF98F2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with </w:t>
      </w:r>
      <w:proofErr w:type="spellStart"/>
      <w:proofErr w:type="gramStart"/>
      <w:r w:rsidRPr="00DB0E80">
        <w:rPr>
          <w:lang w:val="en-US"/>
        </w:rPr>
        <w:t>pytest.raises</w:t>
      </w:r>
      <w:proofErr w:type="spellEnd"/>
      <w:proofErr w:type="gram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RuntimeError</w:t>
      </w:r>
      <w:proofErr w:type="spellEnd"/>
      <w:r w:rsidRPr="00DB0E80">
        <w:rPr>
          <w:lang w:val="en-US"/>
        </w:rPr>
        <w:t>):</w:t>
      </w:r>
    </w:p>
    <w:p w14:paraId="39F626B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34] = 8732</w:t>
      </w:r>
    </w:p>
    <w:p w14:paraId="3337CF89" w14:textId="77777777" w:rsidR="00DB0E80" w:rsidRPr="00DB0E80" w:rsidRDefault="00DB0E80" w:rsidP="00DB0E80">
      <w:pPr>
        <w:pStyle w:val="a1"/>
        <w:rPr>
          <w:lang w:val="en-US"/>
        </w:rPr>
      </w:pPr>
    </w:p>
    <w:p w14:paraId="7F21962E" w14:textId="77777777" w:rsidR="00DB0E80" w:rsidRPr="00DB0E80" w:rsidRDefault="00DB0E80" w:rsidP="00DB0E80">
      <w:pPr>
        <w:pStyle w:val="a1"/>
        <w:rPr>
          <w:lang w:val="en-US"/>
        </w:rPr>
      </w:pPr>
    </w:p>
    <w:p w14:paraId="468B53A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test_should_override_value</w:t>
      </w:r>
      <w:proofErr w:type="spell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):</w:t>
      </w:r>
    </w:p>
    <w:p w14:paraId="6A14172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(10, 1000) in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table.items</w:t>
      </w:r>
      <w:proofErr w:type="spellEnd"/>
      <w:proofErr w:type="gramEnd"/>
      <w:r w:rsidRPr="00DB0E80">
        <w:rPr>
          <w:lang w:val="en-US"/>
        </w:rPr>
        <w:t>()</w:t>
      </w:r>
    </w:p>
    <w:p w14:paraId="1FC876C7" w14:textId="77777777" w:rsidR="00DB0E80" w:rsidRPr="00DB0E80" w:rsidRDefault="00DB0E80" w:rsidP="00DB0E80">
      <w:pPr>
        <w:pStyle w:val="a1"/>
        <w:rPr>
          <w:lang w:val="en-US"/>
        </w:rPr>
      </w:pPr>
    </w:p>
    <w:p w14:paraId="68817AB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10] = 32</w:t>
      </w:r>
    </w:p>
    <w:p w14:paraId="4A4CE6AA" w14:textId="77777777" w:rsidR="00DB0E80" w:rsidRPr="00DB0E80" w:rsidRDefault="00DB0E80" w:rsidP="00DB0E80">
      <w:pPr>
        <w:pStyle w:val="a1"/>
        <w:rPr>
          <w:lang w:val="en-US"/>
        </w:rPr>
      </w:pPr>
    </w:p>
    <w:p w14:paraId="0339E619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(10, 1000) not in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table.items</w:t>
      </w:r>
      <w:proofErr w:type="spellEnd"/>
      <w:proofErr w:type="gramEnd"/>
      <w:r w:rsidRPr="00DB0E80">
        <w:rPr>
          <w:lang w:val="en-US"/>
        </w:rPr>
        <w:t>()</w:t>
      </w:r>
    </w:p>
    <w:p w14:paraId="5F3CF47E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(10, 32) in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table.items</w:t>
      </w:r>
      <w:proofErr w:type="spellEnd"/>
      <w:proofErr w:type="gramEnd"/>
      <w:r w:rsidRPr="00DB0E80">
        <w:rPr>
          <w:lang w:val="en-US"/>
        </w:rPr>
        <w:t>()</w:t>
      </w:r>
    </w:p>
    <w:p w14:paraId="407C7472" w14:textId="77777777" w:rsidR="00DB0E80" w:rsidRPr="00DB0E80" w:rsidRDefault="00DB0E80" w:rsidP="00DB0E80">
      <w:pPr>
        <w:pStyle w:val="a1"/>
        <w:rPr>
          <w:lang w:val="en-US"/>
        </w:rPr>
      </w:pPr>
    </w:p>
    <w:p w14:paraId="018C0EC3" w14:textId="77777777" w:rsidR="00DB0E80" w:rsidRPr="00DB0E80" w:rsidRDefault="00DB0E80" w:rsidP="00DB0E80">
      <w:pPr>
        <w:pStyle w:val="a1"/>
        <w:rPr>
          <w:lang w:val="en-US"/>
        </w:rPr>
      </w:pPr>
    </w:p>
    <w:p w14:paraId="751EFE0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test_should_get_value_by_key</w:t>
      </w:r>
      <w:proofErr w:type="spell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):</w:t>
      </w:r>
    </w:p>
    <w:p w14:paraId="4104D67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10] == 1000</w:t>
      </w:r>
    </w:p>
    <w:p w14:paraId="71A4A351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1] == 32</w:t>
      </w:r>
    </w:p>
    <w:p w14:paraId="541A3F94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assert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34] == 8732</w:t>
      </w:r>
    </w:p>
    <w:p w14:paraId="0E05F300" w14:textId="77777777" w:rsidR="00DB0E80" w:rsidRPr="00DB0E80" w:rsidRDefault="00DB0E80" w:rsidP="00DB0E80">
      <w:pPr>
        <w:pStyle w:val="a1"/>
        <w:rPr>
          <w:lang w:val="en-US"/>
        </w:rPr>
      </w:pPr>
    </w:p>
    <w:p w14:paraId="1547FF80" w14:textId="77777777" w:rsidR="00DB0E80" w:rsidRPr="00DB0E80" w:rsidRDefault="00DB0E80" w:rsidP="00DB0E80">
      <w:pPr>
        <w:pStyle w:val="a1"/>
        <w:rPr>
          <w:lang w:val="en-US"/>
        </w:rPr>
      </w:pPr>
    </w:p>
    <w:p w14:paraId="06218355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def </w:t>
      </w:r>
      <w:proofErr w:type="spellStart"/>
      <w:r w:rsidRPr="00DB0E80">
        <w:rPr>
          <w:lang w:val="en-US"/>
        </w:rPr>
        <w:t>test_should_raise_key_error_because_not_found</w:t>
      </w:r>
      <w:proofErr w:type="spell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>):</w:t>
      </w:r>
    </w:p>
    <w:p w14:paraId="4EB7FF56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with </w:t>
      </w:r>
      <w:proofErr w:type="spellStart"/>
      <w:proofErr w:type="gramStart"/>
      <w:r w:rsidRPr="00DB0E80">
        <w:rPr>
          <w:lang w:val="en-US"/>
        </w:rPr>
        <w:t>pytest.raises</w:t>
      </w:r>
      <w:proofErr w:type="spellEnd"/>
      <w:proofErr w:type="gram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KeyError</w:t>
      </w:r>
      <w:proofErr w:type="spellEnd"/>
      <w:r w:rsidRPr="00DB0E80">
        <w:rPr>
          <w:lang w:val="en-US"/>
        </w:rPr>
        <w:t>):</w:t>
      </w:r>
    </w:p>
    <w:p w14:paraId="03CB6D9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0]</w:t>
      </w:r>
    </w:p>
    <w:p w14:paraId="2E374006" w14:textId="77777777" w:rsidR="00DB0E80" w:rsidRPr="00DB0E80" w:rsidRDefault="00DB0E80" w:rsidP="00DB0E80">
      <w:pPr>
        <w:pStyle w:val="a1"/>
        <w:rPr>
          <w:lang w:val="en-US"/>
        </w:rPr>
      </w:pPr>
    </w:p>
    <w:p w14:paraId="189FF2AF" w14:textId="77777777" w:rsidR="00DB0E80" w:rsidRPr="00DB0E80" w:rsidRDefault="00DB0E80" w:rsidP="00DB0E80">
      <w:pPr>
        <w:pStyle w:val="a1"/>
        <w:rPr>
          <w:lang w:val="en-US"/>
        </w:rPr>
      </w:pPr>
    </w:p>
    <w:p w14:paraId="4B2DE882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>def test_should_raise_key_error_because_not_found_2():</w:t>
      </w:r>
    </w:p>
    <w:p w14:paraId="3B3DA143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hash_table</w:t>
      </w:r>
      <w:proofErr w:type="spellEnd"/>
      <w:r w:rsidRPr="00DB0E80">
        <w:rPr>
          <w:lang w:val="en-US"/>
        </w:rPr>
        <w:t xml:space="preserve"> = </w:t>
      </w:r>
      <w:proofErr w:type="spellStart"/>
      <w:r w:rsidRPr="00DB0E80">
        <w:rPr>
          <w:lang w:val="en-US"/>
        </w:rPr>
        <w:t>DoubleHashTable</w:t>
      </w:r>
      <w:proofErr w:type="spellEnd"/>
      <w:r w:rsidRPr="00DB0E80">
        <w:rPr>
          <w:lang w:val="en-US"/>
        </w:rPr>
        <w:t>(capacity=2)</w:t>
      </w:r>
    </w:p>
    <w:p w14:paraId="46605F9B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2] = 34</w:t>
      </w:r>
    </w:p>
    <w:p w14:paraId="7A409618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4] = 34</w:t>
      </w:r>
    </w:p>
    <w:p w14:paraId="1ACB204A" w14:textId="77777777" w:rsidR="00DB0E80" w:rsidRP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t xml:space="preserve">    with </w:t>
      </w:r>
      <w:proofErr w:type="spellStart"/>
      <w:proofErr w:type="gramStart"/>
      <w:r w:rsidRPr="00DB0E80">
        <w:rPr>
          <w:lang w:val="en-US"/>
        </w:rPr>
        <w:t>pytest.raises</w:t>
      </w:r>
      <w:proofErr w:type="spellEnd"/>
      <w:proofErr w:type="gramEnd"/>
      <w:r w:rsidRPr="00DB0E80">
        <w:rPr>
          <w:lang w:val="en-US"/>
        </w:rPr>
        <w:t>(</w:t>
      </w:r>
      <w:proofErr w:type="spellStart"/>
      <w:r w:rsidRPr="00DB0E80">
        <w:rPr>
          <w:lang w:val="en-US"/>
        </w:rPr>
        <w:t>KeyError</w:t>
      </w:r>
      <w:proofErr w:type="spellEnd"/>
      <w:r w:rsidRPr="00DB0E80">
        <w:rPr>
          <w:lang w:val="en-US"/>
        </w:rPr>
        <w:t>):</w:t>
      </w:r>
    </w:p>
    <w:p w14:paraId="3D7BDC35" w14:textId="7DA27D3D" w:rsidR="00DB0E80" w:rsidRDefault="00DB0E80" w:rsidP="00DB0E80">
      <w:pPr>
        <w:pStyle w:val="a1"/>
        <w:rPr>
          <w:lang w:val="en-US"/>
        </w:rPr>
      </w:pPr>
      <w:r w:rsidRPr="00DB0E80">
        <w:rPr>
          <w:lang w:val="en-US"/>
        </w:rPr>
        <w:lastRenderedPageBreak/>
        <w:t xml:space="preserve">        </w:t>
      </w:r>
      <w:proofErr w:type="spellStart"/>
      <w:r w:rsidRPr="00DB0E80">
        <w:rPr>
          <w:lang w:val="en-US"/>
        </w:rPr>
        <w:t>hash_</w:t>
      </w:r>
      <w:proofErr w:type="gramStart"/>
      <w:r w:rsidRPr="00DB0E80">
        <w:rPr>
          <w:lang w:val="en-US"/>
        </w:rPr>
        <w:t>table</w:t>
      </w:r>
      <w:proofErr w:type="spellEnd"/>
      <w:r w:rsidRPr="00DB0E80">
        <w:rPr>
          <w:lang w:val="en-US"/>
        </w:rPr>
        <w:t>[</w:t>
      </w:r>
      <w:proofErr w:type="gramEnd"/>
      <w:r w:rsidRPr="00DB0E80">
        <w:rPr>
          <w:lang w:val="en-US"/>
        </w:rPr>
        <w:t>0]</w:t>
      </w:r>
    </w:p>
    <w:p w14:paraId="6101E132" w14:textId="77777777" w:rsidR="00DB0E80" w:rsidRPr="00DB0E80" w:rsidRDefault="00DB0E80" w:rsidP="00C02BDE">
      <w:pPr>
        <w:pStyle w:val="a1"/>
        <w:rPr>
          <w:lang w:val="en-US"/>
        </w:rPr>
      </w:pPr>
    </w:p>
    <w:sectPr w:rsidR="00DB0E80" w:rsidRPr="00DB0E80" w:rsidSect="004A4A0B">
      <w:footerReference w:type="default" r:id="rId12"/>
      <w:pgSz w:w="11906" w:h="16838"/>
      <w:pgMar w:top="85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4B0C1" w14:textId="77777777" w:rsidR="000F781F" w:rsidRDefault="000F781F" w:rsidP="004A4A0B">
      <w:pPr>
        <w:spacing w:after="0" w:line="240" w:lineRule="auto"/>
      </w:pPr>
      <w:r>
        <w:separator/>
      </w:r>
    </w:p>
  </w:endnote>
  <w:endnote w:type="continuationSeparator" w:id="0">
    <w:p w14:paraId="1E560E9F" w14:textId="77777777" w:rsidR="000F781F" w:rsidRDefault="000F781F" w:rsidP="004A4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6683154"/>
      <w:docPartObj>
        <w:docPartGallery w:val="Page Numbers (Bottom of Page)"/>
        <w:docPartUnique/>
      </w:docPartObj>
    </w:sdtPr>
    <w:sdtEndPr/>
    <w:sdtContent>
      <w:p w14:paraId="42DD40A2" w14:textId="77777777" w:rsidR="004A4A0B" w:rsidRDefault="004A4A0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056902" w14:textId="77777777" w:rsidR="004A4A0B" w:rsidRDefault="004A4A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0EB93" w14:textId="77777777" w:rsidR="000F781F" w:rsidRDefault="000F781F" w:rsidP="004A4A0B">
      <w:pPr>
        <w:spacing w:after="0" w:line="240" w:lineRule="auto"/>
      </w:pPr>
      <w:r>
        <w:separator/>
      </w:r>
    </w:p>
  </w:footnote>
  <w:footnote w:type="continuationSeparator" w:id="0">
    <w:p w14:paraId="54B656E9" w14:textId="77777777" w:rsidR="000F781F" w:rsidRDefault="000F781F" w:rsidP="004A4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122F"/>
    <w:multiLevelType w:val="hybridMultilevel"/>
    <w:tmpl w:val="98E896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0D55B6"/>
    <w:multiLevelType w:val="hybridMultilevel"/>
    <w:tmpl w:val="D3A041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580160"/>
    <w:multiLevelType w:val="multilevel"/>
    <w:tmpl w:val="CB3EA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22C8B"/>
    <w:multiLevelType w:val="multilevel"/>
    <w:tmpl w:val="3A0A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6915C8"/>
    <w:multiLevelType w:val="multilevel"/>
    <w:tmpl w:val="B50887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016F06"/>
    <w:multiLevelType w:val="multilevel"/>
    <w:tmpl w:val="F99426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0F0363"/>
    <w:multiLevelType w:val="hybridMultilevel"/>
    <w:tmpl w:val="409038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543FBC"/>
    <w:multiLevelType w:val="multilevel"/>
    <w:tmpl w:val="9EBE52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87932"/>
    <w:multiLevelType w:val="hybridMultilevel"/>
    <w:tmpl w:val="4E0EC4A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396BEE"/>
    <w:multiLevelType w:val="multilevel"/>
    <w:tmpl w:val="C4F6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CE75EB"/>
    <w:multiLevelType w:val="hybridMultilevel"/>
    <w:tmpl w:val="258E33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2F30B2"/>
    <w:multiLevelType w:val="multilevel"/>
    <w:tmpl w:val="B51A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4A73E5"/>
    <w:multiLevelType w:val="multilevel"/>
    <w:tmpl w:val="F1BA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5316A4"/>
    <w:multiLevelType w:val="multilevel"/>
    <w:tmpl w:val="6888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285C7C"/>
    <w:multiLevelType w:val="hybridMultilevel"/>
    <w:tmpl w:val="97BEF18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79235E5"/>
    <w:multiLevelType w:val="multilevel"/>
    <w:tmpl w:val="ADFA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04504C"/>
    <w:multiLevelType w:val="multilevel"/>
    <w:tmpl w:val="8F52B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545D76"/>
    <w:multiLevelType w:val="hybridMultilevel"/>
    <w:tmpl w:val="668EB0F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9CB167E"/>
    <w:multiLevelType w:val="multilevel"/>
    <w:tmpl w:val="327AD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AE85458"/>
    <w:multiLevelType w:val="multilevel"/>
    <w:tmpl w:val="EA60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272233"/>
    <w:multiLevelType w:val="multilevel"/>
    <w:tmpl w:val="939C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D641593"/>
    <w:multiLevelType w:val="hybridMultilevel"/>
    <w:tmpl w:val="B3EE24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02F3C68"/>
    <w:multiLevelType w:val="hybridMultilevel"/>
    <w:tmpl w:val="CBE828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0597840"/>
    <w:multiLevelType w:val="multilevel"/>
    <w:tmpl w:val="255C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7D5A69"/>
    <w:multiLevelType w:val="multilevel"/>
    <w:tmpl w:val="7666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146035F"/>
    <w:multiLevelType w:val="multilevel"/>
    <w:tmpl w:val="FCBA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2576795"/>
    <w:multiLevelType w:val="multilevel"/>
    <w:tmpl w:val="F476E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28E3632"/>
    <w:multiLevelType w:val="multilevel"/>
    <w:tmpl w:val="94BE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4B24A47"/>
    <w:multiLevelType w:val="hybridMultilevel"/>
    <w:tmpl w:val="FFA896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5000010"/>
    <w:multiLevelType w:val="multilevel"/>
    <w:tmpl w:val="26F4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55E233C"/>
    <w:multiLevelType w:val="multilevel"/>
    <w:tmpl w:val="EB10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5B513BF"/>
    <w:multiLevelType w:val="hybridMultilevel"/>
    <w:tmpl w:val="52DC44F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70B555C"/>
    <w:multiLevelType w:val="hybridMultilevel"/>
    <w:tmpl w:val="A41C4A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9826BFC"/>
    <w:multiLevelType w:val="hybridMultilevel"/>
    <w:tmpl w:val="E92E19E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ECE217B"/>
    <w:multiLevelType w:val="hybridMultilevel"/>
    <w:tmpl w:val="58C62F1E"/>
    <w:lvl w:ilvl="0" w:tplc="D1E24244">
      <w:start w:val="1"/>
      <w:numFmt w:val="decimal"/>
      <w:pStyle w:val="a"/>
      <w:lvlText w:val="Таблица %1 —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F7644AF"/>
    <w:multiLevelType w:val="multilevel"/>
    <w:tmpl w:val="5B38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18E134E"/>
    <w:multiLevelType w:val="hybridMultilevel"/>
    <w:tmpl w:val="327AFF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8AF2CDF"/>
    <w:multiLevelType w:val="hybridMultilevel"/>
    <w:tmpl w:val="3EB4FA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B01245C"/>
    <w:multiLevelType w:val="multilevel"/>
    <w:tmpl w:val="4A3095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D8B04F8"/>
    <w:multiLevelType w:val="hybridMultilevel"/>
    <w:tmpl w:val="911A2E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4143F15"/>
    <w:multiLevelType w:val="multilevel"/>
    <w:tmpl w:val="8652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558594F"/>
    <w:multiLevelType w:val="multilevel"/>
    <w:tmpl w:val="DF7661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D7A4A8C"/>
    <w:multiLevelType w:val="multilevel"/>
    <w:tmpl w:val="49DE3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0E75367"/>
    <w:multiLevelType w:val="hybridMultilevel"/>
    <w:tmpl w:val="D97AD2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359261F"/>
    <w:multiLevelType w:val="multilevel"/>
    <w:tmpl w:val="53206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8666D36"/>
    <w:multiLevelType w:val="multilevel"/>
    <w:tmpl w:val="F9DC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CA37B3E"/>
    <w:multiLevelType w:val="multilevel"/>
    <w:tmpl w:val="AC3A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CC8122C"/>
    <w:multiLevelType w:val="multilevel"/>
    <w:tmpl w:val="950C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CFF43B8"/>
    <w:multiLevelType w:val="hybridMultilevel"/>
    <w:tmpl w:val="76B0A768"/>
    <w:lvl w:ilvl="0" w:tplc="9A18FFF8">
      <w:start w:val="1"/>
      <w:numFmt w:val="decimal"/>
      <w:pStyle w:val="a0"/>
      <w:lvlText w:val="Рисунок %1 —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67543C"/>
    <w:multiLevelType w:val="hybridMultilevel"/>
    <w:tmpl w:val="9788D6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F532279"/>
    <w:multiLevelType w:val="multilevel"/>
    <w:tmpl w:val="453E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02B6497"/>
    <w:multiLevelType w:val="multilevel"/>
    <w:tmpl w:val="77B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05A718B"/>
    <w:multiLevelType w:val="hybridMultilevel"/>
    <w:tmpl w:val="4F4C9B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17F7363"/>
    <w:multiLevelType w:val="multilevel"/>
    <w:tmpl w:val="EDD2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37102A5"/>
    <w:multiLevelType w:val="hybridMultilevel"/>
    <w:tmpl w:val="541650A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3D32982"/>
    <w:multiLevelType w:val="hybridMultilevel"/>
    <w:tmpl w:val="503A4B7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4E37895"/>
    <w:multiLevelType w:val="multilevel"/>
    <w:tmpl w:val="844C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85D5A84"/>
    <w:multiLevelType w:val="hybridMultilevel"/>
    <w:tmpl w:val="8EA8637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9EB71FD"/>
    <w:multiLevelType w:val="hybridMultilevel"/>
    <w:tmpl w:val="6DA26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CB92927"/>
    <w:multiLevelType w:val="multilevel"/>
    <w:tmpl w:val="11149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D5C7DE7"/>
    <w:multiLevelType w:val="multilevel"/>
    <w:tmpl w:val="AD1C83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8"/>
  </w:num>
  <w:num w:numId="2">
    <w:abstractNumId w:val="34"/>
  </w:num>
  <w:num w:numId="3">
    <w:abstractNumId w:val="58"/>
  </w:num>
  <w:num w:numId="4">
    <w:abstractNumId w:val="52"/>
  </w:num>
  <w:num w:numId="5">
    <w:abstractNumId w:val="0"/>
  </w:num>
  <w:num w:numId="6">
    <w:abstractNumId w:val="17"/>
  </w:num>
  <w:num w:numId="7">
    <w:abstractNumId w:val="37"/>
  </w:num>
  <w:num w:numId="8">
    <w:abstractNumId w:val="28"/>
  </w:num>
  <w:num w:numId="9">
    <w:abstractNumId w:val="21"/>
  </w:num>
  <w:num w:numId="10">
    <w:abstractNumId w:val="31"/>
  </w:num>
  <w:num w:numId="11">
    <w:abstractNumId w:val="1"/>
  </w:num>
  <w:num w:numId="12">
    <w:abstractNumId w:val="43"/>
  </w:num>
  <w:num w:numId="13">
    <w:abstractNumId w:val="55"/>
  </w:num>
  <w:num w:numId="14">
    <w:abstractNumId w:val="49"/>
  </w:num>
  <w:num w:numId="15">
    <w:abstractNumId w:val="54"/>
  </w:num>
  <w:num w:numId="16">
    <w:abstractNumId w:val="36"/>
  </w:num>
  <w:num w:numId="17">
    <w:abstractNumId w:val="14"/>
  </w:num>
  <w:num w:numId="18">
    <w:abstractNumId w:val="32"/>
  </w:num>
  <w:num w:numId="19">
    <w:abstractNumId w:val="10"/>
  </w:num>
  <w:num w:numId="20">
    <w:abstractNumId w:val="39"/>
  </w:num>
  <w:num w:numId="21">
    <w:abstractNumId w:val="8"/>
  </w:num>
  <w:num w:numId="22">
    <w:abstractNumId w:val="57"/>
  </w:num>
  <w:num w:numId="23">
    <w:abstractNumId w:val="6"/>
  </w:num>
  <w:num w:numId="24">
    <w:abstractNumId w:val="33"/>
  </w:num>
  <w:num w:numId="25">
    <w:abstractNumId w:val="22"/>
  </w:num>
  <w:num w:numId="26">
    <w:abstractNumId w:val="42"/>
  </w:num>
  <w:num w:numId="27">
    <w:abstractNumId w:val="51"/>
  </w:num>
  <w:num w:numId="28">
    <w:abstractNumId w:val="44"/>
  </w:num>
  <w:num w:numId="29">
    <w:abstractNumId w:val="24"/>
  </w:num>
  <w:num w:numId="30">
    <w:abstractNumId w:val="50"/>
  </w:num>
  <w:num w:numId="31">
    <w:abstractNumId w:val="20"/>
  </w:num>
  <w:num w:numId="32">
    <w:abstractNumId w:val="25"/>
  </w:num>
  <w:num w:numId="33">
    <w:abstractNumId w:val="30"/>
  </w:num>
  <w:num w:numId="34">
    <w:abstractNumId w:val="29"/>
  </w:num>
  <w:num w:numId="35">
    <w:abstractNumId w:val="11"/>
  </w:num>
  <w:num w:numId="36">
    <w:abstractNumId w:val="45"/>
  </w:num>
  <w:num w:numId="37">
    <w:abstractNumId w:val="2"/>
  </w:num>
  <w:num w:numId="38">
    <w:abstractNumId w:val="27"/>
  </w:num>
  <w:num w:numId="39">
    <w:abstractNumId w:val="4"/>
  </w:num>
  <w:num w:numId="40">
    <w:abstractNumId w:val="16"/>
  </w:num>
  <w:num w:numId="41">
    <w:abstractNumId w:val="5"/>
  </w:num>
  <w:num w:numId="42">
    <w:abstractNumId w:val="40"/>
  </w:num>
  <w:num w:numId="43">
    <w:abstractNumId w:val="59"/>
  </w:num>
  <w:num w:numId="44">
    <w:abstractNumId w:val="46"/>
  </w:num>
  <w:num w:numId="45">
    <w:abstractNumId w:val="7"/>
  </w:num>
  <w:num w:numId="46">
    <w:abstractNumId w:val="9"/>
  </w:num>
  <w:num w:numId="47">
    <w:abstractNumId w:val="41"/>
  </w:num>
  <w:num w:numId="48">
    <w:abstractNumId w:val="15"/>
  </w:num>
  <w:num w:numId="49">
    <w:abstractNumId w:val="60"/>
  </w:num>
  <w:num w:numId="50">
    <w:abstractNumId w:val="26"/>
  </w:num>
  <w:num w:numId="51">
    <w:abstractNumId w:val="38"/>
  </w:num>
  <w:num w:numId="52">
    <w:abstractNumId w:val="12"/>
  </w:num>
  <w:num w:numId="53">
    <w:abstractNumId w:val="56"/>
  </w:num>
  <w:num w:numId="54">
    <w:abstractNumId w:val="3"/>
  </w:num>
  <w:num w:numId="55">
    <w:abstractNumId w:val="23"/>
  </w:num>
  <w:num w:numId="56">
    <w:abstractNumId w:val="18"/>
  </w:num>
  <w:num w:numId="57">
    <w:abstractNumId w:val="47"/>
  </w:num>
  <w:num w:numId="58">
    <w:abstractNumId w:val="19"/>
  </w:num>
  <w:num w:numId="59">
    <w:abstractNumId w:val="35"/>
  </w:num>
  <w:num w:numId="60">
    <w:abstractNumId w:val="53"/>
  </w:num>
  <w:num w:numId="61">
    <w:abstractNumId w:val="1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31"/>
    <w:rsid w:val="00013ECF"/>
    <w:rsid w:val="00037DC0"/>
    <w:rsid w:val="00052900"/>
    <w:rsid w:val="000F781F"/>
    <w:rsid w:val="00130DC3"/>
    <w:rsid w:val="001455E2"/>
    <w:rsid w:val="001B3280"/>
    <w:rsid w:val="001B33C6"/>
    <w:rsid w:val="00234BC0"/>
    <w:rsid w:val="002C2244"/>
    <w:rsid w:val="002E7776"/>
    <w:rsid w:val="003132A4"/>
    <w:rsid w:val="003407E7"/>
    <w:rsid w:val="00394035"/>
    <w:rsid w:val="003B2CCA"/>
    <w:rsid w:val="003D050A"/>
    <w:rsid w:val="003D2A41"/>
    <w:rsid w:val="003E03DA"/>
    <w:rsid w:val="003F106A"/>
    <w:rsid w:val="004338A2"/>
    <w:rsid w:val="00464E6D"/>
    <w:rsid w:val="004A4A0B"/>
    <w:rsid w:val="004C0031"/>
    <w:rsid w:val="004E68FB"/>
    <w:rsid w:val="004F468D"/>
    <w:rsid w:val="0057261B"/>
    <w:rsid w:val="005A038B"/>
    <w:rsid w:val="00600B12"/>
    <w:rsid w:val="0065446B"/>
    <w:rsid w:val="006927FF"/>
    <w:rsid w:val="006B14AC"/>
    <w:rsid w:val="006C242E"/>
    <w:rsid w:val="00712622"/>
    <w:rsid w:val="00715594"/>
    <w:rsid w:val="00756F9F"/>
    <w:rsid w:val="007620C1"/>
    <w:rsid w:val="00797609"/>
    <w:rsid w:val="007C15CA"/>
    <w:rsid w:val="007F0729"/>
    <w:rsid w:val="007F691D"/>
    <w:rsid w:val="0082155C"/>
    <w:rsid w:val="0087127D"/>
    <w:rsid w:val="008813C4"/>
    <w:rsid w:val="008835DD"/>
    <w:rsid w:val="00886B93"/>
    <w:rsid w:val="008A1D9A"/>
    <w:rsid w:val="008F2331"/>
    <w:rsid w:val="00917060"/>
    <w:rsid w:val="00925E20"/>
    <w:rsid w:val="00A32F21"/>
    <w:rsid w:val="00A46404"/>
    <w:rsid w:val="00A80825"/>
    <w:rsid w:val="00A84BDD"/>
    <w:rsid w:val="00AA6868"/>
    <w:rsid w:val="00AB63F9"/>
    <w:rsid w:val="00B96CC7"/>
    <w:rsid w:val="00C02BDE"/>
    <w:rsid w:val="00C03569"/>
    <w:rsid w:val="00C12EA1"/>
    <w:rsid w:val="00C14F76"/>
    <w:rsid w:val="00C338C2"/>
    <w:rsid w:val="00C641AA"/>
    <w:rsid w:val="00CA33E1"/>
    <w:rsid w:val="00CB1BE6"/>
    <w:rsid w:val="00CB344D"/>
    <w:rsid w:val="00CF4409"/>
    <w:rsid w:val="00D85DF8"/>
    <w:rsid w:val="00DB0E80"/>
    <w:rsid w:val="00DC2916"/>
    <w:rsid w:val="00DF7584"/>
    <w:rsid w:val="00DF75A7"/>
    <w:rsid w:val="00E94964"/>
    <w:rsid w:val="00ED3D01"/>
    <w:rsid w:val="00F6230A"/>
    <w:rsid w:val="00F70E18"/>
    <w:rsid w:val="00F73978"/>
    <w:rsid w:val="00F755B8"/>
    <w:rsid w:val="00F9195B"/>
    <w:rsid w:val="00F96676"/>
    <w:rsid w:val="00FC3C4A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D82A"/>
  <w15:chartTrackingRefBased/>
  <w15:docId w15:val="{B6D42891-BD1A-49AE-A244-D692EA4C2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E8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1"/>
    <w:next w:val="Normal"/>
    <w:link w:val="Heading1Char"/>
    <w:uiPriority w:val="9"/>
    <w:qFormat/>
    <w:rsid w:val="00CB1BE6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A0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E20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8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3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A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A0B"/>
  </w:style>
  <w:style w:type="paragraph" w:styleId="Footer">
    <w:name w:val="footer"/>
    <w:basedOn w:val="Normal"/>
    <w:link w:val="FooterChar"/>
    <w:uiPriority w:val="99"/>
    <w:unhideWhenUsed/>
    <w:rsid w:val="004A4A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A0B"/>
  </w:style>
  <w:style w:type="character" w:customStyle="1" w:styleId="Heading1Char">
    <w:name w:val="Heading 1 Char"/>
    <w:basedOn w:val="DefaultParagraphFont"/>
    <w:link w:val="Heading1"/>
    <w:uiPriority w:val="9"/>
    <w:rsid w:val="00CB1BE6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4A0B"/>
    <w:rPr>
      <w:rFonts w:ascii="Times New Roman" w:eastAsiaTheme="majorEastAsia" w:hAnsi="Times New Roman" w:cstheme="majorBidi"/>
      <w:b/>
      <w:sz w:val="28"/>
      <w:szCs w:val="26"/>
    </w:rPr>
  </w:style>
  <w:style w:type="paragraph" w:styleId="NoSpacing">
    <w:name w:val="No Spacing"/>
    <w:uiPriority w:val="1"/>
    <w:qFormat/>
    <w:rsid w:val="008813C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1">
    <w:name w:val="Листинг"/>
    <w:link w:val="a2"/>
    <w:qFormat/>
    <w:rsid w:val="00925E20"/>
    <w:pPr>
      <w:spacing w:line="240" w:lineRule="auto"/>
      <w:ind w:firstLine="709"/>
      <w:jc w:val="both"/>
    </w:pPr>
    <w:rPr>
      <w:rFonts w:ascii="Courier New" w:hAnsi="Courier New"/>
    </w:rPr>
  </w:style>
  <w:style w:type="paragraph" w:customStyle="1" w:styleId="a0">
    <w:name w:val="Рисунок"/>
    <w:basedOn w:val="Caption"/>
    <w:qFormat/>
    <w:rsid w:val="00DC2916"/>
    <w:pPr>
      <w:numPr>
        <w:numId w:val="1"/>
      </w:numPr>
      <w:spacing w:line="360" w:lineRule="auto"/>
      <w:ind w:left="0" w:firstLine="709"/>
      <w:jc w:val="center"/>
    </w:pPr>
    <w:rPr>
      <w:i w:val="0"/>
      <w:color w:val="auto"/>
      <w:sz w:val="28"/>
    </w:rPr>
  </w:style>
  <w:style w:type="character" w:customStyle="1" w:styleId="a2">
    <w:name w:val="Листинг Знак"/>
    <w:basedOn w:val="DefaultParagraphFont"/>
    <w:link w:val="a1"/>
    <w:rsid w:val="00925E20"/>
    <w:rPr>
      <w:rFonts w:ascii="Courier New" w:hAnsi="Courier New"/>
    </w:rPr>
  </w:style>
  <w:style w:type="table" w:customStyle="1" w:styleId="a3">
    <w:name w:val="Таблица"/>
    <w:basedOn w:val="TableNormal"/>
    <w:uiPriority w:val="99"/>
    <w:rsid w:val="003D050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8813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Название таблицы"/>
    <w:basedOn w:val="Caption"/>
    <w:next w:val="Normal"/>
    <w:qFormat/>
    <w:rsid w:val="003D050A"/>
    <w:pPr>
      <w:numPr>
        <w:numId w:val="2"/>
      </w:numPr>
      <w:ind w:left="0" w:firstLine="0"/>
      <w:jc w:val="left"/>
    </w:pPr>
    <w:rPr>
      <w:i w:val="0"/>
      <w:color w:val="auto"/>
      <w:sz w:val="28"/>
      <w:lang w:val="en-US"/>
    </w:rPr>
  </w:style>
  <w:style w:type="paragraph" w:customStyle="1" w:styleId="Standard">
    <w:name w:val="Standard"/>
    <w:link w:val="Standard1"/>
    <w:rsid w:val="003D050A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imes142">
    <w:name w:val="Times14_РИО2"/>
    <w:basedOn w:val="Standard"/>
    <w:rsid w:val="003D050A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character" w:styleId="BookTitle">
    <w:name w:val="Book Title"/>
    <w:qFormat/>
    <w:rsid w:val="003D050A"/>
    <w:rPr>
      <w:b/>
      <w:smallCaps/>
      <w:spacing w:val="5"/>
    </w:rPr>
  </w:style>
  <w:style w:type="character" w:customStyle="1" w:styleId="Standard1">
    <w:name w:val="Standard Знак1"/>
    <w:basedOn w:val="DefaultParagraphFont"/>
    <w:link w:val="Standard"/>
    <w:rsid w:val="003D050A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925E20"/>
    <w:rPr>
      <w:rFonts w:ascii="Times New Roman" w:eastAsiaTheme="majorEastAsia" w:hAnsi="Times New Roman" w:cstheme="majorBidi"/>
      <w:b/>
      <w:i/>
      <w:sz w:val="28"/>
      <w:szCs w:val="24"/>
    </w:rPr>
  </w:style>
  <w:style w:type="paragraph" w:customStyle="1" w:styleId="a4">
    <w:name w:val="Код в тексте"/>
    <w:basedOn w:val="Normal"/>
    <w:next w:val="Normal"/>
    <w:link w:val="a5"/>
    <w:qFormat/>
    <w:rsid w:val="00925E20"/>
    <w:rPr>
      <w:i/>
    </w:rPr>
  </w:style>
  <w:style w:type="character" w:customStyle="1" w:styleId="a5">
    <w:name w:val="Код в тексте Знак"/>
    <w:basedOn w:val="DefaultParagraphFont"/>
    <w:link w:val="a4"/>
    <w:rsid w:val="00925E20"/>
    <w:rPr>
      <w:rFonts w:ascii="Times New Roman" w:hAnsi="Times New Roman"/>
      <w:i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33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5C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5CA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8835DD"/>
    <w:pPr>
      <w:spacing w:after="0" w:line="240" w:lineRule="auto"/>
    </w:pPr>
    <w:rPr>
      <w:rFonts w:ascii="Liberation Serif" w:eastAsia="NSimSun" w:hAnsi="Liberation Serif" w:cs="Mangal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0E1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A6868"/>
    <w:pPr>
      <w:spacing w:after="560"/>
      <w:outlineLvl w:val="9"/>
    </w:pPr>
    <w:rPr>
      <w:rFonts w:eastAsia="Times New Roman" w:cs="Times New Roman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B1B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1BE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B1BE6"/>
    <w:pPr>
      <w:suppressAutoHyphens/>
      <w:autoSpaceDN w:val="0"/>
      <w:spacing w:after="100"/>
      <w:ind w:left="280"/>
      <w:textAlignment w:val="baseline"/>
    </w:pPr>
    <w:rPr>
      <w:rFonts w:eastAsia="Times New Roman" w:cs="Times New Roman"/>
      <w:kern w:val="3"/>
      <w:szCs w:val="24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CB1B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">
    <w:name w:val="Стиль1"/>
    <w:qFormat/>
    <w:rsid w:val="00CB1BE6"/>
    <w:pPr>
      <w:jc w:val="center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3407E7"/>
    <w:pPr>
      <w:suppressAutoHyphens/>
      <w:autoSpaceDN w:val="0"/>
      <w:spacing w:after="0"/>
      <w:textAlignment w:val="baseline"/>
    </w:pPr>
    <w:rPr>
      <w:rFonts w:eastAsia="Times New Roman" w:cs="Times New Roman"/>
      <w:kern w:val="3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FC3C4A"/>
    <w:rPr>
      <w:rFonts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30DC3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65446B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38C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2E777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E7776"/>
  </w:style>
  <w:style w:type="character" w:styleId="UnresolvedMention">
    <w:name w:val="Unresolved Mention"/>
    <w:basedOn w:val="DefaultParagraphFont"/>
    <w:uiPriority w:val="99"/>
    <w:semiHidden/>
    <w:unhideWhenUsed/>
    <w:rsid w:val="002E77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1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627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93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2562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6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3076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42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3324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9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3613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03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3799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29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5343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087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5674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49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6092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0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8529180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6315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78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6377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10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6443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617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8743451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4241507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6247022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41975820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1776911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7876260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0974809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95745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0088716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5989798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4881793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2216716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6482740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5151213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7535767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8435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2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936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55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0131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3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10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37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1382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09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2148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7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238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02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254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5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3172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58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3511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33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421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47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4382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79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5198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4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3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206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8436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05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9203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85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19395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37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20309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76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20425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66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5755527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20456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898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21184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moevm\alg-2023-2381\Ryzhikov_Ivan_lb1\&#1075;&#1088;&#1077;&#1073;&#1072;&#1085;&#1085;&#1072;&#1103;%20&#1086;&#1090;&#1095;&#1077;&#1090;&#1085;&#1086;&#1089;&#1090;&#110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Вик23</b:Tag>
    <b:SourceType>InternetSite</b:SourceType>
    <b:Guid>{8E105256-008E-49B7-AB74-15D0273C5FF8}</b:Guid>
    <b:Title>Разрешение коллизий</b:Title>
    <b:YearAccessed>2023</b:YearAccessed>
    <b:MonthAccessed>декабря</b:MonthAccessed>
    <b:DayAccessed>20</b:DayAccessed>
    <b:URL>https://neerc.ifmo.ru/wiki/index.php?title=Разрешение_коллизий</b:URL>
    <b:PublicationTitle>Разрешение коллизий</b:PublicationTitle>
    <b:InternetSiteTitle>Викиконспекты ИТМО</b:InternetSiteTitle>
    <b:RefOrder>2</b:RefOrder>
  </b:Source>
  <b:Source>
    <b:Tag>Кор90</b:Tag>
    <b:SourceType>Book</b:SourceType>
    <b:Guid>{9E40C67C-B1C1-46D6-A4D0-349EF0F37004}</b:Guid>
    <b:Author>
      <b:Author>
        <b:NameList>
          <b:Person>
            <b:Last>Кормен Томас</b:Last>
            <b:First>Штайн</b:First>
            <b:Middle>Клиффорд, Ривест Рональд , Лейзерсон Чарльз</b:Middle>
          </b:Person>
        </b:NameList>
      </b:Author>
    </b:Author>
    <b:Title>Алгоритмы. Построение и анализ</b:Title>
    <b:Year>1990</b:Year>
    <b:RefOrder>1</b:RefOrder>
  </b:Source>
</b:Sources>
</file>

<file path=customXml/itemProps1.xml><?xml version="1.0" encoding="utf-8"?>
<ds:datastoreItem xmlns:ds="http://schemas.openxmlformats.org/officeDocument/2006/customXml" ds:itemID="{B02CED69-4D70-4AF2-B48D-C9220F2C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гребанная отчетность.dotx</Template>
  <TotalTime>1492</TotalTime>
  <Pages>68</Pages>
  <Words>6935</Words>
  <Characters>39536</Characters>
  <Application>Microsoft Office Word</Application>
  <DocSecurity>0</DocSecurity>
  <Lines>329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Рыжий</dc:creator>
  <cp:keywords/>
  <dc:description/>
  <cp:lastModifiedBy>Иван Рыжий</cp:lastModifiedBy>
  <cp:revision>15</cp:revision>
  <cp:lastPrinted>2023-12-24T20:53:00Z</cp:lastPrinted>
  <dcterms:created xsi:type="dcterms:W3CDTF">2023-12-01T02:07:00Z</dcterms:created>
  <dcterms:modified xsi:type="dcterms:W3CDTF">2025-05-29T18:25:00Z</dcterms:modified>
</cp:coreProperties>
</file>